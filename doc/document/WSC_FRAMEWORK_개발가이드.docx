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5B9BD5" w:themeColor="accent1"/>
        </w:rPr>
        <w:id w:val="-1115356083"/>
        <w:docPartObj>
          <w:docPartGallery w:val="Cover Pages"/>
          <w:docPartUnique/>
        </w:docPartObj>
      </w:sdtPr>
      <w:sdtEndPr>
        <w:rPr>
          <w:color w:val="404040" w:themeColor="text1" w:themeTint="BF"/>
        </w:rPr>
      </w:sdtEndPr>
      <w:sdtContent>
        <w:p w:rsidR="004B4F51" w:rsidRDefault="004B4F51">
          <w:pPr>
            <w:pStyle w:val="aa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그림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휴먼엑스포" w:eastAsia="휴먼엑스포" w:hAnsiTheme="majorHAnsi" w:cstheme="majorBidi" w:hint="eastAsia"/>
              <w:b/>
              <w:caps/>
              <w:color w:val="5B9BD5" w:themeColor="accent1"/>
              <w:sz w:val="72"/>
              <w:szCs w:val="72"/>
            </w:rPr>
            <w:alias w:val="제목"/>
            <w:tag w:val=""/>
            <w:id w:val="1735040861"/>
            <w:placeholder>
              <w:docPart w:val="3889C6FB3C304450AAB141E9B00CCD3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4F51" w:rsidRDefault="004B4F51">
              <w:pPr>
                <w:pStyle w:val="aa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1C7626">
                <w:rPr>
                  <w:rFonts w:ascii="휴먼엑스포" w:eastAsia="휴먼엑스포" w:hAnsiTheme="majorHAnsi" w:cstheme="majorBidi" w:hint="eastAsia"/>
                  <w:b/>
                  <w:caps/>
                  <w:color w:val="5B9BD5" w:themeColor="accent1"/>
                  <w:sz w:val="72"/>
                  <w:szCs w:val="72"/>
                </w:rPr>
                <w:t xml:space="preserve">WSC FRAMEWORK </w:t>
              </w:r>
              <w:r w:rsidR="001C7626" w:rsidRPr="001C7626">
                <w:rPr>
                  <w:rFonts w:ascii="휴먼엑스포" w:eastAsia="휴먼엑스포" w:hAnsiTheme="majorHAnsi" w:cstheme="majorBidi" w:hint="eastAsia"/>
                  <w:b/>
                  <w:caps/>
                  <w:color w:val="5B9BD5" w:themeColor="accent1"/>
                  <w:sz w:val="72"/>
                  <w:szCs w:val="72"/>
                </w:rPr>
                <w:t>개발자 가이드</w:t>
              </w:r>
            </w:p>
          </w:sdtContent>
        </w:sdt>
        <w:p w:rsidR="004B4F51" w:rsidRDefault="004B4F51">
          <w:pPr>
            <w:pStyle w:val="aa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2EB446C0" wp14:editId="550B123C">
                <wp:extent cx="758952" cy="478932"/>
                <wp:effectExtent l="0" t="0" r="3175" b="0"/>
                <wp:docPr id="144" name="그림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4F51" w:rsidRDefault="0011610C"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6B9592" wp14:editId="6555C50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8286750</wp:posOffset>
                    </wp:positionV>
                    <wp:extent cx="6553200" cy="781050"/>
                    <wp:effectExtent l="0" t="0" r="0" b="0"/>
                    <wp:wrapNone/>
                    <wp:docPr id="142" name="텍스트 상자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781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날짜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4-10-20T00:00:00Z">
                                    <w:dateFormat w:val="yyyy MMMM d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F41F7D" w:rsidRDefault="00F41F7D">
                                    <w:pPr>
                                      <w:pStyle w:val="aa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2014 October 20</w:t>
                                    </w:r>
                                  </w:p>
                                </w:sdtContent>
                              </w:sdt>
                              <w:p w:rsidR="00F41F7D" w:rsidRDefault="00E81B26" w:rsidP="004B4F51">
                                <w:pPr>
                                  <w:pStyle w:val="aa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회사"/>
                                    <w:tag w:val=""/>
                                    <w:id w:val="-70979551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41F7D">
                                      <w:rPr>
                                        <w:caps/>
                                        <w:color w:val="5B9BD5" w:themeColor="accent1"/>
                                      </w:rPr>
                                      <w:t>C-NODE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6B9592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42" o:spid="_x0000_s1026" type="#_x0000_t202" style="position:absolute;margin-left:464.8pt;margin-top:652.5pt;width:516pt;height:61.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날짜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4-10-20T00:00:00Z">
                              <w:dateFormat w:val="yyyy MMMM d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F41F7D" w:rsidRDefault="00F41F7D">
                              <w:pPr>
                                <w:pStyle w:val="aa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2014 October 20</w:t>
                              </w:r>
                            </w:p>
                          </w:sdtContent>
                        </w:sdt>
                        <w:p w:rsidR="00F41F7D" w:rsidRDefault="00F41F7D" w:rsidP="004B4F51">
                          <w:pPr>
                            <w:pStyle w:val="aa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회사"/>
                              <w:tag w:val=""/>
                              <w:id w:val="-70979551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C-NODE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4B4F51"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="맑은 고딕" w:eastAsia="맑은 고딕" w:hAnsi="맑은 고딕" w:cstheme="minorBidi"/>
          <w:color w:val="404040" w:themeColor="text1" w:themeTint="BF"/>
          <w:sz w:val="18"/>
          <w:szCs w:val="20"/>
          <w:lang w:val="ko-KR"/>
        </w:rPr>
        <w:id w:val="19195201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A5753" w:rsidRPr="004142CE" w:rsidRDefault="00FA5753" w:rsidP="00D17770">
          <w:pPr>
            <w:pStyle w:val="TOC"/>
            <w:jc w:val="center"/>
            <w:rPr>
              <w:rFonts w:ascii="맑은 고딕" w:eastAsia="맑은 고딕" w:hAnsi="맑은 고딕"/>
            </w:rPr>
          </w:pPr>
          <w:r w:rsidRPr="004142CE">
            <w:rPr>
              <w:rFonts w:ascii="맑은 고딕" w:eastAsia="맑은 고딕" w:hAnsi="맑은 고딕" w:hint="eastAsia"/>
              <w:lang w:val="ko-KR"/>
            </w:rPr>
            <w:t>목</w:t>
          </w:r>
          <w:r w:rsidR="00D17770" w:rsidRPr="004142CE">
            <w:rPr>
              <w:rFonts w:ascii="맑은 고딕" w:eastAsia="맑은 고딕" w:hAnsi="맑은 고딕" w:hint="eastAsia"/>
              <w:lang w:val="ko-KR"/>
            </w:rPr>
            <w:t xml:space="preserve">   </w:t>
          </w:r>
          <w:r w:rsidRPr="004142CE">
            <w:rPr>
              <w:rFonts w:ascii="맑은 고딕" w:eastAsia="맑은 고딕" w:hAnsi="맑은 고딕" w:hint="eastAsia"/>
              <w:lang w:val="ko-KR"/>
            </w:rPr>
            <w:t>차</w:t>
          </w:r>
        </w:p>
        <w:p w:rsidR="0034750B" w:rsidRPr="004142CE" w:rsidRDefault="00D17770">
          <w:pPr>
            <w:pStyle w:val="10"/>
            <w:tabs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r w:rsidRPr="004142CE">
            <w:rPr>
              <w:rFonts w:ascii="맑은 고딕" w:eastAsia="맑은 고딕" w:hAnsi="맑은 고딕"/>
            </w:rPr>
            <w:fldChar w:fldCharType="begin"/>
          </w:r>
          <w:r w:rsidRPr="004142CE">
            <w:rPr>
              <w:rFonts w:ascii="맑은 고딕" w:eastAsia="맑은 고딕" w:hAnsi="맑은 고딕"/>
            </w:rPr>
            <w:instrText xml:space="preserve"> TOC \o "1-3" \h \z \u </w:instrText>
          </w:r>
          <w:r w:rsidRPr="004142CE">
            <w:rPr>
              <w:rFonts w:ascii="맑은 고딕" w:eastAsia="맑은 고딕" w:hAnsi="맑은 고딕"/>
            </w:rPr>
            <w:fldChar w:fldCharType="separate"/>
          </w:r>
          <w:hyperlink w:anchor="_Toc401596841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개요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_Toc401596841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2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특징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_Toc401596842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3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2.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개발 환경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_Toc401596843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4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라이브러리 구성요소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_Toc401596844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5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4.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구조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_Toc401596845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6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5.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설정 파일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_Toc401596846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6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7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6.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프레임워크 명명 규칙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_Toc401596847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13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8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7.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자바소스 파일목록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_Toc401596848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18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49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8.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스크립트 공통파일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_Toc401596849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21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10"/>
            <w:tabs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0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기능별 설명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_Toc401596850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21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1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Code Cache 설정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_Toc401596851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21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2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2.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시스템 ID 설정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_Toc401596852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22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3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3.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인증 및 권한 설정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_Toc401596853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22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4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4.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관리자의 자동 로그인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_Toc401596854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5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5.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사용자 그룹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_Toc401596855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6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6.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화면 및 메뉴 권한 설정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_Toc401596856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24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7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7.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Pagination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_Toc401596857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25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8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8.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Web Editor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_Toc401596858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27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59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9.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첨부파일 Control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_Toc401596859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28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0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10.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Combo Box &amp; Combo Grid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_Toc401596860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30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1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11.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Excel Download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_Toc401596861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32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2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12.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Excel Loader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_Toc401596862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34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3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13.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EasyUI Grid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_Toc401596863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36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4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14.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Context Menu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_Toc401596864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37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5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15.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Hot Menu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_Toc401596865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38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6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16.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일정관리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_Toc401596866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38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7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17.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전자메일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_Toc401596867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39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8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18.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iReport 연동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_Toc401596868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41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8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69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19.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EasyUI Theme 변경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_Toc401596869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10"/>
            <w:tabs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0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프로젝트 개발환경 설정방법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_Toc401596870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45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1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1.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개발환경 설치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_Toc401596871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45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2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이클립스 내에 SVN 설정 및 소스 다운로드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_Toc401596872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46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3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3.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이클립스 내의 WAS 설정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_Toc401596873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46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4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4.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프로젝트 환경 설정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_Toc401596874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46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5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>5.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WAS 실행 및 첫 페이지 구동 결과 확인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_Toc401596875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47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10"/>
            <w:tabs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6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샘플게시판 개발 가이드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_Toc401596876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48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7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1.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게시판 그룹 추가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_Toc401596877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49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8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첨부파일 정보 추가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_Toc401596878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50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79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게시판 클래스 생성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_Toc401596879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50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0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4.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 xml:space="preserve">JSP and JavaScript 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생성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_Toc401596880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52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1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5.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WAS 실행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_Toc401596881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2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6.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메뉴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생성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및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권한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설정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_Toc401596882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53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3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7.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결과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</w:rPr>
              <w:t xml:space="preserve"> </w:t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확인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_Toc401596883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55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10"/>
            <w:tabs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4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이후 개발 과제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_Toc401596884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57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5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1.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현재까지 구현된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_Toc401596885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57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6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2.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아직 개발되지 않은 기능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_Toc401596886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58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34750B" w:rsidRPr="004142CE" w:rsidRDefault="00E81B26">
          <w:pPr>
            <w:pStyle w:val="20"/>
            <w:tabs>
              <w:tab w:val="left" w:pos="600"/>
              <w:tab w:val="right" w:leader="middleDot" w:pos="9350"/>
            </w:tabs>
            <w:rPr>
              <w:rFonts w:ascii="맑은 고딕" w:eastAsia="맑은 고딕" w:hAnsi="맑은 고딕" w:cstheme="minorBidi"/>
              <w:noProof/>
              <w:kern w:val="2"/>
              <w:sz w:val="20"/>
            </w:rPr>
          </w:pPr>
          <w:hyperlink w:anchor="_Toc401596887" w:history="1"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3.</w:t>
            </w:r>
            <w:r w:rsidR="0034750B" w:rsidRPr="004142CE">
              <w:rPr>
                <w:rFonts w:ascii="맑은 고딕" w:eastAsia="맑은 고딕" w:hAnsi="맑은 고딕" w:cstheme="minorBidi"/>
                <w:noProof/>
                <w:kern w:val="2"/>
                <w:sz w:val="20"/>
              </w:rPr>
              <w:tab/>
            </w:r>
            <w:r w:rsidR="0034750B" w:rsidRPr="004142CE">
              <w:rPr>
                <w:rStyle w:val="af3"/>
                <w:rFonts w:ascii="맑은 고딕" w:eastAsia="맑은 고딕" w:hAnsi="맑은 고딕"/>
                <w:noProof/>
                <w:lang w:val="ko-KR"/>
              </w:rPr>
              <w:t>보완 필요 사항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tab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begin"/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instrText xml:space="preserve"> PAGEREF _Toc401596887 \h </w:instrTex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separate"/>
            </w:r>
            <w:r w:rsidR="005A52D4">
              <w:rPr>
                <w:rFonts w:ascii="맑은 고딕" w:eastAsia="맑은 고딕" w:hAnsi="맑은 고딕"/>
                <w:noProof/>
                <w:webHidden/>
              </w:rPr>
              <w:t>59</w:t>
            </w:r>
            <w:r w:rsidR="0034750B" w:rsidRPr="004142CE">
              <w:rPr>
                <w:rFonts w:ascii="맑은 고딕" w:eastAsia="맑은 고딕" w:hAnsi="맑은 고딕"/>
                <w:noProof/>
                <w:webHidden/>
              </w:rPr>
              <w:fldChar w:fldCharType="end"/>
            </w:r>
          </w:hyperlink>
        </w:p>
        <w:p w:rsidR="00FA5753" w:rsidRPr="004142CE" w:rsidRDefault="00D17770">
          <w:pPr>
            <w:rPr>
              <w:rFonts w:ascii="맑은 고딕" w:eastAsia="맑은 고딕" w:hAnsi="맑은 고딕"/>
            </w:rPr>
          </w:pPr>
          <w:r w:rsidRPr="004142CE">
            <w:rPr>
              <w:rFonts w:ascii="맑은 고딕" w:eastAsia="맑은 고딕" w:hAnsi="맑은 고딕" w:cs="Times New Roman"/>
              <w:color w:val="auto"/>
              <w:sz w:val="22"/>
              <w:szCs w:val="22"/>
            </w:rPr>
            <w:fldChar w:fldCharType="end"/>
          </w:r>
        </w:p>
      </w:sdtContent>
    </w:sdt>
    <w:p w:rsidR="00FA5753" w:rsidRPr="004142CE" w:rsidRDefault="00FA5753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B05ACA" w:rsidRPr="004142CE" w:rsidRDefault="00F56B36" w:rsidP="002C33DF">
      <w:pPr>
        <w:pStyle w:val="1"/>
        <w:spacing w:before="120" w:after="0"/>
        <w:rPr>
          <w:rFonts w:ascii="맑은 고딕" w:eastAsia="맑은 고딕" w:hAnsi="맑은 고딕"/>
        </w:rPr>
      </w:pPr>
      <w:bookmarkStart w:id="1" w:name="_Toc401596841"/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프레임워크 </w:t>
      </w:r>
      <w:r w:rsidR="00681740" w:rsidRPr="004142CE">
        <w:rPr>
          <w:rFonts w:ascii="맑은 고딕" w:eastAsia="맑은 고딕" w:hAnsi="맑은 고딕"/>
          <w:lang w:val="ko-KR"/>
        </w:rPr>
        <w:t>개요</w:t>
      </w:r>
      <w:bookmarkEnd w:id="1"/>
    </w:p>
    <w:p w:rsidR="00B05ACA" w:rsidRPr="004142CE" w:rsidRDefault="008E2822" w:rsidP="002C33DF">
      <w:pPr>
        <w:pStyle w:val="2"/>
        <w:spacing w:before="240"/>
        <w:ind w:left="475" w:hangingChars="198" w:hanging="475"/>
        <w:rPr>
          <w:rFonts w:ascii="맑은 고딕" w:eastAsia="맑은 고딕" w:hAnsi="맑은 고딕"/>
        </w:rPr>
      </w:pPr>
      <w:bookmarkStart w:id="2" w:name="_Toc401596842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B8682C" w:rsidRPr="004142CE">
        <w:rPr>
          <w:rFonts w:ascii="맑은 고딕" w:eastAsia="맑은 고딕" w:hAnsi="맑은 고딕" w:hint="eastAsia"/>
          <w:lang w:val="ko-KR"/>
        </w:rPr>
        <w:t>특징</w:t>
      </w:r>
      <w:bookmarkEnd w:id="2"/>
    </w:p>
    <w:p w:rsidR="007B0A8F" w:rsidRPr="004142CE" w:rsidRDefault="00B5194A" w:rsidP="00B5194A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Spring 3.2.8 버전을 활용한 프레임워크 구성</w:t>
      </w:r>
    </w:p>
    <w:p w:rsidR="00B5194A" w:rsidRPr="004142CE" w:rsidRDefault="00B5194A" w:rsidP="00B5194A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SLF4</w:t>
      </w:r>
      <w:r w:rsidRPr="004142CE">
        <w:rPr>
          <w:rFonts w:ascii="맑은 고딕" w:eastAsia="맑은 고딕" w:hAnsi="맑은 고딕"/>
          <w:b/>
          <w:sz w:val="20"/>
        </w:rPr>
        <w:t>J and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 Log4j 기반 L</w:t>
      </w:r>
      <w:r w:rsidRPr="004142CE">
        <w:rPr>
          <w:rFonts w:ascii="맑은 고딕" w:eastAsia="맑은 고딕" w:hAnsi="맑은 고딕"/>
          <w:b/>
          <w:sz w:val="20"/>
        </w:rPr>
        <w:t>ogging</w:t>
      </w:r>
    </w:p>
    <w:p w:rsidR="007B0A8F" w:rsidRPr="004142CE" w:rsidRDefault="007B0A8F" w:rsidP="007B0A8F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Mybatis 를 사용한 </w:t>
      </w:r>
      <w:r w:rsidRPr="004142CE">
        <w:rPr>
          <w:rFonts w:ascii="맑은 고딕" w:eastAsia="맑은 고딕" w:hAnsi="맑은 고딕"/>
          <w:b/>
          <w:sz w:val="20"/>
        </w:rPr>
        <w:t>Data Access Control</w:t>
      </w:r>
    </w:p>
    <w:p w:rsidR="007B0A8F" w:rsidRPr="004142CE" w:rsidRDefault="007B0A8F" w:rsidP="007B0A8F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Ehcache 를 활용한 공통코드의 </w:t>
      </w:r>
      <w:r w:rsidRPr="004142CE">
        <w:rPr>
          <w:rFonts w:ascii="맑은 고딕" w:eastAsia="맑은 고딕" w:hAnsi="맑은 고딕"/>
          <w:b/>
          <w:sz w:val="20"/>
        </w:rPr>
        <w:t xml:space="preserve">Caching </w:t>
      </w:r>
      <w:r w:rsidRPr="004142CE">
        <w:rPr>
          <w:rFonts w:ascii="맑은 고딕" w:eastAsia="맑은 고딕" w:hAnsi="맑은 고딕" w:hint="eastAsia"/>
          <w:b/>
          <w:sz w:val="20"/>
        </w:rPr>
        <w:t>처리</w:t>
      </w:r>
    </w:p>
    <w:p w:rsidR="007B0A8F" w:rsidRPr="004142CE" w:rsidRDefault="007B0A8F" w:rsidP="007B0A8F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EasyUI 기반의 웹 화면 구현</w:t>
      </w:r>
    </w:p>
    <w:p w:rsidR="00B8682C" w:rsidRPr="004142CE" w:rsidRDefault="007B0A8F" w:rsidP="007B0A8F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proofErr w:type="spellStart"/>
      <w:r w:rsidRPr="004142CE">
        <w:rPr>
          <w:rFonts w:ascii="맑은 고딕" w:eastAsia="맑은 고딕" w:hAnsi="맑은 고딕" w:hint="eastAsia"/>
          <w:b/>
          <w:sz w:val="20"/>
        </w:rPr>
        <w:t>iReport</w:t>
      </w:r>
      <w:proofErr w:type="spellEnd"/>
      <w:r w:rsidRPr="004142CE">
        <w:rPr>
          <w:rFonts w:ascii="맑은 고딕" w:eastAsia="맑은 고딕" w:hAnsi="맑은 고딕" w:hint="eastAsia"/>
          <w:b/>
          <w:sz w:val="20"/>
        </w:rPr>
        <w:t>를 사용한 R</w:t>
      </w:r>
      <w:r w:rsidRPr="004142CE">
        <w:rPr>
          <w:rFonts w:ascii="맑은 고딕" w:eastAsia="맑은 고딕" w:hAnsi="맑은 고딕"/>
          <w:b/>
          <w:sz w:val="20"/>
        </w:rPr>
        <w:t xml:space="preserve">eporting </w:t>
      </w:r>
      <w:r w:rsidRPr="004142CE">
        <w:rPr>
          <w:rFonts w:ascii="맑은 고딕" w:eastAsia="맑은 고딕" w:hAnsi="맑은 고딕" w:hint="eastAsia"/>
          <w:b/>
          <w:sz w:val="20"/>
        </w:rPr>
        <w:t>및 Printing 구현</w:t>
      </w:r>
    </w:p>
    <w:p w:rsidR="00B8682C" w:rsidRPr="004142CE" w:rsidRDefault="007B0A8F" w:rsidP="007B0A8F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Database에 기반한 사용자의 화면 접근 권한 설정</w:t>
      </w:r>
    </w:p>
    <w:p w:rsidR="00B8682C" w:rsidRPr="004142CE" w:rsidRDefault="007B0A8F" w:rsidP="007B0A8F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proofErr w:type="spellStart"/>
      <w:r w:rsidRPr="004142CE">
        <w:rPr>
          <w:rFonts w:ascii="맑은 고딕" w:eastAsia="맑은 고딕" w:hAnsi="맑은 고딕" w:hint="eastAsia"/>
          <w:b/>
          <w:sz w:val="20"/>
        </w:rPr>
        <w:t>FullCalendar</w:t>
      </w:r>
      <w:proofErr w:type="spellEnd"/>
      <w:r w:rsidRPr="004142CE">
        <w:rPr>
          <w:rFonts w:ascii="맑은 고딕" w:eastAsia="맑은 고딕" w:hAnsi="맑은 고딕" w:hint="eastAsia"/>
          <w:b/>
          <w:sz w:val="20"/>
        </w:rPr>
        <w:t xml:space="preserve"> jQuery Plugin 을 사용한 일정관리 기능</w:t>
      </w:r>
    </w:p>
    <w:p w:rsidR="00B8682C" w:rsidRPr="004142CE" w:rsidRDefault="007B0A8F" w:rsidP="007B0A8F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proofErr w:type="spellStart"/>
      <w:r w:rsidRPr="004142CE">
        <w:rPr>
          <w:rFonts w:ascii="맑은 고딕" w:eastAsia="맑은 고딕" w:hAnsi="맑은 고딕" w:hint="eastAsia"/>
          <w:b/>
          <w:sz w:val="20"/>
        </w:rPr>
        <w:t>ScEditor</w:t>
      </w:r>
      <w:proofErr w:type="spellEnd"/>
      <w:r w:rsidRPr="004142CE">
        <w:rPr>
          <w:rFonts w:ascii="맑은 고딕" w:eastAsia="맑은 고딕" w:hAnsi="맑은 고딕" w:hint="eastAsia"/>
          <w:b/>
          <w:sz w:val="20"/>
        </w:rPr>
        <w:t xml:space="preserve"> jQuery Plugin </w:t>
      </w:r>
      <w:r w:rsidRPr="004142CE">
        <w:rPr>
          <w:rFonts w:ascii="맑은 고딕" w:eastAsia="맑은 고딕" w:hAnsi="맑은 고딕"/>
          <w:b/>
          <w:sz w:val="20"/>
        </w:rPr>
        <w:t xml:space="preserve">을 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사용하여 웹 에디터 구현 </w:t>
      </w:r>
    </w:p>
    <w:p w:rsidR="007B0A8F" w:rsidRPr="004142CE" w:rsidRDefault="007B0A8F" w:rsidP="00532DEC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b/>
          <w:sz w:val="20"/>
        </w:rPr>
        <w:t>Upload File</w:t>
      </w:r>
      <w:r w:rsidR="00B8682C" w:rsidRPr="004142CE">
        <w:rPr>
          <w:rFonts w:ascii="맑은 고딕" w:eastAsia="맑은 고딕" w:hAnsi="맑은 고딕" w:hint="eastAsia"/>
          <w:b/>
          <w:sz w:val="20"/>
        </w:rPr>
        <w:t xml:space="preserve"> jQuery</w:t>
      </w:r>
      <w:r w:rsidRPr="004142CE">
        <w:rPr>
          <w:rFonts w:ascii="맑은 고딕" w:eastAsia="맑은 고딕" w:hAnsi="맑은 고딕" w:hint="eastAsia"/>
          <w:b/>
          <w:sz w:val="20"/>
        </w:rPr>
        <w:t xml:space="preserve"> Plugin을 사용하여 다중 파일 업로드 및 </w:t>
      </w:r>
      <w:r w:rsidRPr="004142CE">
        <w:rPr>
          <w:rFonts w:ascii="맑은 고딕" w:eastAsia="맑은 고딕" w:hAnsi="맑은 고딕"/>
          <w:b/>
          <w:sz w:val="20"/>
        </w:rPr>
        <w:t xml:space="preserve">파일의 Drag and Drop </w:t>
      </w:r>
      <w:r w:rsidRPr="004142CE">
        <w:rPr>
          <w:rFonts w:ascii="맑은 고딕" w:eastAsia="맑은 고딕" w:hAnsi="맑은 고딕" w:hint="eastAsia"/>
          <w:b/>
          <w:sz w:val="20"/>
        </w:rPr>
        <w:t>구현</w:t>
      </w:r>
    </w:p>
    <w:p w:rsidR="00B8682C" w:rsidRPr="004142CE" w:rsidRDefault="00B8682C" w:rsidP="00B8682C">
      <w:pPr>
        <w:pStyle w:val="2"/>
        <w:spacing w:before="240"/>
        <w:ind w:left="475" w:hangingChars="198" w:hanging="475"/>
        <w:rPr>
          <w:rFonts w:ascii="맑은 고딕" w:eastAsia="맑은 고딕" w:hAnsi="맑은 고딕"/>
        </w:rPr>
      </w:pPr>
      <w:bookmarkStart w:id="3" w:name="_Toc401596843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027C9F" w:rsidRPr="004142CE">
        <w:rPr>
          <w:rFonts w:ascii="맑은 고딕" w:eastAsia="맑은 고딕" w:hAnsi="맑은 고딕" w:hint="eastAsia"/>
          <w:lang w:val="ko-KR"/>
        </w:rPr>
        <w:t>개발</w:t>
      </w:r>
      <w:r w:rsidR="003B5562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027C9F" w:rsidRPr="004142CE">
        <w:rPr>
          <w:rFonts w:ascii="맑은 고딕" w:eastAsia="맑은 고딕" w:hAnsi="맑은 고딕" w:hint="eastAsia"/>
          <w:lang w:val="ko-KR"/>
        </w:rPr>
        <w:t>환경</w:t>
      </w:r>
      <w:bookmarkEnd w:id="3"/>
    </w:p>
    <w:p w:rsidR="00564D97" w:rsidRPr="004142CE" w:rsidRDefault="00564D97" w:rsidP="00B8682C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Windows 8 64bit</w:t>
      </w:r>
    </w:p>
    <w:p w:rsidR="00B8682C" w:rsidRPr="004142CE" w:rsidRDefault="00027C9F" w:rsidP="00B8682C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/>
          <w:b/>
          <w:sz w:val="20"/>
        </w:rPr>
        <w:t>JDK 1.6</w:t>
      </w:r>
      <w:r w:rsidR="00564D97" w:rsidRPr="004142CE">
        <w:rPr>
          <w:rFonts w:ascii="맑은 고딕" w:eastAsia="맑은 고딕" w:hAnsi="맑은 고딕"/>
          <w:b/>
          <w:sz w:val="20"/>
        </w:rPr>
        <w:t>.0_30 64</w:t>
      </w:r>
      <w:r w:rsidR="00564D97" w:rsidRPr="004142CE">
        <w:rPr>
          <w:rFonts w:ascii="맑은 고딕" w:eastAsia="맑은 고딕" w:hAnsi="맑은 고딕" w:hint="eastAsia"/>
          <w:b/>
          <w:sz w:val="20"/>
        </w:rPr>
        <w:t>b</w:t>
      </w:r>
      <w:r w:rsidR="00564D97" w:rsidRPr="004142CE">
        <w:rPr>
          <w:rFonts w:ascii="맑은 고딕" w:eastAsia="맑은 고딕" w:hAnsi="맑은 고딕"/>
          <w:b/>
          <w:sz w:val="20"/>
        </w:rPr>
        <w:t>it</w:t>
      </w:r>
    </w:p>
    <w:p w:rsidR="00027C9F" w:rsidRPr="004142CE" w:rsidRDefault="00027C9F" w:rsidP="00B8682C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Apache Tomcat 7.0</w:t>
      </w:r>
      <w:r w:rsidR="00564D97" w:rsidRPr="004142CE">
        <w:rPr>
          <w:rFonts w:ascii="맑은 고딕" w:eastAsia="맑은 고딕" w:hAnsi="맑은 고딕"/>
          <w:b/>
          <w:sz w:val="20"/>
        </w:rPr>
        <w:t>.27</w:t>
      </w:r>
    </w:p>
    <w:p w:rsidR="00027C9F" w:rsidRPr="004142CE" w:rsidRDefault="00564D97" w:rsidP="00B8682C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>Oracle 11.2.0.0.0</w:t>
      </w:r>
    </w:p>
    <w:p w:rsidR="00027C9F" w:rsidRPr="004142CE" w:rsidRDefault="00027C9F" w:rsidP="00B8682C">
      <w:pPr>
        <w:pStyle w:val="af2"/>
        <w:numPr>
          <w:ilvl w:val="0"/>
          <w:numId w:val="12"/>
        </w:numPr>
        <w:ind w:leftChars="0"/>
        <w:rPr>
          <w:rFonts w:ascii="맑은 고딕" w:eastAsia="맑은 고딕" w:hAnsi="맑은 고딕"/>
          <w:b/>
          <w:sz w:val="20"/>
        </w:rPr>
      </w:pPr>
      <w:r w:rsidRPr="004142CE">
        <w:rPr>
          <w:rFonts w:ascii="맑은 고딕" w:eastAsia="맑은 고딕" w:hAnsi="맑은 고딕" w:hint="eastAsia"/>
          <w:b/>
          <w:sz w:val="20"/>
        </w:rPr>
        <w:t xml:space="preserve">Eclipse </w:t>
      </w:r>
      <w:r w:rsidR="00564D97" w:rsidRPr="004142CE">
        <w:rPr>
          <w:rFonts w:ascii="맑은 고딕" w:eastAsia="맑은 고딕" w:hAnsi="맑은 고딕"/>
          <w:b/>
          <w:sz w:val="20"/>
        </w:rPr>
        <w:t xml:space="preserve">IDE for Java Developers - </w:t>
      </w:r>
      <w:r w:rsidRPr="004142CE">
        <w:rPr>
          <w:rFonts w:ascii="맑은 고딕" w:eastAsia="맑은 고딕" w:hAnsi="맑은 고딕"/>
          <w:b/>
          <w:sz w:val="20"/>
        </w:rPr>
        <w:t xml:space="preserve">Luna </w:t>
      </w:r>
      <w:r w:rsidR="00564D97" w:rsidRPr="004142CE">
        <w:rPr>
          <w:rFonts w:ascii="맑은 고딕" w:eastAsia="맑은 고딕" w:hAnsi="맑은 고딕"/>
          <w:b/>
          <w:sz w:val="20"/>
        </w:rPr>
        <w:t>Package</w:t>
      </w:r>
    </w:p>
    <w:p w:rsidR="00B05ACA" w:rsidRPr="004142CE" w:rsidRDefault="00E06E75" w:rsidP="002C33DF">
      <w:pPr>
        <w:pStyle w:val="2"/>
        <w:spacing w:before="12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4" w:name="_Toc401596844"/>
      <w:r w:rsidRPr="004142CE">
        <w:rPr>
          <w:rFonts w:ascii="맑은 고딕" w:eastAsia="맑은 고딕" w:hAnsi="맑은 고딕"/>
          <w:lang w:val="ko-KR"/>
        </w:rPr>
        <w:t xml:space="preserve">프레임워크 </w:t>
      </w:r>
      <w:r w:rsidR="00027C9F" w:rsidRPr="004142CE">
        <w:rPr>
          <w:rFonts w:ascii="맑은 고딕" w:eastAsia="맑은 고딕" w:hAnsi="맑은 고딕" w:hint="eastAsia"/>
          <w:lang w:val="ko-KR"/>
        </w:rPr>
        <w:t xml:space="preserve">라이브러리 </w:t>
      </w:r>
      <w:r w:rsidR="006F448E" w:rsidRPr="004142CE">
        <w:rPr>
          <w:rFonts w:ascii="맑은 고딕" w:eastAsia="맑은 고딕" w:hAnsi="맑은 고딕" w:hint="eastAsia"/>
          <w:lang w:val="ko-KR"/>
        </w:rPr>
        <w:t>구성요소</w:t>
      </w:r>
      <w:bookmarkEnd w:id="4"/>
    </w:p>
    <w:p w:rsidR="00BF3672" w:rsidRPr="004142CE" w:rsidRDefault="00BF3672" w:rsidP="00BF3672">
      <w:pPr>
        <w:rPr>
          <w:rFonts w:ascii="맑은 고딕" w:eastAsia="맑은 고딕" w:hAnsi="맑은 고딕"/>
          <w:lang w:val="ko-KR"/>
        </w:rPr>
      </w:pPr>
    </w:p>
    <w:tbl>
      <w:tblPr>
        <w:tblW w:w="9351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8"/>
        <w:gridCol w:w="1133"/>
        <w:gridCol w:w="1896"/>
        <w:gridCol w:w="1131"/>
        <w:gridCol w:w="3913"/>
      </w:tblGrid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T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ype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/>
                <w:b/>
                <w:szCs w:val="18"/>
              </w:rPr>
              <w:t>Section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L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ibrary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vAlign w:val="center"/>
            <w:hideMark/>
          </w:tcPr>
          <w:p w:rsidR="00E06E75" w:rsidRPr="004142CE" w:rsidRDefault="00BF3672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V</w:t>
            </w:r>
            <w:r w:rsidRPr="004142CE">
              <w:rPr>
                <w:rFonts w:ascii="맑은 고딕" w:eastAsia="맑은 고딕" w:hAnsi="맑은 고딕"/>
                <w:b/>
                <w:szCs w:val="18"/>
              </w:rPr>
              <w:t>ersion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URL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springframework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3.2.8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Logging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slf4j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1.6.6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www.slf4j.org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Caching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ehcache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2.8.3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ehcache.org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Data</w:t>
            </w:r>
            <w:r w:rsidR="00BF3672" w:rsidRPr="004142CE">
              <w:rPr>
                <w:rFonts w:ascii="맑은 고딕" w:eastAsia="맑은 고딕" w:hAnsi="맑은 고딕" w:hint="eastAsia"/>
                <w:szCs w:val="18"/>
              </w:rPr>
              <w:t>base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mybatis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mybatis.github.io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 MVC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3.2.8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spring.io</w:t>
            </w:r>
          </w:p>
        </w:tc>
      </w:tr>
      <w:tr w:rsidR="00027C9F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JDBC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oracle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10.2.0.4.0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027C9F" w:rsidRPr="004142CE" w:rsidRDefault="00027C9F" w:rsidP="00532DEC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servlet-api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3.0.1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jsp</w:t>
            </w:r>
            <w:proofErr w:type="spellEnd"/>
            <w:r w:rsidRPr="004142CE">
              <w:rPr>
                <w:rFonts w:ascii="맑은 고딕" w:eastAsia="맑은 고딕" w:hAnsi="맑은 고딕" w:hint="eastAsia"/>
                <w:szCs w:val="18"/>
              </w:rPr>
              <w:t>-api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el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2.2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Core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jstl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1.2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　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Excel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jxls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jc w:val="center"/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1.0.5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jxls.sourceforge.net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json-simple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code.google.com/p/json-simple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View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jackson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1.9.13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jackson.codehaus.org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1.4.0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jeasyui.com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1.4.5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sceditor.com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uploadfile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hayageek.com/docs/jquery-upload-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file.php</w:t>
            </w:r>
            <w:proofErr w:type="spellEnd"/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jquery-json</w:t>
            </w:r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2.3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www.json.org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화면UI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jquery-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fullcalendar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2.1.1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fullcalendar.io</w:t>
            </w:r>
          </w:p>
        </w:tc>
      </w:tr>
      <w:tr w:rsidR="00BF3672" w:rsidRPr="004142CE" w:rsidTr="00564D97">
        <w:trPr>
          <w:trHeight w:hRule="exact" w:val="397"/>
        </w:trPr>
        <w:tc>
          <w:tcPr>
            <w:tcW w:w="1278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BF3672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13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</w:t>
            </w:r>
          </w:p>
        </w:tc>
        <w:tc>
          <w:tcPr>
            <w:tcW w:w="1896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iReport</w:t>
            </w:r>
            <w:proofErr w:type="spellEnd"/>
          </w:p>
        </w:tc>
        <w:tc>
          <w:tcPr>
            <w:tcW w:w="1131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BF367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5.6.0</w:t>
            </w:r>
          </w:p>
        </w:tc>
        <w:tc>
          <w:tcPr>
            <w:tcW w:w="3913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E06E75" w:rsidRPr="004142CE" w:rsidRDefault="00E06E75" w:rsidP="00E06E75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sourceforge.net/projects/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ireport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/</w:t>
            </w:r>
          </w:p>
        </w:tc>
      </w:tr>
    </w:tbl>
    <w:p w:rsidR="00B05ACA" w:rsidRPr="004142CE" w:rsidRDefault="00B05ACA">
      <w:pPr>
        <w:rPr>
          <w:rFonts w:ascii="맑은 고딕" w:eastAsia="맑은 고딕" w:hAnsi="맑은 고딕"/>
        </w:rPr>
      </w:pPr>
    </w:p>
    <w:p w:rsidR="00B05ACA" w:rsidRPr="004142CE" w:rsidRDefault="006F448E" w:rsidP="002C33DF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5" w:name="_Toc401596845"/>
      <w:r w:rsidRPr="004142CE">
        <w:rPr>
          <w:rFonts w:ascii="맑은 고딕" w:eastAsia="맑은 고딕" w:hAnsi="맑은 고딕" w:hint="eastAsia"/>
          <w:lang w:val="ko-KR"/>
        </w:rPr>
        <w:lastRenderedPageBreak/>
        <w:t>프레임워크 구조</w:t>
      </w:r>
      <w:bookmarkEnd w:id="5"/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4158"/>
        <w:gridCol w:w="5193"/>
      </w:tblGrid>
      <w:tr w:rsidR="00977305" w:rsidRPr="004142CE" w:rsidTr="00EA3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58" w:type="dxa"/>
            <w:shd w:val="clear" w:color="auto" w:fill="auto"/>
          </w:tcPr>
          <w:p w:rsidR="00977305" w:rsidRPr="004142CE" w:rsidRDefault="00977305" w:rsidP="00977305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noProof/>
              </w:rPr>
              <w:drawing>
                <wp:inline distT="0" distB="0" distL="0" distR="0" wp14:anchorId="48A3053C" wp14:editId="310CA7D0">
                  <wp:extent cx="2419350" cy="7698202"/>
                  <wp:effectExtent l="0" t="0" r="0" b="0"/>
                  <wp:docPr id="457" name="그림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" name="structur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7698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3" w:type="dxa"/>
            <w:shd w:val="clear" w:color="auto" w:fill="auto"/>
            <w:vAlign w:val="top"/>
          </w:tcPr>
          <w:p w:rsidR="00EA329E" w:rsidRPr="004142CE" w:rsidRDefault="00977305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자바소스</w:t>
            </w:r>
            <w:r w:rsidR="00EA329E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폴더: </w:t>
            </w:r>
          </w:p>
          <w:p w:rsidR="00977305" w:rsidRPr="004142CE" w:rsidRDefault="00977305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</w:t>
            </w:r>
            <w:r w:rsidRPr="004142CE">
              <w:rPr>
                <w:rFonts w:ascii="맑은 고딕" w:eastAsia="맑은 고딕" w:hAnsi="맑은 고딕"/>
                <w:lang w:val="ko-KR"/>
              </w:rPr>
              <w:t>main/java</w:t>
            </w:r>
          </w:p>
          <w:p w:rsidR="00EA329E" w:rsidRPr="004142CE" w:rsidRDefault="00EA329E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자바</w:t>
            </w:r>
            <w:r w:rsidR="00977305" w:rsidRPr="004142CE">
              <w:rPr>
                <w:rFonts w:ascii="맑은 고딕" w:eastAsia="맑은 고딕" w:hAnsi="맑은 고딕" w:hint="eastAsia"/>
                <w:lang w:val="ko-KR"/>
              </w:rPr>
              <w:t>리소스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="00977305" w:rsidRPr="004142CE">
              <w:rPr>
                <w:rFonts w:ascii="맑은 고딕" w:eastAsia="맑은 고딕" w:hAnsi="맑은 고딕" w:hint="eastAsia"/>
                <w:lang w:val="ko-KR"/>
              </w:rPr>
              <w:t>폴더:</w:t>
            </w:r>
            <w:r w:rsidR="00977305" w:rsidRPr="004142CE">
              <w:rPr>
                <w:rFonts w:ascii="맑은 고딕" w:eastAsia="맑은 고딕" w:hAnsi="맑은 고딕"/>
                <w:lang w:val="ko-KR"/>
              </w:rPr>
              <w:t xml:space="preserve"> </w:t>
            </w:r>
          </w:p>
          <w:p w:rsidR="00AD3479" w:rsidRPr="004142CE" w:rsidRDefault="00977305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</w:p>
          <w:p w:rsidR="00AD3479" w:rsidRPr="004142CE" w:rsidRDefault="00AD3479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Mybatis 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맵핑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mappers</w:t>
            </w:r>
          </w:p>
          <w:p w:rsidR="00AD3479" w:rsidRPr="004142CE" w:rsidRDefault="00AD3479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메시지 리소스 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/messages</w:t>
            </w:r>
          </w:p>
          <w:p w:rsidR="00AD3479" w:rsidRPr="004142CE" w:rsidRDefault="00AD3479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엑셀 Loader 폴더</w:t>
            </w:r>
          </w:p>
          <w:p w:rsidR="00AD3479" w:rsidRPr="004142CE" w:rsidRDefault="00AD3479" w:rsidP="00AD3479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src/main/resources</w:t>
            </w:r>
            <w:r w:rsidRPr="004142CE">
              <w:rPr>
                <w:rFonts w:ascii="맑은 고딕" w:eastAsia="맑은 고딕" w:hAnsi="맑은 고딕"/>
                <w:lang w:val="ko-KR"/>
              </w:rPr>
              <w:t>/xlsloaders</w:t>
            </w:r>
          </w:p>
          <w:p w:rsidR="00EA329E" w:rsidRPr="004142CE" w:rsidRDefault="00EA329E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라이브러리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/WEB-INF/lib</w:t>
            </w:r>
          </w:p>
          <w:p w:rsidR="00EA329E" w:rsidRPr="004142CE" w:rsidRDefault="00EA329E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웹 리소스 폴더: </w:t>
            </w:r>
          </w:p>
          <w:p w:rsidR="00977305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src/main/webapp/resources</w:t>
            </w:r>
          </w:p>
          <w:p w:rsidR="00EA329E" w:rsidRPr="004142CE" w:rsidRDefault="00EA329E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웹JSP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/WEB-INF/views</w:t>
            </w:r>
          </w:p>
          <w:p w:rsidR="00EA329E" w:rsidRPr="004142CE" w:rsidRDefault="00EA329E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스프링설정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/WEB-INF/spring</w:t>
            </w:r>
          </w:p>
          <w:p w:rsidR="00EA329E" w:rsidRPr="004142CE" w:rsidRDefault="00EA329E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엑셀 템플릿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/WEB-INF/views</w:t>
            </w:r>
          </w:p>
          <w:p w:rsidR="00EA329E" w:rsidRPr="004142CE" w:rsidRDefault="00EA329E" w:rsidP="00977305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iReport 소스 폴더: 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/WEB-INF/report</w:t>
            </w:r>
          </w:p>
          <w:p w:rsidR="00EA329E" w:rsidRPr="004142CE" w:rsidRDefault="00EA329E" w:rsidP="00EA329E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문서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/>
                <w:lang w:val="ko-KR"/>
              </w:rPr>
              <w:t>폴더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: doc</w:t>
            </w:r>
          </w:p>
          <w:p w:rsidR="00EA329E" w:rsidRPr="004142CE" w:rsidRDefault="00EA329E" w:rsidP="00AD3479">
            <w:pPr>
              <w:pStyle w:val="af2"/>
              <w:numPr>
                <w:ilvl w:val="0"/>
                <w:numId w:val="20"/>
              </w:numPr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파일업로드 폴더: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upload</w:t>
            </w:r>
          </w:p>
          <w:p w:rsidR="00EA329E" w:rsidRPr="004142CE" w:rsidRDefault="00EA329E" w:rsidP="00EA329E">
            <w:pPr>
              <w:pStyle w:val="af2"/>
              <w:ind w:leftChars="0" w:left="502"/>
              <w:rPr>
                <w:rFonts w:ascii="맑은 고딕" w:eastAsia="맑은 고딕" w:hAnsi="맑은 고딕"/>
                <w:lang w:val="ko-KR"/>
              </w:rPr>
            </w:pPr>
          </w:p>
          <w:p w:rsidR="00977305" w:rsidRPr="004142CE" w:rsidRDefault="00977305" w:rsidP="00977305">
            <w:pPr>
              <w:rPr>
                <w:rFonts w:ascii="맑은 고딕" w:eastAsia="맑은 고딕" w:hAnsi="맑은 고딕"/>
                <w:lang w:val="ko-KR"/>
              </w:rPr>
            </w:pPr>
          </w:p>
        </w:tc>
      </w:tr>
    </w:tbl>
    <w:p w:rsidR="006F448E" w:rsidRPr="004142CE" w:rsidRDefault="008D7CE0" w:rsidP="006F448E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6" w:name="_Toc401596846"/>
      <w:r w:rsidRPr="004142CE">
        <w:rPr>
          <w:rFonts w:ascii="맑은 고딕" w:eastAsia="맑은 고딕" w:hAnsi="맑은 고딕" w:hint="eastAsia"/>
          <w:lang w:val="ko-KR"/>
        </w:rPr>
        <w:lastRenderedPageBreak/>
        <w:t>프레임워크 설정</w:t>
      </w:r>
      <w:r w:rsidR="003B5562"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파일</w:t>
      </w:r>
      <w:bookmarkEnd w:id="6"/>
    </w:p>
    <w:tbl>
      <w:tblPr>
        <w:tblStyle w:val="ae"/>
        <w:tblW w:w="8786" w:type="dxa"/>
        <w:tblInd w:w="565" w:type="dxa"/>
        <w:tblLook w:val="04A0" w:firstRow="1" w:lastRow="0" w:firstColumn="1" w:lastColumn="0" w:noHBand="0" w:noVBand="1"/>
      </w:tblPr>
      <w:tblGrid>
        <w:gridCol w:w="3271"/>
        <w:gridCol w:w="1710"/>
        <w:gridCol w:w="3805"/>
      </w:tblGrid>
      <w:tr w:rsidR="008D7CE0" w:rsidRPr="004142CE" w:rsidTr="00F8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71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설정파일 경로</w:t>
            </w:r>
          </w:p>
        </w:tc>
        <w:tc>
          <w:tcPr>
            <w:tcW w:w="1710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설정파일명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app.</w:t>
            </w:r>
            <w:r w:rsidRPr="004142CE">
              <w:rPr>
                <w:rFonts w:ascii="맑은 고딕" w:eastAsia="맑은 고딕" w:hAnsi="맑은 고딕"/>
              </w:rPr>
              <w:t>properties</w:t>
            </w:r>
            <w:proofErr w:type="spellEnd"/>
          </w:p>
        </w:tc>
        <w:tc>
          <w:tcPr>
            <w:tcW w:w="3805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Database 연결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 xml:space="preserve">Security </w:t>
            </w:r>
            <w:r w:rsidRPr="004142CE">
              <w:rPr>
                <w:rFonts w:ascii="맑은 고딕" w:eastAsia="맑은 고딕" w:hAnsi="맑은 고딕" w:hint="eastAsia"/>
              </w:rPr>
              <w:t>설정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Default 설정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정보</w:t>
            </w:r>
          </w:p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물리적 경로</w:t>
            </w:r>
            <w:r w:rsidR="009A4C69" w:rsidRPr="004142CE">
              <w:rPr>
                <w:rFonts w:ascii="맑은 고딕" w:eastAsia="맑은 고딕" w:hAnsi="맑은 고딕" w:hint="eastAsia"/>
              </w:rPr>
              <w:t xml:space="preserve"> 및 도메인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mybatis.xml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Mybatis 공통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log4j.xml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Logging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main/resources/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ehcache.xml</w:t>
            </w:r>
          </w:p>
        </w:tc>
        <w:tc>
          <w:tcPr>
            <w:tcW w:w="3805" w:type="dxa"/>
          </w:tcPr>
          <w:p w:rsidR="008D7CE0" w:rsidRPr="004142CE" w:rsidRDefault="009A4C69" w:rsidP="009A4C69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Caching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web.xml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WAS 의 Context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wsc-context.xml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Spring </w:t>
            </w:r>
            <w:r w:rsidRPr="004142CE">
              <w:rPr>
                <w:rFonts w:ascii="맑은 고딕" w:eastAsia="맑은 고딕" w:hAnsi="맑은 고딕"/>
              </w:rPr>
              <w:t xml:space="preserve">기본 </w:t>
            </w:r>
            <w:r w:rsidRPr="004142CE">
              <w:rPr>
                <w:rFonts w:ascii="맑은 고딕" w:eastAsia="맑은 고딕" w:hAnsi="맑은 고딕" w:hint="eastAsia"/>
              </w:rPr>
              <w:t>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 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wsc-mybatis.xml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Spring </w:t>
            </w:r>
            <w:r w:rsidRPr="004142CE">
              <w:rPr>
                <w:rFonts w:ascii="맑은 고딕" w:eastAsia="맑은 고딕" w:hAnsi="맑은 고딕"/>
              </w:rPr>
              <w:t xml:space="preserve">Database </w:t>
            </w:r>
            <w:r w:rsidRPr="004142CE">
              <w:rPr>
                <w:rFonts w:ascii="맑은 고딕" w:eastAsia="맑은 고딕" w:hAnsi="맑은 고딕" w:hint="eastAsia"/>
              </w:rPr>
              <w:t>관련 설정 정보</w:t>
            </w:r>
          </w:p>
        </w:tc>
      </w:tr>
      <w:tr w:rsidR="008D7CE0" w:rsidRPr="004142CE" w:rsidTr="00F85A77">
        <w:tc>
          <w:tcPr>
            <w:tcW w:w="3271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/</w:t>
            </w:r>
            <w:r w:rsidRPr="004142CE">
              <w:rPr>
                <w:rFonts w:ascii="맑은 고딕" w:eastAsia="맑은 고딕" w:hAnsi="맑은 고딕"/>
              </w:rPr>
              <w:t>main/</w:t>
            </w:r>
            <w:proofErr w:type="spellStart"/>
            <w:r w:rsidRPr="004142CE">
              <w:rPr>
                <w:rFonts w:ascii="맑은 고딕" w:eastAsia="맑은 고딕" w:hAnsi="맑은 고딕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/>
              </w:rPr>
              <w:t>/WEB-INF/ spring/</w:t>
            </w:r>
          </w:p>
        </w:tc>
        <w:tc>
          <w:tcPr>
            <w:tcW w:w="1710" w:type="dxa"/>
          </w:tcPr>
          <w:p w:rsidR="008D7CE0" w:rsidRPr="004142CE" w:rsidRDefault="008D7CE0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wsc-jasper.xml</w:t>
            </w:r>
          </w:p>
        </w:tc>
        <w:tc>
          <w:tcPr>
            <w:tcW w:w="3805" w:type="dxa"/>
          </w:tcPr>
          <w:p w:rsidR="008D7CE0" w:rsidRPr="004142CE" w:rsidRDefault="009A4C69" w:rsidP="008D7CE0">
            <w:pPr>
              <w:spacing w:after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Spring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iReport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연동 설정 정보</w:t>
            </w:r>
          </w:p>
        </w:tc>
      </w:tr>
    </w:tbl>
    <w:p w:rsidR="008D7CE0" w:rsidRPr="004142CE" w:rsidRDefault="008D7CE0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EA329E" w:rsidRPr="004142CE" w:rsidRDefault="009A4C69" w:rsidP="009A4C69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proofErr w:type="spellStart"/>
      <w:r w:rsidRPr="004142CE">
        <w:rPr>
          <w:rFonts w:ascii="맑은 고딕" w:eastAsia="맑은 고딕" w:hAnsi="맑은 고딕"/>
          <w:b/>
        </w:rPr>
        <w:t>app.properties</w:t>
      </w:r>
      <w:proofErr w:type="spellEnd"/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4325"/>
        <w:gridCol w:w="4266"/>
      </w:tblGrid>
      <w:tr w:rsidR="007A511B" w:rsidRPr="004142CE" w:rsidTr="00C26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25" w:type="dxa"/>
          </w:tcPr>
          <w:p w:rsidR="007A511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4266" w:type="dxa"/>
          </w:tcPr>
          <w:p w:rsidR="007A511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7A511B" w:rsidRPr="004142CE" w:rsidTr="00C26B7B">
        <w:tc>
          <w:tcPr>
            <w:tcW w:w="4325" w:type="dxa"/>
          </w:tcPr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jdbc.driver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oracle.jdbc.driver.OracleDriver</w:t>
            </w:r>
            <w:proofErr w:type="spellEnd"/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jdbc.url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jdbc:oracle</w:t>
            </w:r>
            <w:proofErr w:type="gram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:thin</w:t>
            </w:r>
            <w:proofErr w:type="spellEnd"/>
            <w:proofErr w:type="gramEnd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:@{IP}:{PORT}:{DB명}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jdbc.user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{계정ID}</w:t>
            </w:r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jdbc.pwd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{계정비밀번호}</w:t>
            </w:r>
          </w:p>
        </w:tc>
        <w:tc>
          <w:tcPr>
            <w:tcW w:w="4266" w:type="dxa"/>
          </w:tcPr>
          <w:p w:rsidR="007A511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Database 연결 계정정보</w:t>
            </w:r>
          </w:p>
        </w:tc>
      </w:tr>
      <w:tr w:rsidR="007A511B" w:rsidRPr="004142CE" w:rsidTr="00C26B7B">
        <w:tc>
          <w:tcPr>
            <w:tcW w:w="4325" w:type="dxa"/>
          </w:tcPr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security.form.username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j_userid</w:t>
            </w:r>
            <w:proofErr w:type="spellEnd"/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security.form.password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j_password</w:t>
            </w:r>
            <w:proofErr w:type="spellEnd"/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security.form.targeturl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target_url</w:t>
            </w:r>
            <w:proofErr w:type="spellEnd"/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security.form.remember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j_remember</w:t>
            </w:r>
            <w:proofErr w:type="spellEnd"/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security.form.language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j_language</w:t>
            </w:r>
            <w:proofErr w:type="spellEnd"/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security.form.system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j_system</w:t>
            </w:r>
            <w:proofErr w:type="spellEnd"/>
          </w:p>
          <w:p w:rsidR="007A511B" w:rsidRPr="004142CE" w:rsidRDefault="007A511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security.form.secure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j_secure</w:t>
            </w:r>
            <w:proofErr w:type="spellEnd"/>
          </w:p>
        </w:tc>
        <w:tc>
          <w:tcPr>
            <w:tcW w:w="4266" w:type="dxa"/>
          </w:tcPr>
          <w:p w:rsidR="00C26B7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Security 인증 관련 정보</w:t>
            </w:r>
          </w:p>
          <w:p w:rsidR="007A511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로그인 폼에서 사용할 </w:t>
            </w:r>
            <w:proofErr w:type="spellStart"/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파라메터의</w:t>
            </w:r>
            <w:proofErr w:type="spellEnd"/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 명칭 정보를 정의한다.</w:t>
            </w:r>
          </w:p>
          <w:p w:rsidR="007A511B" w:rsidRPr="004142CE" w:rsidRDefault="00C26B7B" w:rsidP="007A511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SecurityIntercepter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클래스를 참조한다.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security.page.submit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/security_check.do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security.page.login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/login.do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security.page.logout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/logout.do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security.page.default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/index.do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lastRenderedPageBreak/>
              <w:t>security.page.error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/denied.do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Security U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RL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관련 정보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로그인,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로그아웃,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메인,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접근에러에 관한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URL 을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정의한다.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SecurityIntercepter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클래스를 참조한다.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lastRenderedPageBreak/>
              <w:t>security.guest.id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guest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Security </w:t>
            </w: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비인증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사용자 기본 ID 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default.system.id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WSC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default.page.size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50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loggable.userLog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false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기본 시스템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ID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기본 페이징 </w:t>
            </w:r>
            <w:proofErr w:type="spellStart"/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출력수</w:t>
            </w:r>
            <w:proofErr w:type="spellEnd"/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사용자DB로깅여부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(true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인 경우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>SYS_ULOG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에 저장)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file.upload.temp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/upload/temp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file.upload.real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/upload/real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첨부파일 업로드 관련 물리적 경로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excel.template.path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/WEB-INF/templates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excel.template.temp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{</w:t>
            </w:r>
            <w:r w:rsidRPr="004142CE">
              <w:rPr>
                <w:rFonts w:ascii="맑은 고딕" w:eastAsia="맑은 고딕" w:hAnsi="맑은 고딕" w:cs="Courier New" w:hint="eastAsia"/>
                <w:color w:val="800000"/>
                <w:sz w:val="16"/>
                <w:szCs w:val="16"/>
              </w:rPr>
              <w:t>프로젝트경로}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/upload/excel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엑셀 다운로드 관련 템플릿 경로 및 임시파일 저장 경로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excel.loader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xlsloaders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/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엑셀 </w:t>
            </w:r>
            <w:proofErr w:type="spellStart"/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로더</w:t>
            </w:r>
            <w:proofErr w:type="spellEnd"/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 사용시 설정파일 경로</w:t>
            </w:r>
          </w:p>
        </w:tc>
      </w:tr>
      <w:tr w:rsidR="00C26B7B" w:rsidRPr="004142CE" w:rsidTr="00C26B7B">
        <w:tc>
          <w:tcPr>
            <w:tcW w:w="4325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80"/>
                <w:sz w:val="16"/>
                <w:szCs w:val="16"/>
              </w:rPr>
              <w:t>domain.user</w:t>
            </w:r>
            <w:r w:rsidRPr="004142CE">
              <w:rPr>
                <w:rFonts w:ascii="맑은 고딕" w:eastAsia="맑은 고딕" w:hAnsi="맑은 고딕" w:cs="Courier New"/>
                <w:color w:val="008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color w:val="800000"/>
                <w:sz w:val="16"/>
                <w:szCs w:val="16"/>
              </w:rPr>
              <w:t>user.local.com:8080</w:t>
            </w:r>
          </w:p>
        </w:tc>
        <w:tc>
          <w:tcPr>
            <w:tcW w:w="4266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관리자의 </w:t>
            </w:r>
            <w:proofErr w:type="spellStart"/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사용자별</w:t>
            </w:r>
            <w:proofErr w:type="spellEnd"/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 자동로그인 사용시 별도의 가상호스트 도메인 정보를 정의한다.</w:t>
            </w:r>
          </w:p>
        </w:tc>
      </w:tr>
    </w:tbl>
    <w:p w:rsidR="006E7FDC" w:rsidRPr="004142CE" w:rsidRDefault="006E7FDC" w:rsidP="00C26B7B">
      <w:pPr>
        <w:spacing w:after="0"/>
        <w:rPr>
          <w:rFonts w:ascii="맑은 고딕" w:eastAsia="맑은 고딕" w:hAnsi="맑은 고딕"/>
          <w:b/>
        </w:rPr>
      </w:pPr>
    </w:p>
    <w:p w:rsidR="00C26B7B" w:rsidRPr="004142CE" w:rsidRDefault="009A4C69" w:rsidP="009A4C69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mybatis.xml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5898"/>
        <w:gridCol w:w="2693"/>
      </w:tblGrid>
      <w:tr w:rsidR="00C26B7B" w:rsidRPr="004142CE" w:rsidTr="00EA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898" w:type="dxa"/>
          </w:tcPr>
          <w:p w:rsidR="00C26B7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2693" w:type="dxa"/>
          </w:tcPr>
          <w:p w:rsidR="00C26B7B" w:rsidRPr="004142CE" w:rsidRDefault="00C26B7B" w:rsidP="00C26B7B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C26B7B" w:rsidRPr="004142CE" w:rsidTr="00EA5822">
        <w:tc>
          <w:tcPr>
            <w:tcW w:w="5898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cacheEnabled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lazyLoadingEnabled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multipleResultSetsEnabled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useColumnLabel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useGeneratedKeys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defaultExecutorType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"SIMPLE"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defaultStatementTimeout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"25000"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logImpl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"LOG4J"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settings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693" w:type="dxa"/>
          </w:tcPr>
          <w:p w:rsidR="00C26B7B" w:rsidRPr="004142CE" w:rsidRDefault="00EA5822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의 기본 설정정보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 xml:space="preserve">자세한 내용은 </w:t>
            </w:r>
            <w:r w:rsidRPr="004142CE"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cs="Courier New" w:hint="eastAsia"/>
                <w:color w:val="00B400"/>
                <w:sz w:val="16"/>
                <w:szCs w:val="16"/>
              </w:rPr>
              <w:t>매뉴얼을 참조한다.</w:t>
            </w:r>
          </w:p>
        </w:tc>
      </w:tr>
      <w:tr w:rsidR="00C26B7B" w:rsidRPr="004142CE" w:rsidTr="00EA5822">
        <w:tc>
          <w:tcPr>
            <w:tcW w:w="5898" w:type="dxa"/>
          </w:tcPr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typeAliases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com.wsc.framework.model.ParamsMap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com.wsc.framework.model.RecordMap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"code"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com.wsc.common.model.Code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com.wsc.common.model.User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"menu"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com.wsc.common.model.Menu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"group"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com.wsc.common.model.Group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prog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com.wsc.common.model.Program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alias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"file"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type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com.wsc.common.model.FileInfo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C26B7B" w:rsidRPr="004142CE" w:rsidRDefault="00C26B7B" w:rsidP="00C26B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typeAliases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693" w:type="dxa"/>
          </w:tcPr>
          <w:p w:rsidR="00C26B7B" w:rsidRPr="004142CE" w:rsidRDefault="00EA5822" w:rsidP="00C26B7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사용하는 모델의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Alias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</w:tbl>
    <w:p w:rsidR="009A4C69" w:rsidRPr="004142CE" w:rsidRDefault="009A4C69" w:rsidP="00EA5822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EC6E01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log4j.xml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EC6E01" w:rsidP="00EC6E01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현재 로그파일은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톰캣의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 xml:space="preserve">logs </w:t>
      </w:r>
      <w:r w:rsidRPr="004142CE">
        <w:rPr>
          <w:rFonts w:ascii="맑은 고딕" w:eastAsia="맑은 고딕" w:hAnsi="맑은 고딕" w:hint="eastAsia"/>
          <w:lang w:val="ko-KR"/>
        </w:rPr>
        <w:t>밑으로 설정되어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해당 로그 파일의 위치를 변경하고자 할 때 </w:t>
      </w:r>
      <w:r w:rsidRPr="004142CE">
        <w:rPr>
          <w:rFonts w:ascii="맑은 고딕" w:eastAsia="맑은 고딕" w:hAnsi="맑은 고딕"/>
          <w:lang w:val="ko-KR"/>
        </w:rPr>
        <w:t xml:space="preserve">DailyRollingFileAppender </w:t>
      </w:r>
      <w:r w:rsidRPr="004142CE">
        <w:rPr>
          <w:rFonts w:ascii="맑은 고딕" w:eastAsia="맑은 고딕" w:hAnsi="맑은 고딕" w:hint="eastAsia"/>
          <w:lang w:val="ko-KR"/>
        </w:rPr>
        <w:t>의 경로를 변경하도록 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7173"/>
        <w:gridCol w:w="1418"/>
      </w:tblGrid>
      <w:tr w:rsidR="00EA5822" w:rsidRPr="004142CE" w:rsidTr="00EA5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173" w:type="dxa"/>
          </w:tcPr>
          <w:p w:rsidR="00EA5822" w:rsidRPr="004142CE" w:rsidRDefault="00EA5822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A5822" w:rsidRPr="004142CE" w:rsidTr="00EA5822">
        <w:tc>
          <w:tcPr>
            <w:tcW w:w="7173" w:type="dxa"/>
          </w:tcPr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"console"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"org.apache.log4j.ConsoleAppender"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wscapp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"org.apache.log4j.DailyRollingFileAppender"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wscsql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"org.apache.log4j.DailyRollingFileAppender"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appender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Logging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시 해당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Target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  <w:tr w:rsidR="00EA5822" w:rsidRPr="004142CE" w:rsidTr="00EA5822">
        <w:tc>
          <w:tcPr>
            <w:tcW w:w="7173" w:type="dxa"/>
          </w:tcPr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org.springframework.core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org.springframework.beans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org.springframework.context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org.springframework.web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org.apache.jasper.compiler.TldLocationsCache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logger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A5822" w:rsidRPr="004142CE" w:rsidRDefault="00EA5822" w:rsidP="00EA58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root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root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1418" w:type="dxa"/>
          </w:tcPr>
          <w:p w:rsidR="00EA5822" w:rsidRPr="004142CE" w:rsidRDefault="00EA582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어플리케이션별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Logging 설정</w:t>
            </w:r>
          </w:p>
        </w:tc>
      </w:tr>
    </w:tbl>
    <w:p w:rsidR="00EA5822" w:rsidRPr="004142CE" w:rsidRDefault="00EA5822" w:rsidP="00EA5822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9A4C69" w:rsidRPr="004142CE" w:rsidRDefault="009A4C69" w:rsidP="00EC6E01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ehcache.xml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846637" w:rsidRPr="004142CE" w:rsidTr="00F85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846637" w:rsidRPr="004142CE" w:rsidRDefault="00846637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846637" w:rsidRPr="004142CE" w:rsidRDefault="00846637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846637" w:rsidRPr="004142CE" w:rsidTr="00F85A77">
        <w:tc>
          <w:tcPr>
            <w:tcW w:w="5189" w:type="dxa"/>
          </w:tcPr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codeCache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maxElementsInMemory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"10000"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eternal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timeToIdleSeconds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timeToLiveSeconds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"600"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overflowToDisk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diskPersistent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"false"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diskExpiryThreadIntervalSeconds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"120"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memoryStoreEvictionPolicy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"LRU"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20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46637" w:rsidRPr="004142CE" w:rsidRDefault="00846637" w:rsidP="00846637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공통코드 검색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Caching 에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관련한 설정 정보</w:t>
            </w:r>
          </w:p>
        </w:tc>
      </w:tr>
    </w:tbl>
    <w:p w:rsidR="00A330FC" w:rsidRPr="004142CE" w:rsidRDefault="00A330FC" w:rsidP="00A330FC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A330FC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web.xml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EC6E01" w:rsidRPr="004142CE" w:rsidTr="00A33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context-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contextConfigLocation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/WEB-INF/spring/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wsc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-context.xml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context-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Spring Context 설정파일 정의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org.springframework.web.context.ContextLoaderListener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org.springframework.web.context.request.RequestContextListener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listener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리스너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org.springframework.web.filter.CharacterEncodingFilter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*.do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encodingFilter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json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filter-mapping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 xml:space="preserve">한글 </w:t>
            </w: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인코딩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wscServlet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org.springframework.web.servlet.DispatcherServlet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servlet-class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contextConfigLocation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/WEB-INF/spring/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wsc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-context.xml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init-param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load-on-startup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1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load-on-startup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default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/resources/*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default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*.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ico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wscServlet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servlet-name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-pattern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servlet-mapping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403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denied.jsp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404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error.jsp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500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error-code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/WEB-INF/views/error/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error.jsp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error-page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>에러페이지 설정</w:t>
            </w:r>
          </w:p>
        </w:tc>
      </w:tr>
      <w:tr w:rsidR="00EC6E01" w:rsidRPr="004142CE" w:rsidTr="00A330FC">
        <w:tc>
          <w:tcPr>
            <w:tcW w:w="5189" w:type="dxa"/>
          </w:tcPr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welcome-file-list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EC6E01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index.do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EC6E01" w:rsidRPr="004142CE" w:rsidRDefault="00EC6E01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welcome-file-list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디폴트 페이지 설정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EC6E01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wsc-context.xml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EC6E01" w:rsidP="00EC6E01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로그파일은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톰캣의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 xml:space="preserve">logs </w:t>
      </w:r>
      <w:r w:rsidRPr="004142CE">
        <w:rPr>
          <w:rFonts w:ascii="맑은 고딕" w:eastAsia="맑은 고딕" w:hAnsi="맑은 고딕" w:hint="eastAsia"/>
          <w:lang w:val="ko-KR"/>
        </w:rPr>
        <w:t>밑으로 설정되어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해당 로그 파일의 위치를 변경하고자 할 때 </w:t>
      </w:r>
      <w:r w:rsidRPr="004142CE">
        <w:rPr>
          <w:rFonts w:ascii="맑은 고딕" w:eastAsia="맑은 고딕" w:hAnsi="맑은 고딕"/>
          <w:lang w:val="ko-KR"/>
        </w:rPr>
        <w:t xml:space="preserve">DailyRollingFileAppender </w:t>
      </w:r>
      <w:r w:rsidRPr="004142CE">
        <w:rPr>
          <w:rFonts w:ascii="맑은 고딕" w:eastAsia="맑은 고딕" w:hAnsi="맑은 고딕" w:hint="eastAsia"/>
          <w:lang w:val="ko-KR"/>
        </w:rPr>
        <w:t>의 경로를 변경하도록 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5189"/>
        <w:gridCol w:w="3402"/>
      </w:tblGrid>
      <w:tr w:rsidR="00EC6E01" w:rsidRPr="004142CE" w:rsidTr="002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189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3402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2A07C2">
        <w:tc>
          <w:tcPr>
            <w:tcW w:w="5189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mvc:default-servlet-handler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Servlet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을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Spring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의 </w:t>
            </w:r>
            <w:proofErr w:type="spellStart"/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Dispatcher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Servlet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으로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"/resources/**"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"/resources/"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"/images/**"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"/images/"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mvc:resources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mapping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css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/**"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css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Spring 의 </w:t>
            </w:r>
            <w:proofErr w:type="spellStart"/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DispatcherServlet</w:t>
            </w:r>
            <w:proofErr w:type="spellEnd"/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에서 인식할 정적인 자원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mvc:annotation-driven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Spring MVC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Controller 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@Controller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라는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Annotation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이 선언된 클래스를 자동으로 바인딩 한다.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context:component-scan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base-package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Spring 의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Component Scan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시 기준이 되는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Package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정보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util:properties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"app"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location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classpath:app.properties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Properties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파일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wscCacheManager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org.springframework.cache.ehcache.EhCacheCacheManager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cacheManager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"org.springframework.cache.ehcache.EhCacheManagerFactoryBean"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configLocation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classpath:ehcache.xml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"shared"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cache:annotation-driven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cache-manager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wscCacheManager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코드 Caching 에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Cache Manager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sessionFactory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"org.springframework.beans.factory.config.ObjectFactoryCreatingFactoryBean"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targetBeanName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sessionComponent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Session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객체 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"org.springframework.web.servlet.view.InternalResourceViewResolver"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"prefix"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"/WEB-INF/views/"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"suffix"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".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jsp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"99"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"org.springframework.web.servlet.view.BeanNameViewResolver"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 xml:space="preserve">기본적으로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org.springframework.web.servlet.view.XmlViewResolver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"location"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"/WEB-INF/spring/wsc-jasper.xml"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"order"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import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resource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"wsc-jasper.xml"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iReport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연동을 위한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와 설정파일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Import</w:t>
            </w:r>
          </w:p>
        </w:tc>
      </w:tr>
      <w:tr w:rsidR="002A07C2" w:rsidRPr="004142CE" w:rsidTr="002A07C2">
        <w:tc>
          <w:tcPr>
            <w:tcW w:w="5189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multipartResolver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"org.springframework.web.multipart.commons.CommonsMultipartResolver"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maxUploadSize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"104857600"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maxInMemorySize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"10485760"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uploadTempDir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uploadDirResource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uploadDirResource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org.springframework.core.io.FileSystemResource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constructor-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arg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#{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app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['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file.upload.temp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']}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constructor-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arg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2A07C2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첨부파일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업로드 관련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View Resolver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와 첨부파일 물리적 경로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"org.springframework.web.servlet.handler.SimpleMappingExceptionResolver"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warnLogCategory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apperror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defaultErrorView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"error/system"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exceptionMappings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com.wsc.framework.exception.SessionException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error/session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"com.wsc.framework.exception.AuthorityException"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error/authority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com.wsc.framework.exception.ServiceException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error/service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com.wsc.framework.exception.SystemException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error/system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java.lang.Exception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error/system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props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Exception Handling 에 필요한 </w:t>
            </w: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Reolver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정의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jsonView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"org.springframework.web.servlet.view.json.MappingJacksonJsonView"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jxlsView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com.wsc.framework.view.JxlsView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fileView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com.wsc.framework.view.FileView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JSON,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엑셀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, 첨부파일 등의 View 정의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messageSource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"org.springframework.context.support.ReloadableResourceBu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lastRenderedPageBreak/>
              <w:t>ndleMessageSource"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basenames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  <w:u w:val="single"/>
              </w:rPr>
              <w:t>classpath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:/messages/message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list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defaultEncoding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lastRenderedPageBreak/>
              <w:t>메시지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리소스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localeResolver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"org.springframework.web.servlet.i18n.SessionLocaleResolver"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defaultLocale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ko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세션 로케일 설정</w:t>
            </w:r>
          </w:p>
        </w:tc>
      </w:tr>
      <w:tr w:rsidR="008A2739" w:rsidRPr="004142CE" w:rsidTr="002A07C2">
        <w:tc>
          <w:tcPr>
            <w:tcW w:w="5189" w:type="dxa"/>
          </w:tcPr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mvc:interceptors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com.wsc.common.security.SecurityInterceptor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"org.springframework.web.servlet.i18n.LocaleChangeInterceptor"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paramName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lang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8A2739" w:rsidRPr="004142CE" w:rsidRDefault="008A2739" w:rsidP="008A2739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mvc:interceptors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3402" w:type="dxa"/>
          </w:tcPr>
          <w:p w:rsidR="008A2739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Security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처리를 위한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Interceptor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정의</w:t>
            </w:r>
          </w:p>
        </w:tc>
      </w:tr>
      <w:tr w:rsidR="00EC6E01" w:rsidRPr="004142CE" w:rsidTr="002A07C2">
        <w:tc>
          <w:tcPr>
            <w:tcW w:w="5189" w:type="dxa"/>
          </w:tcPr>
          <w:p w:rsidR="00EC6E01" w:rsidRPr="004142CE" w:rsidRDefault="002A07C2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import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resource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"wsc-mybatis.xml"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</w:tc>
        <w:tc>
          <w:tcPr>
            <w:tcW w:w="3402" w:type="dxa"/>
          </w:tcPr>
          <w:p w:rsidR="00EC6E01" w:rsidRPr="004142CE" w:rsidRDefault="008A2739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Mybatis 관련 설정파일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Import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EC6E01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wsc-mybatis.xml</w:t>
      </w:r>
      <w:r w:rsidR="00EC6E01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A330FC" w:rsidP="00EC6E01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 w:hint="eastAsia"/>
        </w:rPr>
        <w:t>a</w:t>
      </w:r>
      <w:r w:rsidRPr="004142CE">
        <w:rPr>
          <w:rFonts w:ascii="맑은 고딕" w:eastAsia="맑은 고딕" w:hAnsi="맑은 고딕"/>
        </w:rPr>
        <w:t>pp.properties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정의된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Database </w:t>
      </w:r>
      <w:r w:rsidRPr="004142CE">
        <w:rPr>
          <w:rFonts w:ascii="맑은 고딕" w:eastAsia="맑은 고딕" w:hAnsi="맑은 고딕" w:hint="eastAsia"/>
          <w:lang w:val="ko-KR"/>
        </w:rPr>
        <w:t>연결정보를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사용하여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실제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Mybatis </w:t>
      </w:r>
      <w:r w:rsidRPr="004142CE">
        <w:rPr>
          <w:rFonts w:ascii="맑은 고딕" w:eastAsia="맑은 고딕" w:hAnsi="맑은 고딕" w:hint="eastAsia"/>
          <w:lang w:val="ko-KR"/>
        </w:rPr>
        <w:t>에서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사용한</w:t>
      </w:r>
      <w:r w:rsidRPr="004142CE">
        <w:rPr>
          <w:rFonts w:ascii="맑은 고딕" w:eastAsia="맑은 고딕" w:hAnsi="맑은 고딕" w:hint="eastAsia"/>
        </w:rPr>
        <w:t xml:space="preserve"> Database Connection</w:t>
      </w:r>
      <w:r w:rsidRPr="004142CE">
        <w:rPr>
          <w:rFonts w:ascii="맑은 고딕" w:eastAsia="맑은 고딕" w:hAnsi="맑은 고딕" w:hint="eastAsia"/>
          <w:lang w:val="ko-KR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DataSource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>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설정하고</w:t>
      </w:r>
      <w:r w:rsidRPr="004142CE">
        <w:rPr>
          <w:rFonts w:ascii="맑은 고딕" w:eastAsia="맑은 고딕" w:hAnsi="맑은 고딕" w:hint="eastAsia"/>
        </w:rPr>
        <w:t>,</w:t>
      </w:r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트랜젝션에</w:t>
      </w:r>
      <w:proofErr w:type="spellEnd"/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대한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정보를</w:t>
      </w:r>
      <w:r w:rsidRPr="004142CE">
        <w:rPr>
          <w:rFonts w:ascii="맑은 고딕" w:eastAsia="맑은 고딕" w:hAnsi="맑은 고딕" w:hint="eastAsia"/>
        </w:rPr>
        <w:t xml:space="preserve"> 정의하는 설정파일이다.</w:t>
      </w:r>
    </w:p>
    <w:p w:rsidR="00A330FC" w:rsidRPr="004142CE" w:rsidRDefault="00A330FC" w:rsidP="00EC6E01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현 프레임워크에서 </w:t>
      </w:r>
      <w:r w:rsidRPr="004142CE">
        <w:rPr>
          <w:rFonts w:ascii="맑은 고딕" w:eastAsia="맑은 고딕" w:hAnsi="맑은 고딕"/>
        </w:rPr>
        <w:t xml:space="preserve">DAO </w:t>
      </w:r>
      <w:r w:rsidRPr="004142CE">
        <w:rPr>
          <w:rFonts w:ascii="맑은 고딕" w:eastAsia="맑은 고딕" w:hAnsi="맑은 고딕" w:hint="eastAsia"/>
        </w:rPr>
        <w:t>는 개별로 생성하여 사용하지 않으며,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공통의 </w:t>
      </w:r>
      <w:r w:rsidRPr="004142CE">
        <w:rPr>
          <w:rFonts w:ascii="맑은 고딕" w:eastAsia="맑은 고딕" w:hAnsi="맑은 고딕"/>
        </w:rPr>
        <w:t xml:space="preserve">DAO </w:t>
      </w:r>
      <w:r w:rsidRPr="004142CE">
        <w:rPr>
          <w:rFonts w:ascii="맑은 고딕" w:eastAsia="맑은 고딕" w:hAnsi="맑은 고딕" w:hint="eastAsia"/>
        </w:rPr>
        <w:t>내에서 모든 처리를 담당한다.</w:t>
      </w:r>
    </w:p>
    <w:p w:rsidR="00A330FC" w:rsidRPr="004142CE" w:rsidRDefault="00A330FC" w:rsidP="00EC6E01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만약 여러 개의 </w:t>
      </w:r>
      <w:r w:rsidRPr="004142CE">
        <w:rPr>
          <w:rFonts w:ascii="맑은 고딕" w:eastAsia="맑은 고딕" w:hAnsi="맑은 고딕"/>
        </w:rPr>
        <w:t xml:space="preserve">Database </w:t>
      </w:r>
      <w:r w:rsidRPr="004142CE">
        <w:rPr>
          <w:rFonts w:ascii="맑은 고딕" w:eastAsia="맑은 고딕" w:hAnsi="맑은 고딕" w:hint="eastAsia"/>
        </w:rPr>
        <w:t xml:space="preserve">가 연동되어야 할 경우 </w:t>
      </w:r>
      <w:r w:rsidR="002A07C2" w:rsidRPr="004142CE">
        <w:rPr>
          <w:rFonts w:ascii="맑은 고딕" w:eastAsia="맑은 고딕" w:hAnsi="맑은 고딕" w:hint="eastAsia"/>
        </w:rPr>
        <w:t xml:space="preserve">아래 정의한 </w:t>
      </w:r>
      <w:r w:rsidR="002A07C2" w:rsidRPr="004142CE">
        <w:rPr>
          <w:rFonts w:ascii="맑은 고딕" w:eastAsia="맑은 고딕" w:hAnsi="맑은 고딕"/>
        </w:rPr>
        <w:t xml:space="preserve">Set </w:t>
      </w:r>
      <w:r w:rsidR="002A07C2" w:rsidRPr="004142CE">
        <w:rPr>
          <w:rFonts w:ascii="맑은 고딕" w:eastAsia="맑은 고딕" w:hAnsi="맑은 고딕" w:hint="eastAsia"/>
        </w:rPr>
        <w:t xml:space="preserve">이 한 </w:t>
      </w:r>
      <w:r w:rsidR="002A07C2" w:rsidRPr="004142CE">
        <w:rPr>
          <w:rFonts w:ascii="맑은 고딕" w:eastAsia="맑은 고딕" w:hAnsi="맑은 고딕"/>
        </w:rPr>
        <w:t xml:space="preserve">Set </w:t>
      </w:r>
      <w:r w:rsidR="002A07C2" w:rsidRPr="004142CE">
        <w:rPr>
          <w:rFonts w:ascii="맑은 고딕" w:eastAsia="맑은 고딕" w:hAnsi="맑은 고딕" w:hint="eastAsia"/>
        </w:rPr>
        <w:t>더 추가되어야 하며,</w:t>
      </w:r>
      <w:r w:rsidR="002A07C2" w:rsidRPr="004142CE">
        <w:rPr>
          <w:rFonts w:ascii="맑은 고딕" w:eastAsia="맑은 고딕" w:hAnsi="맑은 고딕"/>
        </w:rPr>
        <w:t xml:space="preserve"> </w:t>
      </w:r>
      <w:proofErr w:type="spellStart"/>
      <w:r w:rsidR="002A07C2" w:rsidRPr="004142CE">
        <w:rPr>
          <w:rFonts w:ascii="맑은 고딕" w:eastAsia="맑은 고딕" w:hAnsi="맑은 고딕" w:hint="eastAsia"/>
        </w:rPr>
        <w:t>개발시에</w:t>
      </w:r>
      <w:proofErr w:type="spellEnd"/>
      <w:r w:rsidR="002A07C2" w:rsidRPr="004142CE">
        <w:rPr>
          <w:rFonts w:ascii="맑은 고딕" w:eastAsia="맑은 고딕" w:hAnsi="맑은 고딕" w:hint="eastAsia"/>
        </w:rPr>
        <w:t xml:space="preserve"> 해당 </w:t>
      </w:r>
      <w:r w:rsidR="002A07C2" w:rsidRPr="004142CE">
        <w:rPr>
          <w:rFonts w:ascii="맑은 고딕" w:eastAsia="맑은 고딕" w:hAnsi="맑은 고딕"/>
        </w:rPr>
        <w:t>DAO</w:t>
      </w:r>
      <w:r w:rsidR="002A07C2" w:rsidRPr="004142CE">
        <w:rPr>
          <w:rFonts w:ascii="맑은 고딕" w:eastAsia="맑은 고딕" w:hAnsi="맑은 고딕" w:hint="eastAsia"/>
        </w:rPr>
        <w:t>를 사용할 수 있도록 프레임워크의 변경이 필요하다.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6323"/>
        <w:gridCol w:w="2268"/>
      </w:tblGrid>
      <w:tr w:rsidR="00EC6E01" w:rsidRPr="004142CE" w:rsidTr="00A33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323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항목</w:t>
            </w:r>
          </w:p>
        </w:tc>
        <w:tc>
          <w:tcPr>
            <w:tcW w:w="2268" w:type="dxa"/>
          </w:tcPr>
          <w:p w:rsidR="00EC6E01" w:rsidRPr="004142CE" w:rsidRDefault="00EC6E01" w:rsidP="002A07C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설명</w:t>
            </w:r>
          </w:p>
        </w:tc>
      </w:tr>
      <w:tr w:rsidR="00EC6E01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dataSource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org.apache.commons.dbcp.BasicDataSource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driverClassName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jdbc.driver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"#{app['jdbc.url']}"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"username"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jdbc.user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"password"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"#{app['jdbc.pwd']}"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maxActive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maxWait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"1000"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poolPreparedStatements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defaultAutoCommit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"true"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validationQuery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 SELECT 1 FROM DUAL"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DataSource</w:t>
            </w:r>
            <w:proofErr w:type="spellEnd"/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  <w:tr w:rsidR="00A330FC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sqlSessionFactory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org.mybatis.spring.SqlSessionFactoryBean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dataSource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dataSource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configLocation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classpath:mybatis.xml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mapperLocations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classpath:mappers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/**/*.xml"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lastRenderedPageBreak/>
              <w:t xml:space="preserve">SQL Session 및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Mybatis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연관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SQL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을 담은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>XML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의 경로를 설정</w:t>
            </w:r>
          </w:p>
        </w:tc>
      </w:tr>
      <w:tr w:rsidR="00A330FC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lastRenderedPageBreak/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transactionManager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"org.springframework.jdbc.datasource.DataSourceTransactionManager"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dataSource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dataSource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tx:annotation-driven</w:t>
            </w:r>
            <w:proofErr w:type="spell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transaction-manager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transactionManager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</w:p>
        </w:tc>
        <w:tc>
          <w:tcPr>
            <w:tcW w:w="2268" w:type="dxa"/>
          </w:tcPr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트랜젝션</w:t>
            </w:r>
            <w:proofErr w:type="spellEnd"/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 관련 설정</w:t>
            </w:r>
          </w:p>
        </w:tc>
      </w:tr>
      <w:tr w:rsidR="00EC6E01" w:rsidRPr="004142CE" w:rsidTr="00A330FC">
        <w:tc>
          <w:tcPr>
            <w:tcW w:w="6323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commonDao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com.wsc.common.dao.CommonDao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sqlSessionFactory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ref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sqlSessionFactory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EC6E01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  <w:tc>
          <w:tcPr>
            <w:tcW w:w="2268" w:type="dxa"/>
          </w:tcPr>
          <w:p w:rsidR="00EC6E01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 xml:space="preserve">공통으로 사용할 </w:t>
            </w:r>
            <w:r w:rsidRPr="004142CE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DAO </w:t>
            </w:r>
            <w:r w:rsidRPr="004142CE">
              <w:rPr>
                <w:rFonts w:ascii="맑은 고딕" w:eastAsia="맑은 고딕" w:hAnsi="맑은 고딕" w:hint="eastAsia"/>
                <w:b/>
                <w:sz w:val="16"/>
                <w:szCs w:val="16"/>
              </w:rPr>
              <w:t>설정</w:t>
            </w:r>
          </w:p>
        </w:tc>
      </w:tr>
    </w:tbl>
    <w:p w:rsidR="009A4C69" w:rsidRPr="004142CE" w:rsidRDefault="009A4C69" w:rsidP="00EC6E01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EC6E01" w:rsidRPr="004142CE" w:rsidRDefault="009A4C69" w:rsidP="00EC6E01">
      <w:pPr>
        <w:pStyle w:val="af2"/>
        <w:numPr>
          <w:ilvl w:val="0"/>
          <w:numId w:val="16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wsc-jasper.xml</w:t>
      </w:r>
      <w:r w:rsidR="00AD3479" w:rsidRPr="004142CE">
        <w:rPr>
          <w:rFonts w:ascii="맑은 고딕" w:eastAsia="맑은 고딕" w:hAnsi="맑은 고딕"/>
          <w:b/>
        </w:rPr>
        <w:t xml:space="preserve"> </w:t>
      </w:r>
    </w:p>
    <w:p w:rsidR="00EC6E01" w:rsidRPr="004142CE" w:rsidRDefault="00A330FC" w:rsidP="00EC6E01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i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생성시 다음과 리포트 파일과 연결할 설정정보를 정의한다.</w:t>
      </w:r>
    </w:p>
    <w:p w:rsidR="00A330FC" w:rsidRPr="004142CE" w:rsidRDefault="00A330FC" w:rsidP="00A330FC">
      <w:pPr>
        <w:pStyle w:val="af2"/>
        <w:spacing w:after="0"/>
        <w:ind w:leftChars="0" w:left="121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Controller 에서 사용할 </w:t>
      </w:r>
      <w:r w:rsidRPr="004142CE">
        <w:rPr>
          <w:rFonts w:ascii="맑은 고딕" w:eastAsia="맑은 고딕" w:hAnsi="맑은 고딕"/>
          <w:lang w:val="ko-KR"/>
        </w:rPr>
        <w:t>View Name</w:t>
      </w:r>
      <w:r w:rsidRPr="004142CE">
        <w:rPr>
          <w:rFonts w:ascii="맑은 고딕" w:eastAsia="맑은 고딕" w:hAnsi="맑은 고딕" w:hint="eastAsia"/>
          <w:lang w:val="ko-KR"/>
        </w:rPr>
        <w:t xml:space="preserve">을 </w:t>
      </w:r>
      <w:r w:rsidRPr="004142CE">
        <w:rPr>
          <w:rFonts w:ascii="맑은 고딕" w:eastAsia="맑은 고딕" w:hAnsi="맑은 고딕"/>
          <w:lang w:val="ko-KR"/>
        </w:rPr>
        <w:t xml:space="preserve">bean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id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정의 후 Controller에서 해당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을 사용하면 연동한 </w:t>
      </w:r>
      <w:r w:rsidRPr="004142CE">
        <w:rPr>
          <w:rFonts w:ascii="맑은 고딕" w:eastAsia="맑은 고딕" w:hAnsi="맑은 고딕"/>
          <w:lang w:val="ko-KR"/>
        </w:rPr>
        <w:t>iReport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>Report</w:t>
      </w:r>
      <w:r w:rsidRPr="004142CE">
        <w:rPr>
          <w:rFonts w:ascii="맑은 고딕" w:eastAsia="맑은 고딕" w:hAnsi="맑은 고딕" w:hint="eastAsia"/>
          <w:lang w:val="ko-KR"/>
        </w:rPr>
        <w:t>가 웹 상에 표시된다.</w:t>
      </w:r>
    </w:p>
    <w:tbl>
      <w:tblPr>
        <w:tblStyle w:val="ae"/>
        <w:tblW w:w="8591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8591"/>
      </w:tblGrid>
      <w:tr w:rsidR="00A330FC" w:rsidRPr="004142CE" w:rsidTr="002A0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1" w:type="dxa"/>
          </w:tcPr>
          <w:p w:rsidR="00A330FC" w:rsidRPr="004142CE" w:rsidRDefault="00A330FC" w:rsidP="00A330FC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코드 리포트의 샘플 예제</w:t>
            </w:r>
          </w:p>
        </w:tc>
      </w:tr>
      <w:tr w:rsidR="00A330FC" w:rsidRPr="004142CE" w:rsidTr="002A07C2">
        <w:tc>
          <w:tcPr>
            <w:tcW w:w="8591" w:type="dxa"/>
          </w:tcPr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codeReport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"org.springframework.web.servlet.view.jasperreports.JasperReportsMultiFormatView"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"/WEB-INF/reports/report5.jasper"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/&gt;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exporterParameters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"net.sf.jasperreports.engine.JRExporterParameter.CHARACTER_ENCODING"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UTF-8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key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"net.sf.jasperreports.engine.export.JRHtmlExporterParameter.IS_USING_IMAGES_TO_ALIGN"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false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value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entry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A330F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property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A330FC" w:rsidRPr="004142CE" w:rsidRDefault="00A330FC" w:rsidP="002A07C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B4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bean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</w:tr>
    </w:tbl>
    <w:p w:rsidR="00BD3C50" w:rsidRPr="004142CE" w:rsidRDefault="00BD3C50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</w:p>
    <w:p w:rsidR="00005DEA" w:rsidRPr="004142CE" w:rsidRDefault="007A511B" w:rsidP="00005DEA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</w:rPr>
      </w:pPr>
      <w:bookmarkStart w:id="7" w:name="_Toc401596847"/>
      <w:r w:rsidRPr="004142CE">
        <w:rPr>
          <w:rFonts w:ascii="맑은 고딕" w:eastAsia="맑은 고딕" w:hAnsi="맑은 고딕" w:hint="eastAsia"/>
          <w:lang w:val="ko-KR"/>
        </w:rPr>
        <w:t xml:space="preserve">프레임워크 </w:t>
      </w:r>
      <w:r w:rsidR="00B75671" w:rsidRPr="004142CE">
        <w:rPr>
          <w:rFonts w:ascii="맑은 고딕" w:eastAsia="맑은 고딕" w:hAnsi="맑은 고딕" w:hint="eastAsia"/>
          <w:lang w:val="ko-KR"/>
        </w:rPr>
        <w:t>명명 규칙</w:t>
      </w:r>
      <w:bookmarkEnd w:id="7"/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05DEA" w:rsidRPr="004142CE" w:rsidRDefault="00005DEA" w:rsidP="00C0386D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패키지 명명 규칙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가장 최상위 패키지는 </w:t>
      </w:r>
      <w:r w:rsidRPr="004142CE">
        <w:rPr>
          <w:rFonts w:ascii="맑은 고딕" w:eastAsia="맑은 고딕" w:hAnsi="맑은 고딕"/>
          <w:lang w:val="ko-KR"/>
        </w:rPr>
        <w:t>com.wsc</w:t>
      </w:r>
      <w:r w:rsidRPr="004142CE">
        <w:rPr>
          <w:rFonts w:ascii="맑은 고딕" w:eastAsia="맑은 고딕" w:hAnsi="맑은 고딕" w:hint="eastAsia"/>
          <w:lang w:val="ko-KR"/>
        </w:rPr>
        <w:t>를 기본으로 한다.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다음의 패키지는 프레임워크 관련 기본 패키지 이다.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com.wsc.framework: 프레임워크 영역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com.wsc.common: </w:t>
      </w:r>
      <w:r w:rsidRPr="004142CE">
        <w:rPr>
          <w:rFonts w:ascii="맑은 고딕" w:eastAsia="맑은 고딕" w:hAnsi="맑은 고딕" w:hint="eastAsia"/>
          <w:lang w:val="ko-KR"/>
        </w:rPr>
        <w:t>공통 시스템관리 영역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>프로젝트의 업무 관련 기본 패키지를 생성 후 업무영역 별로 별도의 패키지를 생성하여 관리하도록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업무패키지를 </w:t>
      </w:r>
      <w:r w:rsidRPr="004142CE">
        <w:rPr>
          <w:rFonts w:ascii="맑은 고딕" w:eastAsia="맑은 고딕" w:hAnsi="맑은 고딕"/>
          <w:lang w:val="ko-KR"/>
        </w:rPr>
        <w:t xml:space="preserve">business </w:t>
      </w:r>
      <w:r w:rsidRPr="004142CE">
        <w:rPr>
          <w:rFonts w:ascii="맑은 고딕" w:eastAsia="맑은 고딕" w:hAnsi="맑은 고딕" w:hint="eastAsia"/>
          <w:lang w:val="ko-KR"/>
        </w:rPr>
        <w:t>라 명명하고,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그 하위에 업체관리,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발급관리를 둘 경우 다음과 같은 패키지가 생성된다.</w:t>
      </w:r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업무의 기본 패키지:</w:t>
      </w:r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</w:rPr>
        <w:t>com.wsc.business</w:t>
      </w:r>
      <w:proofErr w:type="spellEnd"/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내 업체관리 패키지:</w:t>
      </w:r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com.wsc.business.company</w:t>
      </w:r>
      <w:proofErr w:type="spellEnd"/>
    </w:p>
    <w:p w:rsidR="00005DEA" w:rsidRPr="004142CE" w:rsidRDefault="00005DEA" w:rsidP="00005DEA">
      <w:pPr>
        <w:pStyle w:val="af2"/>
        <w:spacing w:after="0"/>
        <w:ind w:leftChars="0" w:left="15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내 발급관리 패키지:</w:t>
      </w:r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com.wsc.business.issue</w:t>
      </w:r>
      <w:proofErr w:type="spellEnd"/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C0386D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자바리소스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자바의 </w:t>
      </w:r>
      <w:r w:rsidRPr="004142CE">
        <w:rPr>
          <w:rFonts w:ascii="맑은 고딕" w:eastAsia="맑은 고딕" w:hAnsi="맑은 고딕" w:hint="eastAsia"/>
          <w:lang w:val="ko-KR"/>
        </w:rPr>
        <w:t>리소스는 src/main/resources 폴더 안에 위치하도록 한다.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각종 </w:t>
      </w:r>
      <w:r w:rsidRPr="004142CE">
        <w:rPr>
          <w:rFonts w:ascii="맑은 고딕" w:eastAsia="맑은 고딕" w:hAnsi="맑은 고딕"/>
          <w:lang w:val="ko-KR"/>
        </w:rPr>
        <w:t xml:space="preserve">properties </w:t>
      </w:r>
      <w:r w:rsidRPr="004142CE">
        <w:rPr>
          <w:rFonts w:ascii="맑은 고딕" w:eastAsia="맑은 고딕" w:hAnsi="맑은 고딕" w:hint="eastAsia"/>
          <w:lang w:val="ko-KR"/>
        </w:rPr>
        <w:t>파일 및 메시지 리소스,</w:t>
      </w:r>
      <w:r w:rsidRPr="004142CE">
        <w:rPr>
          <w:rFonts w:ascii="맑은 고딕" w:eastAsia="맑은 고딕" w:hAnsi="맑은 고딕"/>
          <w:lang w:val="ko-KR"/>
        </w:rPr>
        <w:t xml:space="preserve"> Mybatis </w:t>
      </w:r>
      <w:r w:rsidRPr="004142CE">
        <w:rPr>
          <w:rFonts w:ascii="맑은 고딕" w:eastAsia="맑은 고딕" w:hAnsi="맑은 고딕" w:hint="eastAsia"/>
          <w:lang w:val="ko-KR"/>
        </w:rPr>
        <w:t>X</w:t>
      </w:r>
      <w:r w:rsidRPr="004142CE">
        <w:rPr>
          <w:rFonts w:ascii="맑은 고딕" w:eastAsia="맑은 고딕" w:hAnsi="맑은 고딕"/>
          <w:lang w:val="ko-KR"/>
        </w:rPr>
        <w:t>ML</w:t>
      </w:r>
      <w:r w:rsidRPr="004142CE">
        <w:rPr>
          <w:rFonts w:ascii="맑은 고딕" w:eastAsia="맑은 고딕" w:hAnsi="맑은 고딕" w:hint="eastAsia"/>
          <w:lang w:val="ko-KR"/>
        </w:rPr>
        <w:t>이 위치하는 곳이다.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C0386D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/>
          <w:b/>
        </w:rPr>
        <w:t>자바</w:t>
      </w:r>
      <w:r w:rsidRPr="004142CE">
        <w:rPr>
          <w:rFonts w:ascii="맑은 고딕" w:eastAsia="맑은 고딕" w:hAnsi="맑은 고딕" w:hint="eastAsia"/>
          <w:b/>
        </w:rPr>
        <w:t xml:space="preserve"> 소스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자바소스는 기본 업무 패키지 안에 위치</w:t>
      </w:r>
      <w:r w:rsidRPr="004142CE">
        <w:rPr>
          <w:rFonts w:ascii="맑은 고딕" w:eastAsia="맑은 고딕" w:hAnsi="맑은 고딕"/>
          <w:lang w:val="ko-KR"/>
        </w:rPr>
        <w:t>하며</w:t>
      </w:r>
      <w:r w:rsidRPr="004142CE">
        <w:rPr>
          <w:rFonts w:ascii="맑은 고딕" w:eastAsia="맑은 고딕" w:hAnsi="맑은 고딕" w:hint="eastAsia"/>
          <w:lang w:val="ko-KR"/>
        </w:rPr>
        <w:t xml:space="preserve"> 해당 명명규칙은 다음과 같다.</w:t>
      </w:r>
    </w:p>
    <w:tbl>
      <w:tblPr>
        <w:tblStyle w:val="ae"/>
        <w:tblW w:w="8227" w:type="dxa"/>
        <w:tblInd w:w="1210" w:type="dxa"/>
        <w:tblLook w:val="04A0" w:firstRow="1" w:lastRow="0" w:firstColumn="1" w:lastColumn="0" w:noHBand="0" w:noVBand="1"/>
      </w:tblPr>
      <w:tblGrid>
        <w:gridCol w:w="1277"/>
        <w:gridCol w:w="3881"/>
        <w:gridCol w:w="3069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기능구분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명명규칙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게시판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(Board) 예제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Controller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</w:t>
            </w:r>
            <w:r w:rsidRPr="004142CE">
              <w:rPr>
                <w:rFonts w:ascii="맑은 고딕" w:eastAsia="맑은 고딕" w:hAnsi="맑은 고딕"/>
                <w:lang w:val="ko-KR"/>
              </w:rPr>
              <w:t>Controller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wsc.common.BoardController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Service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업무명칭}Service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wsc.common.BoardService</w:t>
            </w:r>
          </w:p>
        </w:tc>
      </w:tr>
      <w:tr w:rsidR="00005DEA" w:rsidRPr="004142CE" w:rsidTr="008D7CE0">
        <w:tc>
          <w:tcPr>
            <w:tcW w:w="1277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Model</w:t>
            </w:r>
          </w:p>
        </w:tc>
        <w:tc>
          <w:tcPr>
            <w:tcW w:w="388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</w:t>
            </w:r>
            <w:r w:rsidRPr="004142CE">
              <w:rPr>
                <w:rFonts w:ascii="맑은 고딕" w:eastAsia="맑은 고딕" w:hAnsi="맑은 고딕"/>
                <w:lang w:val="ko-KR"/>
              </w:rPr>
              <w:t>}.{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업무명칭}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com.</w:t>
            </w:r>
            <w:r w:rsidRPr="004142CE">
              <w:rPr>
                <w:rFonts w:ascii="맑은 고딕" w:eastAsia="맑은 고딕" w:hAnsi="맑은 고딕"/>
                <w:lang w:val="ko-KR"/>
              </w:rPr>
              <w:t>wsc.common.Board</w:t>
            </w:r>
          </w:p>
        </w:tc>
      </w:tr>
    </w:tbl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위의 </w:t>
      </w:r>
      <w:r w:rsidRPr="004142CE">
        <w:rPr>
          <w:rFonts w:ascii="맑은 고딕" w:eastAsia="맑은 고딕" w:hAnsi="맑은 고딕" w:hint="eastAsia"/>
          <w:lang w:val="ko-KR"/>
        </w:rPr>
        <w:t>경우에서 Model은 필요한 경우에만 생성하며,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일반적으로 </w:t>
      </w:r>
      <w:r w:rsidRPr="004142CE">
        <w:rPr>
          <w:rFonts w:ascii="맑은 고딕" w:eastAsia="맑은 고딕" w:hAnsi="맑은 고딕"/>
          <w:lang w:val="ko-KR"/>
        </w:rPr>
        <w:t xml:space="preserve">RecordMap </w:t>
      </w:r>
      <w:r w:rsidRPr="004142CE">
        <w:rPr>
          <w:rFonts w:ascii="맑은 고딕" w:eastAsia="맑은 고딕" w:hAnsi="맑은 고딕" w:hint="eastAsia"/>
          <w:lang w:val="ko-KR"/>
        </w:rPr>
        <w:t>을 사용한다.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C0386D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Mybatis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Mybatis 의 </w:t>
      </w:r>
      <w:r w:rsidRPr="004142CE">
        <w:rPr>
          <w:rFonts w:ascii="맑은 고딕" w:eastAsia="맑은 고딕" w:hAnsi="맑은 고딕"/>
          <w:lang w:val="ko-KR"/>
        </w:rPr>
        <w:t>SQL Query</w:t>
      </w:r>
      <w:r w:rsidRPr="004142CE">
        <w:rPr>
          <w:rFonts w:ascii="맑은 고딕" w:eastAsia="맑은 고딕" w:hAnsi="맑은 고딕" w:hint="eastAsia"/>
          <w:lang w:val="ko-KR"/>
        </w:rPr>
        <w:t>를 담은xml은 src/main/resources</w:t>
      </w:r>
      <w:r w:rsidRPr="004142CE">
        <w:rPr>
          <w:rFonts w:ascii="맑은 고딕" w:eastAsia="맑은 고딕" w:hAnsi="맑은 고딕"/>
          <w:lang w:val="ko-KR"/>
        </w:rPr>
        <w:t>/</w:t>
      </w:r>
      <w:r w:rsidRPr="004142CE">
        <w:rPr>
          <w:rFonts w:ascii="맑은 고딕" w:eastAsia="맑은 고딕" w:hAnsi="맑은 고딕" w:hint="eastAsia"/>
          <w:lang w:val="ko-KR"/>
        </w:rPr>
        <w:t>mappers안에 위치하도록 한다.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경로는 자바클래스의 패키지 경로와 동일하게 설정하며 해당 명칭은 클래스의 기본명칭과 일치시킨다.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게시판의 경우 </w:t>
      </w:r>
      <w:r w:rsidRPr="004142CE">
        <w:rPr>
          <w:rFonts w:ascii="맑은 고딕" w:eastAsia="맑은 고딕" w:hAnsi="맑은 고딕"/>
          <w:lang w:val="ko-KR"/>
        </w:rPr>
        <w:t xml:space="preserve">기본 </w:t>
      </w:r>
      <w:r w:rsidRPr="004142CE">
        <w:rPr>
          <w:rFonts w:ascii="맑은 고딕" w:eastAsia="맑은 고딕" w:hAnsi="맑은 고딕" w:hint="eastAsia"/>
          <w:lang w:val="ko-KR"/>
        </w:rPr>
        <w:t xml:space="preserve">패키지 경로는 </w:t>
      </w:r>
      <w:r w:rsidRPr="004142CE">
        <w:rPr>
          <w:rFonts w:ascii="맑은 고딕" w:eastAsia="맑은 고딕" w:hAnsi="맑은 고딕"/>
          <w:lang w:val="ko-KR"/>
        </w:rPr>
        <w:t xml:space="preserve">com.wsc.comon.board </w:t>
      </w:r>
      <w:r w:rsidRPr="004142CE">
        <w:rPr>
          <w:rFonts w:ascii="맑은 고딕" w:eastAsia="맑은 고딕" w:hAnsi="맑은 고딕" w:hint="eastAsia"/>
          <w:lang w:val="ko-KR"/>
        </w:rPr>
        <w:t>이며</w:t>
      </w:r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 xml:space="preserve">해당 서비스클래스는 </w:t>
      </w:r>
      <w:r w:rsidRPr="004142CE">
        <w:rPr>
          <w:rFonts w:ascii="맑은 고딕" w:eastAsia="맑은 고딕" w:hAnsi="맑은 고딕"/>
          <w:lang w:val="ko-KR"/>
        </w:rPr>
        <w:t xml:space="preserve">BoardService </w:t>
      </w:r>
      <w:r w:rsidRPr="004142CE">
        <w:rPr>
          <w:rFonts w:ascii="맑은 고딕" w:eastAsia="맑은 고딕" w:hAnsi="맑은 고딕" w:hint="eastAsia"/>
          <w:lang w:val="ko-KR"/>
        </w:rPr>
        <w:t xml:space="preserve">이므로 연관된 </w:t>
      </w:r>
      <w:r w:rsidRPr="004142CE">
        <w:rPr>
          <w:rFonts w:ascii="맑은 고딕" w:eastAsia="맑은 고딕" w:hAnsi="맑은 고딕"/>
          <w:lang w:val="ko-KR"/>
        </w:rPr>
        <w:t xml:space="preserve">Mybatis xml 은 {자바리소스폴더}/mappers/com/wsc/common/bard/Board.xml </w:t>
      </w:r>
      <w:r w:rsidRPr="004142CE">
        <w:rPr>
          <w:rFonts w:ascii="맑은 고딕" w:eastAsia="맑은 고딕" w:hAnsi="맑은 고딕" w:hint="eastAsia"/>
          <w:lang w:val="ko-KR"/>
        </w:rPr>
        <w:t>이 된다.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M</w:t>
      </w:r>
      <w:r w:rsidRPr="004142CE">
        <w:rPr>
          <w:rFonts w:ascii="맑은 고딕" w:eastAsia="맑은 고딕" w:hAnsi="맑은 고딕"/>
          <w:lang w:val="ko-KR"/>
        </w:rPr>
        <w:t xml:space="preserve">ybatis </w:t>
      </w:r>
      <w:r w:rsidRPr="004142CE">
        <w:rPr>
          <w:rFonts w:ascii="맑은 고딕" w:eastAsia="맑은 고딕" w:hAnsi="맑은 고딕" w:hint="eastAsia"/>
          <w:lang w:val="ko-KR"/>
        </w:rPr>
        <w:t>SQL 파일내의 명명규칙은 다음과 같다.</w:t>
      </w:r>
    </w:p>
    <w:tbl>
      <w:tblPr>
        <w:tblStyle w:val="ae"/>
        <w:tblW w:w="0" w:type="auto"/>
        <w:tblInd w:w="1210" w:type="dxa"/>
        <w:tblLook w:val="04A0" w:firstRow="1" w:lastRow="0" w:firstColumn="1" w:lastColumn="0" w:noHBand="0" w:noVBand="1"/>
      </w:tblPr>
      <w:tblGrid>
        <w:gridCol w:w="8140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namespace=</w:t>
            </w:r>
            <w:r w:rsidRPr="004142CE">
              <w:rPr>
                <w:rFonts w:ascii="맑은 고딕" w:eastAsia="맑은 고딕" w:hAnsi="맑은 고딕"/>
                <w:lang w:val="ko-KR"/>
              </w:rPr>
              <w:t>”{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업무패키지경로</w:t>
            </w:r>
            <w:r w:rsidRPr="004142CE">
              <w:rPr>
                <w:rFonts w:ascii="맑은 고딕" w:eastAsia="맑은 고딕" w:hAnsi="맑은 고딕"/>
                <w:lang w:val="ko-KR"/>
              </w:rPr>
              <w:t>}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.{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>업무클래스 기본명칭}</w:t>
            </w:r>
            <w:r w:rsidRPr="004142CE">
              <w:rPr>
                <w:rFonts w:ascii="맑은 고딕" w:eastAsia="맑은 고딕" w:hAnsi="맑은 고딕"/>
                <w:lang w:val="ko-KR"/>
              </w:rPr>
              <w:t>”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search,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검색카운트: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searchCount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조회: select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등록:</w:t>
            </w:r>
            <w:r w:rsidRPr="004142CE">
              <w:rPr>
                <w:rFonts w:ascii="맑은 고딕" w:eastAsia="맑은 고딕" w:hAnsi="맑은 고딕"/>
                <w:lang w:val="ko-KR"/>
              </w:rPr>
              <w:t xml:space="preserve"> insert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 xml:space="preserve">수정: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update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삭제: delete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/>
              </w:rPr>
              <w:t>=”</w:t>
            </w:r>
            <w:proofErr w:type="spellStart"/>
            <w:r w:rsidRPr="004142CE">
              <w:rPr>
                <w:rFonts w:ascii="맑은 고딕" w:eastAsia="맑은 고딕" w:hAnsi="맑은 고딕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/>
              </w:rPr>
              <w:t>” (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com.wsc.framework.</w:t>
            </w:r>
            <w:r w:rsidRPr="004142CE">
              <w:rPr>
                <w:rFonts w:ascii="맑은 고딕" w:eastAsia="맑은 고딕" w:hAnsi="맑은 고딕"/>
              </w:rPr>
              <w:t>model.ParamsMap</w:t>
            </w:r>
            <w:proofErr w:type="spellEnd"/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의 약칭</w:t>
            </w:r>
            <w:r w:rsidRPr="004142CE">
              <w:rPr>
                <w:rFonts w:ascii="맑은 고딕" w:eastAsia="맑은 고딕" w:hAnsi="맑은 고딕"/>
              </w:rPr>
              <w:t>)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검색/조회 </w:t>
            </w:r>
            <w:proofErr w:type="spellStart"/>
            <w:r w:rsidRPr="004142CE">
              <w:rPr>
                <w:rFonts w:ascii="맑은 고딕" w:eastAsia="맑은 고딕" w:hAnsi="맑은 고딕"/>
              </w:rPr>
              <w:t>resultType</w:t>
            </w:r>
            <w:proofErr w:type="spellEnd"/>
            <w:r w:rsidRPr="004142CE">
              <w:rPr>
                <w:rFonts w:ascii="맑은 고딕" w:eastAsia="맑은 고딕" w:hAnsi="맑은 고딕"/>
              </w:rPr>
              <w:t>=”</w:t>
            </w:r>
            <w:r w:rsidRPr="004142CE">
              <w:rPr>
                <w:rFonts w:ascii="맑은 고딕" w:eastAsia="맑은 고딕" w:hAnsi="맑은 고딕" w:hint="eastAsia"/>
              </w:rPr>
              <w:t>record</w:t>
            </w:r>
            <w:r w:rsidRPr="004142CE">
              <w:rPr>
                <w:rFonts w:ascii="맑은 고딕" w:eastAsia="맑은 고딕" w:hAnsi="맑은 고딕"/>
              </w:rPr>
              <w:t>”(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com.wsc.framework.</w:t>
            </w:r>
            <w:r w:rsidRPr="004142CE">
              <w:rPr>
                <w:rFonts w:ascii="맑은 고딕" w:eastAsia="맑은 고딕" w:hAnsi="맑은 고딕"/>
              </w:rPr>
              <w:t>model.RecordMap</w:t>
            </w:r>
            <w:proofErr w:type="spellEnd"/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의 약칭</w:t>
            </w:r>
            <w:r w:rsidRPr="004142CE">
              <w:rPr>
                <w:rFonts w:ascii="맑은 고딕" w:eastAsia="맑은 고딕" w:hAnsi="맑은 고딕"/>
              </w:rPr>
              <w:t>)</w:t>
            </w:r>
          </w:p>
          <w:p w:rsidR="00005DEA" w:rsidRPr="004142CE" w:rsidRDefault="00005DEA" w:rsidP="008D7CE0">
            <w:pPr>
              <w:pStyle w:val="af2"/>
              <w:numPr>
                <w:ilvl w:val="0"/>
                <w:numId w:val="22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위의 기본 </w:t>
            </w:r>
            <w:r w:rsidRPr="004142CE">
              <w:rPr>
                <w:rFonts w:ascii="맑은 고딕" w:eastAsia="맑은 고딕" w:hAnsi="맑은 고딕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</w:rPr>
              <w:t xml:space="preserve">이외에 별도의 </w:t>
            </w:r>
            <w:r w:rsidRPr="004142CE">
              <w:rPr>
                <w:rFonts w:ascii="맑은 고딕" w:eastAsia="맑은 고딕" w:hAnsi="맑은 고딕"/>
              </w:rPr>
              <w:t xml:space="preserve">SQL </w:t>
            </w:r>
            <w:r w:rsidRPr="004142CE">
              <w:rPr>
                <w:rFonts w:ascii="맑은 고딕" w:eastAsia="맑은 고딕" w:hAnsi="맑은 고딕" w:hint="eastAsia"/>
              </w:rPr>
              <w:t>구현이 필요한 경우 기능에 맞는 명칭 뒤에 별도의 확장된 업무 명칭을 추가하여 사용하도록 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예를 들어,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게시판의 게시대상(</w:t>
            </w:r>
            <w:r w:rsidRPr="004142CE">
              <w:rPr>
                <w:rFonts w:ascii="맑은 고딕" w:eastAsia="맑은 고딕" w:hAnsi="맑은 고딕"/>
              </w:rPr>
              <w:t xml:space="preserve">Target) </w:t>
            </w:r>
            <w:r w:rsidRPr="004142CE">
              <w:rPr>
                <w:rFonts w:ascii="맑은 고딕" w:eastAsia="맑은 고딕" w:hAnsi="맑은 고딕" w:hint="eastAsia"/>
              </w:rPr>
              <w:t xml:space="preserve">검색이 필요한 경우 </w:t>
            </w:r>
            <w:r w:rsidRPr="004142CE">
              <w:rPr>
                <w:rFonts w:ascii="맑은 고딕" w:eastAsia="맑은 고딕" w:hAnsi="맑은 고딕"/>
              </w:rPr>
              <w:t>search 뒤에 Target</w:t>
            </w:r>
            <w:r w:rsidRPr="004142CE">
              <w:rPr>
                <w:rFonts w:ascii="맑은 고딕" w:eastAsia="맑은 고딕" w:hAnsi="맑은 고딕" w:hint="eastAsia"/>
              </w:rPr>
              <w:t xml:space="preserve">을 추가하여 </w:t>
            </w:r>
            <w:r w:rsidRPr="004142CE">
              <w:rPr>
                <w:rFonts w:ascii="맑은 고딕" w:eastAsia="맑은 고딕" w:hAnsi="맑은 고딕"/>
              </w:rPr>
              <w:t>“</w:t>
            </w:r>
            <w:proofErr w:type="spellStart"/>
            <w:r w:rsidRPr="004142CE">
              <w:rPr>
                <w:rFonts w:ascii="맑은 고딕" w:eastAsia="맑은 고딕" w:hAnsi="맑은 고딕"/>
              </w:rPr>
              <w:t>searchTarget</w:t>
            </w:r>
            <w:proofErr w:type="spellEnd"/>
            <w:r w:rsidRPr="004142CE">
              <w:rPr>
                <w:rFonts w:ascii="맑은 고딕" w:eastAsia="맑은 고딕" w:hAnsi="맑은 고딕"/>
              </w:rPr>
              <w:t>” 의</w:t>
            </w:r>
            <w:r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/>
              </w:rPr>
              <w:t>ID</w:t>
            </w:r>
            <w:r w:rsidRPr="004142CE">
              <w:rPr>
                <w:rFonts w:ascii="맑은 고딕" w:eastAsia="맑은 고딕" w:hAnsi="맑은 고딕" w:hint="eastAsia"/>
              </w:rPr>
              <w:t xml:space="preserve">로 </w:t>
            </w:r>
            <w:r w:rsidRPr="004142CE">
              <w:rPr>
                <w:rFonts w:ascii="맑은 고딕" w:eastAsia="맑은 고딕" w:hAnsi="맑은 고딕"/>
              </w:rPr>
              <w:t xml:space="preserve">select </w:t>
            </w:r>
            <w:r w:rsidRPr="004142CE">
              <w:rPr>
                <w:rFonts w:ascii="맑은 고딕" w:eastAsia="맑은 고딕" w:hAnsi="맑은 고딕" w:hint="eastAsia"/>
              </w:rPr>
              <w:t>구문을 생성하면 된다.</w:t>
            </w:r>
          </w:p>
          <w:p w:rsidR="00005DEA" w:rsidRPr="004142CE" w:rsidRDefault="00005DEA" w:rsidP="008D7CE0">
            <w:pPr>
              <w:spacing w:after="0"/>
              <w:rPr>
                <w:rFonts w:ascii="맑은 고딕" w:eastAsia="맑은 고딕" w:hAnsi="맑은 고딕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searchTarget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spacing w:after="0"/>
              <w:rPr>
                <w:rFonts w:ascii="맑은 고딕" w:eastAsia="맑은 고딕" w:hAnsi="맑은 고딕"/>
              </w:rPr>
            </w:pPr>
          </w:p>
        </w:tc>
      </w:tr>
      <w:tr w:rsidR="00005DEA" w:rsidRPr="004142CE" w:rsidTr="008D7CE0">
        <w:tc>
          <w:tcPr>
            <w:tcW w:w="9350" w:type="dxa"/>
          </w:tcPr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gramStart"/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&lt;?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xml</w:t>
            </w:r>
            <w:proofErr w:type="gramEnd"/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version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"1.0"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encoding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"UTF-8"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standalone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"no"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?&gt;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&lt;!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DOCTYPE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mapper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808080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"-//mybatis.org//DTD Mapper 3.0//EN"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3F7F5F"/>
                <w:sz w:val="16"/>
                <w:szCs w:val="16"/>
              </w:rPr>
              <w:t>"http://mybatis.org/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3F7F5F"/>
                <w:sz w:val="16"/>
                <w:szCs w:val="16"/>
              </w:rPr>
              <w:t>dtd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3F7F5F"/>
                <w:sz w:val="16"/>
                <w:szCs w:val="16"/>
              </w:rPr>
              <w:t>/mybatis-3-mapper.dtd"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mapper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namespace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com.wsc.common.board.Board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"search"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searchCount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int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"select"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resultType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"record"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select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insert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"insert"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insert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update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"update"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update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delete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id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"delete"</w:t>
            </w:r>
            <w:r w:rsidRPr="004142CE">
              <w:rPr>
                <w:rFonts w:ascii="맑은 고딕" w:eastAsia="맑은 고딕" w:hAnsi="맑은 고딕" w:cs="Courier New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7F007F"/>
                <w:sz w:val="16"/>
                <w:szCs w:val="16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=</w:t>
            </w:r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urier New"/>
                <w:i/>
                <w:iCs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delete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 w:line="120" w:lineRule="exact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&lt;/</w:t>
            </w:r>
            <w:r w:rsidRPr="004142CE">
              <w:rPr>
                <w:rFonts w:ascii="맑은 고딕" w:eastAsia="맑은 고딕" w:hAnsi="맑은 고딕" w:cs="Courier New"/>
                <w:color w:val="3F7F7F"/>
                <w:sz w:val="16"/>
                <w:szCs w:val="16"/>
              </w:rPr>
              <w:t>mapper</w:t>
            </w:r>
            <w:r w:rsidRPr="004142CE">
              <w:rPr>
                <w:rFonts w:ascii="맑은 고딕" w:eastAsia="맑은 고딕" w:hAnsi="맑은 고딕" w:cs="Courier New"/>
                <w:color w:val="008080"/>
                <w:sz w:val="16"/>
                <w:szCs w:val="16"/>
              </w:rPr>
              <w:t>&gt;</w:t>
            </w:r>
          </w:p>
        </w:tc>
      </w:tr>
    </w:tbl>
    <w:p w:rsidR="00005DEA" w:rsidRPr="004142CE" w:rsidRDefault="00005DEA" w:rsidP="00005DEA">
      <w:pPr>
        <w:pStyle w:val="af2"/>
        <w:spacing w:after="0"/>
        <w:ind w:leftChars="0" w:left="1210"/>
        <w:rPr>
          <w:rFonts w:ascii="맑은 고딕" w:eastAsia="맑은 고딕" w:hAnsi="맑은 고딕"/>
          <w:lang w:val="ko-KR"/>
        </w:rPr>
      </w:pPr>
    </w:p>
    <w:p w:rsidR="00005DEA" w:rsidRPr="004142CE" w:rsidRDefault="00005DEA" w:rsidP="00C0386D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URL 및 확장자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일반적으로 화면을 이동하는 </w:t>
      </w:r>
      <w:r w:rsidRPr="004142CE">
        <w:rPr>
          <w:rFonts w:ascii="맑은 고딕" w:eastAsia="맑은 고딕" w:hAnsi="맑은 고딕"/>
          <w:lang w:val="ko-KR"/>
        </w:rPr>
        <w:t xml:space="preserve">URL 의 </w:t>
      </w:r>
      <w:r w:rsidRPr="004142CE">
        <w:rPr>
          <w:rFonts w:ascii="맑은 고딕" w:eastAsia="맑은 고딕" w:hAnsi="맑은 고딕" w:hint="eastAsia"/>
          <w:lang w:val="ko-KR"/>
        </w:rPr>
        <w:t xml:space="preserve">확장자는 </w:t>
      </w:r>
      <w:r w:rsidRPr="004142CE">
        <w:rPr>
          <w:rFonts w:ascii="맑은 고딕" w:eastAsia="맑은 고딕" w:hAnsi="맑은 고딕"/>
          <w:lang w:val="ko-KR"/>
        </w:rPr>
        <w:t>*.</w:t>
      </w:r>
      <w:r w:rsidRPr="004142CE">
        <w:rPr>
          <w:rFonts w:ascii="맑은 고딕" w:eastAsia="맑은 고딕" w:hAnsi="맑은 고딕" w:hint="eastAsia"/>
          <w:lang w:val="ko-KR"/>
        </w:rPr>
        <w:t>do를 기본으로 하며,</w:t>
      </w:r>
      <w:r w:rsidRPr="004142CE">
        <w:rPr>
          <w:rFonts w:ascii="맑은 고딕" w:eastAsia="맑은 고딕" w:hAnsi="맑은 고딕"/>
          <w:lang w:val="ko-KR"/>
        </w:rPr>
        <w:t xml:space="preserve"> Ajax </w:t>
      </w:r>
      <w:r w:rsidRPr="004142CE">
        <w:rPr>
          <w:rFonts w:ascii="맑은 고딕" w:eastAsia="맑은 고딕" w:hAnsi="맑은 고딕" w:hint="eastAsia"/>
          <w:lang w:val="ko-KR"/>
        </w:rPr>
        <w:t>통신을 통하여 결과를 받는 U</w:t>
      </w:r>
      <w:r w:rsidRPr="004142CE">
        <w:rPr>
          <w:rFonts w:ascii="맑은 고딕" w:eastAsia="맑은 고딕" w:hAnsi="맑은 고딕"/>
          <w:lang w:val="ko-KR"/>
        </w:rPr>
        <w:t>RL</w:t>
      </w:r>
      <w:r w:rsidRPr="004142CE">
        <w:rPr>
          <w:rFonts w:ascii="맑은 고딕" w:eastAsia="맑은 고딕" w:hAnsi="맑은 고딕" w:hint="eastAsia"/>
          <w:lang w:val="ko-KR"/>
        </w:rPr>
        <w:t xml:space="preserve">의 확장자는 </w:t>
      </w:r>
      <w:r w:rsidRPr="004142CE">
        <w:rPr>
          <w:rFonts w:ascii="맑은 고딕" w:eastAsia="맑은 고딕" w:hAnsi="맑은 고딕"/>
          <w:lang w:val="ko-KR"/>
        </w:rPr>
        <w:t>*. json을</w:t>
      </w:r>
      <w:r w:rsidRPr="004142CE">
        <w:rPr>
          <w:rFonts w:ascii="맑은 고딕" w:eastAsia="맑은 고딕" w:hAnsi="맑은 고딕" w:hint="eastAsia"/>
          <w:lang w:val="ko-KR"/>
        </w:rPr>
        <w:t xml:space="preserve"> 기본으로 한다. 해당 </w:t>
      </w:r>
      <w:r w:rsidRPr="004142CE">
        <w:rPr>
          <w:rFonts w:ascii="맑은 고딕" w:eastAsia="맑은 고딕" w:hAnsi="맑은 고딕"/>
          <w:lang w:val="ko-KR"/>
        </w:rPr>
        <w:t xml:space="preserve">확장자에 </w:t>
      </w:r>
      <w:r w:rsidRPr="004142CE">
        <w:rPr>
          <w:rFonts w:ascii="맑은 고딕" w:eastAsia="맑은 고딕" w:hAnsi="맑은 고딕" w:hint="eastAsia"/>
          <w:lang w:val="ko-KR"/>
        </w:rPr>
        <w:t>따라 에러 처리방식이 달라지므로 이 기본 규칙을 반드시 준수하도록 한다.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 </w:t>
      </w:r>
      <w:r w:rsidRPr="004142CE">
        <w:rPr>
          <w:rFonts w:ascii="맑은 고딕" w:eastAsia="맑은 고딕" w:hAnsi="맑은 고딕"/>
          <w:lang w:val="ko-KR"/>
        </w:rPr>
        <w:t>CRU</w:t>
      </w:r>
      <w:r w:rsidRPr="004142CE">
        <w:rPr>
          <w:rFonts w:ascii="맑은 고딕" w:eastAsia="맑은 고딕" w:hAnsi="맑은 고딕" w:hint="eastAsia"/>
          <w:lang w:val="ko-KR"/>
        </w:rPr>
        <w:t xml:space="preserve">D를 처리하는 </w:t>
      </w:r>
      <w:r w:rsidRPr="004142CE">
        <w:rPr>
          <w:rFonts w:ascii="맑은 고딕" w:eastAsia="맑은 고딕" w:hAnsi="맑은 고딕"/>
          <w:lang w:val="ko-KR"/>
        </w:rPr>
        <w:t xml:space="preserve">URL </w:t>
      </w:r>
      <w:r w:rsidRPr="004142CE">
        <w:rPr>
          <w:rFonts w:ascii="맑은 고딕" w:eastAsia="맑은 고딕" w:hAnsi="맑은 고딕" w:hint="eastAsia"/>
          <w:lang w:val="ko-KR"/>
        </w:rPr>
        <w:t>의 명명규칙은 다음과 같</w:t>
      </w:r>
      <w:r w:rsidRPr="004142CE">
        <w:rPr>
          <w:rFonts w:ascii="맑은 고딕" w:eastAsia="맑은 고딕" w:hAnsi="맑은 고딕"/>
          <w:lang w:val="ko-KR"/>
        </w:rPr>
        <w:t>으며</w:t>
      </w:r>
      <w:r w:rsidRPr="004142CE">
        <w:rPr>
          <w:rFonts w:ascii="맑은 고딕" w:eastAsia="맑은 고딕" w:hAnsi="맑은 고딕" w:hint="eastAsia"/>
          <w:lang w:val="ko-KR"/>
        </w:rPr>
        <w:t>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각 업무의 </w:t>
      </w:r>
      <w:r w:rsidRPr="004142CE">
        <w:rPr>
          <w:rFonts w:ascii="맑은 고딕" w:eastAsia="맑은 고딕" w:hAnsi="맑은 고딕"/>
          <w:lang w:val="ko-KR"/>
        </w:rPr>
        <w:t xml:space="preserve">Controller </w:t>
      </w:r>
      <w:r w:rsidRPr="004142CE">
        <w:rPr>
          <w:rFonts w:ascii="맑은 고딕" w:eastAsia="맑은 고딕" w:hAnsi="맑은 고딕" w:hint="eastAsia"/>
          <w:lang w:val="ko-KR"/>
        </w:rPr>
        <w:t xml:space="preserve">클래스에 </w:t>
      </w:r>
      <w:r w:rsidRPr="004142CE">
        <w:rPr>
          <w:rFonts w:ascii="맑은 고딕" w:eastAsia="맑은 고딕" w:hAnsi="맑은 고딕"/>
          <w:lang w:val="ko-KR"/>
        </w:rPr>
        <w:t xml:space="preserve">RequestMapping </w:t>
      </w:r>
      <w:r w:rsidRPr="004142CE">
        <w:rPr>
          <w:rFonts w:ascii="맑은 고딕" w:eastAsia="맑은 고딕" w:hAnsi="맑은 고딕" w:hint="eastAsia"/>
          <w:lang w:val="ko-KR"/>
        </w:rPr>
        <w:t>이라는 A</w:t>
      </w:r>
      <w:r w:rsidRPr="004142CE">
        <w:rPr>
          <w:rFonts w:ascii="맑은 고딕" w:eastAsia="맑은 고딕" w:hAnsi="맑은 고딕"/>
          <w:lang w:val="ko-KR"/>
        </w:rPr>
        <w:t>nnotation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tbl>
      <w:tblPr>
        <w:tblStyle w:val="ae"/>
        <w:tblW w:w="8535" w:type="dxa"/>
        <w:tblInd w:w="1210" w:type="dxa"/>
        <w:tblLook w:val="04A0" w:firstRow="1" w:lastRow="0" w:firstColumn="1" w:lastColumn="0" w:noHBand="0" w:noVBand="1"/>
      </w:tblPr>
      <w:tblGrid>
        <w:gridCol w:w="1765"/>
        <w:gridCol w:w="3701"/>
        <w:gridCol w:w="3069"/>
      </w:tblGrid>
      <w:tr w:rsidR="00005DEA" w:rsidRPr="004142CE" w:rsidTr="008D7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기능구분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명명규칙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게시판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(Board) 예제 </w:t>
            </w:r>
            <w:r w:rsidRPr="004142CE">
              <w:rPr>
                <w:rFonts w:ascii="맑은 고딕" w:eastAsia="맑은 고딕" w:hAnsi="맑은 고딕"/>
                <w:lang w:val="ko-KR"/>
              </w:rPr>
              <w:t>URL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기본 </w:t>
            </w:r>
            <w:r w:rsidRPr="004142CE">
              <w:rPr>
                <w:rFonts w:ascii="맑은 고딕" w:eastAsia="맑은 고딕" w:hAnsi="맑은 고딕"/>
                <w:lang w:val="ko-KR"/>
              </w:rPr>
              <w:t>URL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업무패키지명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소문자}</w:t>
            </w: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 소문자}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common/board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관리화면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/{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업무명 소문자}</w:t>
            </w:r>
            <w:proofErr w:type="gramStart"/>
            <w:r w:rsidRPr="004142CE">
              <w:rPr>
                <w:rFonts w:ascii="맑은 고딕" w:eastAsia="맑은 고딕" w:hAnsi="맑은 고딕"/>
                <w:lang w:val="ko-KR"/>
              </w:rPr>
              <w:t>.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do</w:t>
            </w:r>
            <w:proofErr w:type="gramEnd"/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/common/board/board.do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폼 편집화면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/form.do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/form.do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폼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조회화면 오픈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</w:t>
            </w:r>
            <w:r w:rsidRPr="004142CE">
              <w:rPr>
                <w:rFonts w:ascii="맑은 고딕" w:eastAsia="맑은 고딕" w:hAnsi="맑은 고딕"/>
                <w:lang w:val="ko-KR"/>
              </w:rPr>
              <w:t>view.do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</w:t>
            </w:r>
            <w:r w:rsidRPr="004142CE">
              <w:rPr>
                <w:rFonts w:ascii="맑은 고딕" w:eastAsia="맑은 고딕" w:hAnsi="맑은 고딕"/>
                <w:lang w:val="ko-KR"/>
              </w:rPr>
              <w:t>view.do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검색처리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/search.json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/search.json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조회처리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/select.json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/select.json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저장처리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/save.json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/save.json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JSON 삭제처리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/delete.json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/delete.json</w:t>
            </w:r>
          </w:p>
        </w:tc>
      </w:tr>
      <w:tr w:rsidR="00005DEA" w:rsidRPr="004142CE" w:rsidTr="008D7CE0">
        <w:tc>
          <w:tcPr>
            <w:tcW w:w="1765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엑셀 다운로드</w:t>
            </w:r>
          </w:p>
        </w:tc>
        <w:tc>
          <w:tcPr>
            <w:tcW w:w="3701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/download.do</w:t>
            </w:r>
          </w:p>
        </w:tc>
        <w:tc>
          <w:tcPr>
            <w:tcW w:w="3069" w:type="dxa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/common/board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/download.do</w:t>
            </w:r>
          </w:p>
        </w:tc>
      </w:tr>
      <w:tr w:rsidR="00005DEA" w:rsidRPr="004142CE" w:rsidTr="008D7CE0">
        <w:tc>
          <w:tcPr>
            <w:tcW w:w="8535" w:type="dxa"/>
            <w:gridSpan w:val="3"/>
            <w:shd w:val="clear" w:color="auto" w:fill="9CC2E5" w:themeFill="accent1" w:themeFillTint="99"/>
          </w:tcPr>
          <w:p w:rsidR="00005DEA" w:rsidRPr="004142CE" w:rsidRDefault="00005DEA" w:rsidP="008D7CE0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b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b/>
                <w:lang w:val="ko-KR"/>
              </w:rPr>
              <w:t>게시판 Controller Class 예제</w:t>
            </w:r>
          </w:p>
        </w:tc>
      </w:tr>
      <w:tr w:rsidR="00005DEA" w:rsidRPr="004142CE" w:rsidTr="008D7CE0">
        <w:tc>
          <w:tcPr>
            <w:tcW w:w="8535" w:type="dxa"/>
            <w:gridSpan w:val="3"/>
          </w:tcPr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@Controller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class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BoardController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extends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BaseController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"/board.do"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open(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openForm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               </w:t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return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getViewName</w:t>
            </w:r>
            <w:proofErr w:type="spellEnd"/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boardForm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); 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openView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ind w:firstLineChars="900" w:firstLine="144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return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getViewName</w:t>
            </w:r>
            <w:proofErr w:type="spellEnd"/>
            <w:r w:rsidRPr="004142CE">
              <w:rPr>
                <w:rFonts w:ascii="맑은 고딕" w:eastAsia="맑은 고딕" w:hAnsi="맑은 고딕" w:cs="Courier New" w:hint="eastAsia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boardView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); 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search.json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search(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download(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select.json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select(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save.json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save(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646464"/>
                <w:sz w:val="16"/>
                <w:szCs w:val="16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(value = 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delete.json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</w:r>
            <w:r w:rsidRPr="004142CE">
              <w:rPr>
                <w:rFonts w:ascii="맑은 고딕" w:eastAsia="맑은 고딕" w:hAnsi="맑은 고딕" w:cs="Courier New"/>
                <w:b/>
                <w:bCs/>
                <w:color w:val="7F0055"/>
                <w:sz w:val="16"/>
                <w:szCs w:val="16"/>
              </w:rPr>
              <w:t>public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String delete(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request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, Model </w:t>
            </w:r>
            <w:r w:rsidRPr="004142CE">
              <w:rPr>
                <w:rFonts w:ascii="맑은 고딕" w:eastAsia="맑은 고딕" w:hAnsi="맑은 고딕" w:cs="Courier New"/>
                <w:color w:val="6A3E3E"/>
                <w:sz w:val="16"/>
                <w:szCs w:val="16"/>
              </w:rPr>
              <w:t>model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 {</w:t>
            </w:r>
          </w:p>
          <w:p w:rsidR="00005DEA" w:rsidRPr="004142CE" w:rsidRDefault="00005DEA" w:rsidP="008D7CE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ab/>
              <w:t>}</w:t>
            </w:r>
          </w:p>
          <w:p w:rsidR="00005DEA" w:rsidRPr="004142CE" w:rsidRDefault="00005DEA" w:rsidP="008D7CE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}</w:t>
            </w:r>
          </w:p>
        </w:tc>
      </w:tr>
    </w:tbl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005DEA" w:rsidRPr="004142CE" w:rsidRDefault="00005DEA" w:rsidP="00C0386D">
      <w:pPr>
        <w:pStyle w:val="af2"/>
        <w:numPr>
          <w:ilvl w:val="0"/>
          <w:numId w:val="24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</w:rPr>
        <w:t>J</w:t>
      </w:r>
      <w:r w:rsidRPr="004142CE">
        <w:rPr>
          <w:rFonts w:ascii="맑은 고딕" w:eastAsia="맑은 고딕" w:hAnsi="맑은 고딕"/>
          <w:b/>
        </w:rPr>
        <w:t xml:space="preserve">SP </w:t>
      </w:r>
      <w:r w:rsidRPr="004142CE">
        <w:rPr>
          <w:rFonts w:ascii="맑은 고딕" w:eastAsia="맑은 고딕" w:hAnsi="맑은 고딕" w:hint="eastAsia"/>
          <w:b/>
        </w:rPr>
        <w:t>및 자바스크립트 명명 규칙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JSP는 src/main/webapp/WEB-INF/views가 기본 시작경로로 설정되어 있으며 그 하위에 {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업무패키지명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>}</w:t>
      </w:r>
      <w:r w:rsidRPr="004142CE">
        <w:rPr>
          <w:rFonts w:ascii="맑은 고딕" w:eastAsia="맑은 고딕" w:hAnsi="맑은 고딕"/>
          <w:lang w:val="ko-KR"/>
        </w:rPr>
        <w:t>/{</w:t>
      </w:r>
      <w:r w:rsidRPr="004142CE">
        <w:rPr>
          <w:rFonts w:ascii="맑은 고딕" w:eastAsia="맑은 고딕" w:hAnsi="맑은 고딕" w:hint="eastAsia"/>
          <w:lang w:val="ko-KR"/>
        </w:rPr>
        <w:t>업무명}</w:t>
      </w:r>
      <w:r w:rsidRPr="004142CE">
        <w:rPr>
          <w:rFonts w:ascii="맑은 고딕" w:eastAsia="맑은 고딕" w:hAnsi="맑은 고딕"/>
          <w:lang w:val="ko-KR"/>
        </w:rPr>
        <w:t xml:space="preserve">/ </w:t>
      </w:r>
      <w:r w:rsidRPr="004142CE">
        <w:rPr>
          <w:rFonts w:ascii="맑은 고딕" w:eastAsia="맑은 고딕" w:hAnsi="맑은 고딕" w:hint="eastAsia"/>
          <w:lang w:val="ko-KR"/>
        </w:rPr>
        <w:t>안에 정의된다.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JSP 의 경로 및 </w:t>
      </w:r>
      <w:r w:rsidRPr="004142CE">
        <w:rPr>
          <w:rFonts w:ascii="맑은 고딕" w:eastAsia="맑은 고딕" w:hAnsi="맑은 고딕"/>
          <w:lang w:val="ko-KR"/>
        </w:rPr>
        <w:t xml:space="preserve">명칭은 Controller </w:t>
      </w:r>
      <w:r w:rsidRPr="004142CE">
        <w:rPr>
          <w:rFonts w:ascii="맑은 고딕" w:eastAsia="맑은 고딕" w:hAnsi="맑은 고딕" w:hint="eastAsia"/>
          <w:lang w:val="ko-KR"/>
        </w:rPr>
        <w:t xml:space="preserve">클래스에서 정의한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>과 밀접하게 연관되어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5) 번의 명명규칙 내에서 보면 관리화면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오픈을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하는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의 경우 </w:t>
      </w:r>
      <w:r w:rsidRPr="004142CE">
        <w:rPr>
          <w:rFonts w:ascii="맑은 고딕" w:eastAsia="맑은 고딕" w:hAnsi="맑은 고딕"/>
          <w:lang w:val="ko-KR"/>
        </w:rPr>
        <w:t>“{</w:t>
      </w:r>
      <w:r w:rsidRPr="004142CE">
        <w:rPr>
          <w:rFonts w:ascii="맑은 고딕" w:eastAsia="맑은 고딕" w:hAnsi="맑은 고딕" w:hint="eastAsia"/>
          <w:lang w:val="ko-KR"/>
        </w:rPr>
        <w:t>업무명 소문자}</w:t>
      </w:r>
      <w:proofErr w:type="gramStart"/>
      <w:r w:rsidRPr="004142CE">
        <w:rPr>
          <w:rFonts w:ascii="맑은 고딕" w:eastAsia="맑은 고딕" w:hAnsi="맑은 고딕"/>
          <w:lang w:val="ko-KR"/>
        </w:rPr>
        <w:t>.</w:t>
      </w:r>
      <w:r w:rsidRPr="004142CE">
        <w:rPr>
          <w:rFonts w:ascii="맑은 고딕" w:eastAsia="맑은 고딕" w:hAnsi="맑은 고딕" w:hint="eastAsia"/>
          <w:lang w:val="ko-KR"/>
        </w:rPr>
        <w:t>do</w:t>
      </w:r>
      <w:proofErr w:type="gramEnd"/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 xml:space="preserve">를 기본으로 하고 있는데 이 명칭이 곧 </w:t>
      </w:r>
      <w:r w:rsidRPr="004142CE">
        <w:rPr>
          <w:rFonts w:ascii="맑은 고딕" w:eastAsia="맑은 고딕" w:hAnsi="맑은 고딕"/>
          <w:lang w:val="ko-KR"/>
        </w:rPr>
        <w:t xml:space="preserve">JSP 의 </w:t>
      </w:r>
      <w:r w:rsidRPr="004142CE">
        <w:rPr>
          <w:rFonts w:ascii="맑은 고딕" w:eastAsia="맑은 고딕" w:hAnsi="맑은 고딕" w:hint="eastAsia"/>
          <w:lang w:val="ko-KR"/>
        </w:rPr>
        <w:t xml:space="preserve">명칭과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맵핑된다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>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단,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명칭의 변경이 필요할 경우 getViewName 이라는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호출하여 해당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메서드에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인자로 </w:t>
      </w:r>
      <w:r w:rsidRPr="004142CE">
        <w:rPr>
          <w:rFonts w:ascii="맑은 고딕" w:eastAsia="맑은 고딕" w:hAnsi="맑은 고딕"/>
          <w:lang w:val="ko-KR"/>
        </w:rPr>
        <w:t>JSP</w:t>
      </w:r>
      <w:r w:rsidRPr="004142CE">
        <w:rPr>
          <w:rFonts w:ascii="맑은 고딕" w:eastAsia="맑은 고딕" w:hAnsi="맑은 고딕" w:hint="eastAsia"/>
          <w:lang w:val="ko-KR"/>
        </w:rPr>
        <w:t>의 확장자를 제외한 명칭을 넘겨주면,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명칭으로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맵핑될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수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예를 들어,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게시판의 관리화면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오픈은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기본이기 때문에 </w:t>
      </w:r>
      <w:r w:rsidRPr="004142CE">
        <w:rPr>
          <w:rFonts w:ascii="맑은 고딕" w:eastAsia="맑은 고딕" w:hAnsi="맑은 고딕"/>
          <w:lang w:val="ko-KR"/>
        </w:rPr>
        <w:t xml:space="preserve">board.jsp </w:t>
      </w:r>
      <w:r w:rsidRPr="004142CE">
        <w:rPr>
          <w:rFonts w:ascii="맑은 고딕" w:eastAsia="맑은 고딕" w:hAnsi="맑은 고딕" w:hint="eastAsia"/>
          <w:lang w:val="ko-KR"/>
        </w:rPr>
        <w:t>라는 명칭으로 정의되지만,</w:t>
      </w:r>
      <w:r w:rsidRPr="004142CE">
        <w:rPr>
          <w:rFonts w:ascii="맑은 고딕" w:eastAsia="맑은 고딕" w:hAnsi="맑은 고딕"/>
          <w:lang w:val="ko-KR"/>
        </w:rPr>
        <w:t xml:space="preserve"> 폼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편집</w:t>
      </w:r>
      <w:r w:rsidRPr="004142CE">
        <w:rPr>
          <w:rFonts w:ascii="맑은 고딕" w:eastAsia="맑은 고딕" w:hAnsi="맑은 고딕" w:hint="eastAsia"/>
          <w:lang w:val="ko-KR"/>
        </w:rPr>
        <w:t xml:space="preserve">화면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오픈인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경우 </w:t>
      </w:r>
      <w:r w:rsidRPr="004142CE">
        <w:rPr>
          <w:rFonts w:ascii="맑은 고딕" w:eastAsia="맑은 고딕" w:hAnsi="맑은 고딕"/>
          <w:lang w:val="ko-KR"/>
        </w:rPr>
        <w:t>boardForm.jsp로 JSP</w:t>
      </w:r>
      <w:r w:rsidRPr="004142CE">
        <w:rPr>
          <w:rFonts w:ascii="맑은 고딕" w:eastAsia="맑은 고딕" w:hAnsi="맑은 고딕" w:hint="eastAsia"/>
          <w:lang w:val="ko-KR"/>
        </w:rPr>
        <w:t xml:space="preserve">를 명명하고 </w:t>
      </w:r>
      <w:r w:rsidRPr="004142CE">
        <w:rPr>
          <w:rFonts w:ascii="맑은 고딕" w:eastAsia="맑은 고딕" w:hAnsi="맑은 고딕"/>
          <w:lang w:val="ko-KR"/>
        </w:rPr>
        <w:t xml:space="preserve">BoardController </w:t>
      </w:r>
      <w:r w:rsidRPr="004142CE">
        <w:rPr>
          <w:rFonts w:ascii="맑은 고딕" w:eastAsia="맑은 고딕" w:hAnsi="맑은 고딕" w:hint="eastAsia"/>
          <w:lang w:val="ko-KR"/>
        </w:rPr>
        <w:t>에선 getViewName(</w:t>
      </w:r>
      <w:r w:rsidRPr="004142CE">
        <w:rPr>
          <w:rFonts w:ascii="맑은 고딕" w:eastAsia="맑은 고딕" w:hAnsi="맑은 고딕"/>
          <w:lang w:val="ko-KR"/>
        </w:rPr>
        <w:t xml:space="preserve">“boardForm”) </w:t>
      </w:r>
      <w:r w:rsidRPr="004142CE">
        <w:rPr>
          <w:rFonts w:ascii="맑은 고딕" w:eastAsia="맑은 고딕" w:hAnsi="맑은 고딕" w:hint="eastAsia"/>
          <w:lang w:val="ko-KR"/>
        </w:rPr>
        <w:t xml:space="preserve">이라는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사용하여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맵핑하는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것을 볼 수 있다.</w:t>
      </w:r>
    </w:p>
    <w:p w:rsidR="00005DEA" w:rsidRPr="004142CE" w:rsidRDefault="00005DEA" w:rsidP="00005DEA">
      <w:pPr>
        <w:pStyle w:val="af2"/>
        <w:numPr>
          <w:ilvl w:val="0"/>
          <w:numId w:val="2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자바스크립트는 </w:t>
      </w:r>
      <w:r w:rsidRPr="004142CE">
        <w:rPr>
          <w:rFonts w:ascii="맑은 고딕" w:eastAsia="맑은 고딕" w:hAnsi="맑은 고딕"/>
          <w:lang w:val="ko-KR"/>
        </w:rPr>
        <w:t xml:space="preserve">src/main/webapp/resources/js </w:t>
      </w:r>
      <w:r w:rsidRPr="004142CE">
        <w:rPr>
          <w:rFonts w:ascii="맑은 고딕" w:eastAsia="맑은 고딕" w:hAnsi="맑은 고딕" w:hint="eastAsia"/>
          <w:lang w:val="ko-KR"/>
        </w:rPr>
        <w:t>안에 업무패키지 및 업무명칭 별로 정의된다.</w:t>
      </w:r>
    </w:p>
    <w:p w:rsidR="00005DEA" w:rsidRPr="004142CE" w:rsidRDefault="00005DEA" w:rsidP="00005DEA">
      <w:pPr>
        <w:pStyle w:val="af2"/>
        <w:spacing w:after="0"/>
        <w:ind w:leftChars="0" w:left="760"/>
        <w:rPr>
          <w:rFonts w:ascii="맑은 고딕" w:eastAsia="맑은 고딕" w:hAnsi="맑은 고딕"/>
          <w:b/>
        </w:rPr>
      </w:pPr>
    </w:p>
    <w:p w:rsidR="002475F1" w:rsidRPr="004142CE" w:rsidRDefault="002475F1" w:rsidP="002475F1">
      <w:pPr>
        <w:pStyle w:val="af2"/>
        <w:numPr>
          <w:ilvl w:val="0"/>
          <w:numId w:val="30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</w:t>
      </w:r>
      <w:r w:rsidRPr="004142CE">
        <w:rPr>
          <w:rFonts w:ascii="맑은 고딕" w:eastAsia="맑은 고딕" w:hAnsi="맑은 고딕"/>
          <w:lang w:val="ko-KR"/>
        </w:rPr>
        <w:t xml:space="preserve">CRUD </w:t>
      </w:r>
      <w:r w:rsidRPr="004142CE">
        <w:rPr>
          <w:rFonts w:ascii="맑은 고딕" w:eastAsia="맑은 고딕" w:hAnsi="맑은 고딕" w:hint="eastAsia"/>
          <w:lang w:val="ko-KR"/>
        </w:rPr>
        <w:t xml:space="preserve">하나의 </w:t>
      </w:r>
      <w:r w:rsidRPr="004142CE">
        <w:rPr>
          <w:rFonts w:ascii="맑은 고딕" w:eastAsia="맑은 고딕" w:hAnsi="맑은 고딕"/>
          <w:lang w:val="ko-KR"/>
        </w:rPr>
        <w:t>Set</w:t>
      </w:r>
      <w:r w:rsidRPr="004142CE">
        <w:rPr>
          <w:rFonts w:ascii="맑은 고딕" w:eastAsia="맑은 고딕" w:hAnsi="맑은 고딕" w:hint="eastAsia"/>
          <w:lang w:val="ko-KR"/>
        </w:rPr>
        <w:t>을 개발하기 위해서는 다음의 소스들이 생성되어야 한다.</w:t>
      </w:r>
    </w:p>
    <w:p w:rsidR="002475F1" w:rsidRPr="004142CE" w:rsidRDefault="002475F1" w:rsidP="002475F1">
      <w:pPr>
        <w:pStyle w:val="af2"/>
        <w:numPr>
          <w:ilvl w:val="0"/>
          <w:numId w:val="29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Spring MVC Controller </w:t>
      </w:r>
      <w:r w:rsidRPr="004142CE">
        <w:rPr>
          <w:rFonts w:ascii="맑은 고딕" w:eastAsia="맑은 고딕" w:hAnsi="맑은 고딕" w:hint="eastAsia"/>
          <w:lang w:val="ko-KR"/>
        </w:rPr>
        <w:t>Class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Controller 라는 </w:t>
      </w:r>
      <w:r w:rsidRPr="004142CE">
        <w:rPr>
          <w:rFonts w:ascii="맑은 고딕" w:eastAsia="맑은 고딕" w:hAnsi="맑은 고딕"/>
          <w:lang w:val="ko-KR"/>
        </w:rPr>
        <w:t xml:space="preserve">Annotation </w:t>
      </w:r>
      <w:r w:rsidRPr="004142CE">
        <w:rPr>
          <w:rFonts w:ascii="맑은 고딕" w:eastAsia="맑은 고딕" w:hAnsi="맑은 고딕" w:hint="eastAsia"/>
          <w:lang w:val="ko-KR"/>
        </w:rPr>
        <w:t>이 명기되어야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RequestMapping 을 통해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이 명시되어야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JSP 와 연동되는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이 명시되거나 </w:t>
      </w:r>
      <w:r w:rsidRPr="004142CE">
        <w:rPr>
          <w:rFonts w:ascii="맑은 고딕" w:eastAsia="맑은 고딕" w:hAnsi="맑은 고딕"/>
          <w:lang w:val="ko-KR"/>
        </w:rPr>
        <w:t>클래스의</w:t>
      </w:r>
      <w:r w:rsidRPr="004142CE">
        <w:rPr>
          <w:rFonts w:ascii="맑은 고딕" w:eastAsia="맑은 고딕" w:hAnsi="맑은 고딕" w:hint="eastAsia"/>
          <w:lang w:val="ko-KR"/>
        </w:rPr>
        <w:t xml:space="preserve"> 기본명칭과 </w:t>
      </w:r>
      <w:r w:rsidRPr="004142CE">
        <w:rPr>
          <w:rFonts w:ascii="맑은 고딕" w:eastAsia="맑은 고딕" w:hAnsi="맑은 고딕"/>
          <w:lang w:val="ko-KR"/>
        </w:rPr>
        <w:t xml:space="preserve">JSP </w:t>
      </w:r>
      <w:r w:rsidRPr="004142CE">
        <w:rPr>
          <w:rFonts w:ascii="맑은 고딕" w:eastAsia="맑은 고딕" w:hAnsi="맑은 고딕" w:hint="eastAsia"/>
          <w:lang w:val="ko-KR"/>
        </w:rPr>
        <w:t>명칭이 일치되어야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BaseController를 상속받아야 한다.</w:t>
      </w:r>
    </w:p>
    <w:p w:rsidR="002475F1" w:rsidRPr="004142CE" w:rsidRDefault="002475F1" w:rsidP="002475F1">
      <w:pPr>
        <w:pStyle w:val="af2"/>
        <w:numPr>
          <w:ilvl w:val="0"/>
          <w:numId w:val="29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Spring Service Class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@</w:t>
      </w:r>
      <w:r w:rsidRPr="004142CE">
        <w:rPr>
          <w:rFonts w:ascii="맑은 고딕" w:eastAsia="맑은 고딕" w:hAnsi="맑은 고딕" w:hint="eastAsia"/>
          <w:lang w:val="ko-KR"/>
        </w:rPr>
        <w:t xml:space="preserve">Service 라는 </w:t>
      </w:r>
      <w:r w:rsidRPr="004142CE">
        <w:rPr>
          <w:rFonts w:ascii="맑은 고딕" w:eastAsia="맑은 고딕" w:hAnsi="맑은 고딕"/>
          <w:lang w:val="ko-KR"/>
        </w:rPr>
        <w:t>Annotation</w:t>
      </w:r>
      <w:r w:rsidRPr="004142CE">
        <w:rPr>
          <w:rFonts w:ascii="맑은 고딕" w:eastAsia="맑은 고딕" w:hAnsi="맑은 고딕" w:hint="eastAsia"/>
          <w:lang w:val="ko-KR"/>
        </w:rPr>
        <w:t>이 명기되어야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proofErr w:type="spellStart"/>
      <w:r w:rsidRPr="004142CE">
        <w:rPr>
          <w:rFonts w:ascii="맑은 고딕" w:eastAsia="맑은 고딕" w:hAnsi="맑은 고딕"/>
          <w:lang w:val="ko-KR"/>
        </w:rPr>
        <w:t>트랜젝션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처리가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필요한 경우 </w:t>
      </w:r>
      <w:r w:rsidRPr="004142CE">
        <w:rPr>
          <w:rFonts w:ascii="맑은 고딕" w:eastAsia="맑은 고딕" w:hAnsi="맑은 고딕"/>
          <w:lang w:val="ko-KR"/>
        </w:rPr>
        <w:t xml:space="preserve">@Transaction </w:t>
      </w:r>
      <w:r w:rsidRPr="004142CE">
        <w:rPr>
          <w:rFonts w:ascii="맑은 고딕" w:eastAsia="맑은 고딕" w:hAnsi="맑은 고딕" w:hint="eastAsia"/>
          <w:lang w:val="ko-KR"/>
        </w:rPr>
        <w:t xml:space="preserve">을 처리가 필요한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메서드에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명기해야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BaseService</w:t>
      </w:r>
      <w:r w:rsidRPr="004142CE">
        <w:rPr>
          <w:rFonts w:ascii="맑은 고딕" w:eastAsia="맑은 고딕" w:hAnsi="맑은 고딕" w:hint="eastAsia"/>
          <w:lang w:val="ko-KR"/>
        </w:rPr>
        <w:t>를 상속받아야 한다.</w:t>
      </w:r>
    </w:p>
    <w:p w:rsidR="002475F1" w:rsidRPr="004142CE" w:rsidRDefault="002475F1" w:rsidP="002475F1">
      <w:pPr>
        <w:pStyle w:val="af2"/>
        <w:numPr>
          <w:ilvl w:val="0"/>
          <w:numId w:val="29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Mybatis XML include SQL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연동할 </w:t>
      </w:r>
      <w:r w:rsidRPr="004142CE">
        <w:rPr>
          <w:rFonts w:ascii="맑은 고딕" w:eastAsia="맑은 고딕" w:hAnsi="맑은 고딕"/>
          <w:lang w:val="ko-KR"/>
        </w:rPr>
        <w:t xml:space="preserve">Service </w:t>
      </w:r>
      <w:r w:rsidRPr="004142CE">
        <w:rPr>
          <w:rFonts w:ascii="맑은 고딕" w:eastAsia="맑은 고딕" w:hAnsi="맑은 고딕" w:hint="eastAsia"/>
          <w:lang w:val="ko-KR"/>
        </w:rPr>
        <w:t xml:space="preserve">의 패키지를 포함한 기본명칭과 </w:t>
      </w:r>
      <w:r w:rsidRPr="004142CE">
        <w:rPr>
          <w:rFonts w:ascii="맑은 고딕" w:eastAsia="맑은 고딕" w:hAnsi="맑은 고딕"/>
          <w:lang w:val="ko-KR"/>
        </w:rPr>
        <w:t>namespace</w:t>
      </w:r>
      <w:r w:rsidRPr="004142CE">
        <w:rPr>
          <w:rFonts w:ascii="맑은 고딕" w:eastAsia="맑은 고딕" w:hAnsi="맑은 고딕" w:hint="eastAsia"/>
          <w:lang w:val="ko-KR"/>
        </w:rPr>
        <w:t>를 일치시켜야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lastRenderedPageBreak/>
        <w:t>: “search”, “</w:t>
      </w:r>
      <w:proofErr w:type="spellStart"/>
      <w:r w:rsidRPr="004142CE">
        <w:rPr>
          <w:rFonts w:ascii="맑은 고딕" w:eastAsia="맑은 고딕" w:hAnsi="맑은 고딕"/>
        </w:rPr>
        <w:t>searchCount</w:t>
      </w:r>
      <w:proofErr w:type="spellEnd"/>
      <w:r w:rsidRPr="004142CE">
        <w:rPr>
          <w:rFonts w:ascii="맑은 고딕" w:eastAsia="맑은 고딕" w:hAnsi="맑은 고딕"/>
        </w:rPr>
        <w:t xml:space="preserve">”, “select”, “insert”, “update”, “delete” </w:t>
      </w:r>
      <w:r w:rsidRPr="004142CE">
        <w:rPr>
          <w:rFonts w:ascii="맑은 고딕" w:eastAsia="맑은 고딕" w:hAnsi="맑은 고딕" w:hint="eastAsia"/>
        </w:rPr>
        <w:t xml:space="preserve">의 기본 </w:t>
      </w:r>
      <w:r w:rsidRPr="004142CE">
        <w:rPr>
          <w:rFonts w:ascii="맑은 고딕" w:eastAsia="맑은 고딕" w:hAnsi="맑은 고딕"/>
        </w:rPr>
        <w:t>SQL ID</w:t>
      </w:r>
      <w:r w:rsidRPr="004142CE">
        <w:rPr>
          <w:rFonts w:ascii="맑은 고딕" w:eastAsia="맑은 고딕" w:hAnsi="맑은 고딕" w:hint="eastAsia"/>
        </w:rPr>
        <w:t>에 해당하는 구문을 가급적 모두 작성하도록 한다.</w:t>
      </w:r>
      <w:r w:rsidRPr="004142CE">
        <w:rPr>
          <w:rFonts w:ascii="맑은 고딕" w:eastAsia="맑은 고딕" w:hAnsi="맑은 고딕"/>
        </w:rPr>
        <w:br/>
        <w:t xml:space="preserve">: </w:t>
      </w:r>
      <w:r w:rsidRPr="004142CE">
        <w:rPr>
          <w:rFonts w:ascii="맑은 고딕" w:eastAsia="맑은 고딕" w:hAnsi="맑은 고딕" w:hint="eastAsia"/>
        </w:rPr>
        <w:t xml:space="preserve">해당 </w:t>
      </w:r>
      <w:r w:rsidRPr="004142CE">
        <w:rPr>
          <w:rFonts w:ascii="맑은 고딕" w:eastAsia="맑은 고딕" w:hAnsi="맑은 고딕"/>
        </w:rPr>
        <w:t>SQL ID</w:t>
      </w:r>
      <w:r w:rsidRPr="004142CE">
        <w:rPr>
          <w:rFonts w:ascii="맑은 고딕" w:eastAsia="맑은 고딕" w:hAnsi="맑은 고딕" w:hint="eastAsia"/>
        </w:rPr>
        <w:t xml:space="preserve">를 통해 </w:t>
      </w:r>
      <w:r w:rsidRPr="004142CE">
        <w:rPr>
          <w:rFonts w:ascii="맑은 고딕" w:eastAsia="맑은 고딕" w:hAnsi="맑은 고딕"/>
        </w:rPr>
        <w:t xml:space="preserve">Service Class </w:t>
      </w:r>
      <w:r w:rsidRPr="004142CE">
        <w:rPr>
          <w:rFonts w:ascii="맑은 고딕" w:eastAsia="맑은 고딕" w:hAnsi="맑은 고딕" w:hint="eastAsia"/>
        </w:rPr>
        <w:t>에서 사용된다.</w:t>
      </w:r>
    </w:p>
    <w:p w:rsidR="002475F1" w:rsidRPr="004142CE" w:rsidRDefault="002475F1" w:rsidP="002475F1">
      <w:pPr>
        <w:pStyle w:val="af2"/>
        <w:numPr>
          <w:ilvl w:val="0"/>
          <w:numId w:val="29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JSP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Controller Class </w:t>
      </w:r>
      <w:r w:rsidRPr="004142CE">
        <w:rPr>
          <w:rFonts w:ascii="맑은 고딕" w:eastAsia="맑은 고딕" w:hAnsi="맑은 고딕" w:hint="eastAsia"/>
          <w:lang w:val="ko-KR"/>
        </w:rPr>
        <w:t xml:space="preserve">에서 정의한 </w:t>
      </w:r>
      <w:r w:rsidRPr="004142CE">
        <w:rPr>
          <w:rFonts w:ascii="맑은 고딕" w:eastAsia="맑은 고딕" w:hAnsi="맑은 고딕"/>
          <w:lang w:val="ko-KR"/>
        </w:rPr>
        <w:t xml:space="preserve">View Name </w:t>
      </w:r>
      <w:r w:rsidRPr="004142CE">
        <w:rPr>
          <w:rFonts w:ascii="맑은 고딕" w:eastAsia="맑은 고딕" w:hAnsi="맑은 고딕" w:hint="eastAsia"/>
          <w:lang w:val="ko-KR"/>
        </w:rPr>
        <w:t xml:space="preserve">또는 기본명칭과 일치하는 </w:t>
      </w:r>
      <w:r w:rsidRPr="004142CE">
        <w:rPr>
          <w:rFonts w:ascii="맑은 고딕" w:eastAsia="맑은 고딕" w:hAnsi="맑은 고딕"/>
          <w:lang w:val="ko-KR"/>
        </w:rPr>
        <w:t xml:space="preserve">JSP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생성한다.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JSP</w:t>
      </w:r>
      <w:r w:rsidRPr="004142CE">
        <w:rPr>
          <w:rFonts w:ascii="맑은 고딕" w:eastAsia="맑은 고딕" w:hAnsi="맑은 고딕" w:hint="eastAsia"/>
          <w:lang w:val="ko-KR"/>
        </w:rPr>
        <w:t>의 기본 틀은 소스를 참고하도록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하나의</w:t>
      </w:r>
      <w:r w:rsidRPr="004142CE">
        <w:rPr>
          <w:rFonts w:ascii="맑은 고딕" w:eastAsia="맑은 고딕" w:hAnsi="맑은 고딕" w:hint="eastAsia"/>
          <w:lang w:val="ko-KR"/>
        </w:rPr>
        <w:t xml:space="preserve"> 업무 스크립트를 반드시 INCLUDE 하도록 구현한다.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 EasyUI 의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API</w:t>
      </w:r>
      <w:r w:rsidRPr="004142CE">
        <w:rPr>
          <w:rFonts w:ascii="맑은 고딕" w:eastAsia="맑은 고딕" w:hAnsi="맑은 고딕" w:hint="eastAsia"/>
          <w:lang w:val="ko-KR"/>
        </w:rPr>
        <w:t>를 참고하여 구현하도록 한다.</w:t>
      </w:r>
    </w:p>
    <w:p w:rsidR="002475F1" w:rsidRPr="004142CE" w:rsidRDefault="002475F1" w:rsidP="002475F1">
      <w:pPr>
        <w:pStyle w:val="af2"/>
        <w:numPr>
          <w:ilvl w:val="0"/>
          <w:numId w:val="29"/>
        </w:numPr>
        <w:spacing w:line="240" w:lineRule="exact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JavaScript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기본적으로 jQuery </w:t>
      </w:r>
      <w:r w:rsidRPr="004142CE">
        <w:rPr>
          <w:rFonts w:ascii="맑은 고딕" w:eastAsia="맑은 고딕" w:hAnsi="맑은 고딕" w:hint="eastAsia"/>
          <w:lang w:val="ko-KR"/>
        </w:rPr>
        <w:t>기반의 스크립트가 작성되어야 하며,</w:t>
      </w:r>
      <w:r w:rsidRPr="004142CE">
        <w:rPr>
          <w:rFonts w:ascii="맑은 고딕" w:eastAsia="맑은 고딕" w:hAnsi="맑은 고딕"/>
          <w:lang w:val="ko-KR"/>
        </w:rPr>
        <w:t xml:space="preserve"> EasyUI</w:t>
      </w:r>
      <w:r w:rsidRPr="004142CE">
        <w:rPr>
          <w:rFonts w:ascii="맑은 고딕" w:eastAsia="맑은 고딕" w:hAnsi="맑은 고딕" w:hint="eastAsia"/>
          <w:lang w:val="ko-KR"/>
        </w:rPr>
        <w:t xml:space="preserve">를 활용한 기능구현이 필요하므로 </w:t>
      </w:r>
      <w:r w:rsidRPr="004142CE">
        <w:rPr>
          <w:rFonts w:ascii="맑은 고딕" w:eastAsia="맑은 고딕" w:hAnsi="맑은 고딕"/>
          <w:lang w:val="ko-KR"/>
        </w:rPr>
        <w:t>EasyUI API</w:t>
      </w:r>
      <w:r w:rsidRPr="004142CE">
        <w:rPr>
          <w:rFonts w:ascii="맑은 고딕" w:eastAsia="맑은 고딕" w:hAnsi="맑은 고딕" w:hint="eastAsia"/>
          <w:lang w:val="ko-KR"/>
        </w:rPr>
        <w:t>를 항시 참고하도록 한다.</w:t>
      </w:r>
    </w:p>
    <w:p w:rsidR="002475F1" w:rsidRPr="004142CE" w:rsidRDefault="002475F1" w:rsidP="002475F1">
      <w:pPr>
        <w:pStyle w:val="af2"/>
        <w:spacing w:line="240" w:lineRule="exact"/>
        <w:ind w:leftChars="0" w:left="760"/>
        <w:rPr>
          <w:rFonts w:ascii="맑은 고딕" w:eastAsia="맑은 고딕" w:hAnsi="맑은 고딕"/>
          <w:lang w:val="ko-KR"/>
        </w:rPr>
      </w:pPr>
    </w:p>
    <w:p w:rsidR="002475F1" w:rsidRPr="004142CE" w:rsidRDefault="002475F1" w:rsidP="002475F1">
      <w:pPr>
        <w:spacing w:line="240" w:lineRule="exact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위의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5</w:t>
      </w:r>
      <w:r w:rsidRPr="004142CE">
        <w:rPr>
          <w:rFonts w:ascii="맑은 고딕" w:eastAsia="맑은 고딕" w:hAnsi="맑은 고딕" w:hint="eastAsia"/>
          <w:lang w:val="ko-KR"/>
        </w:rPr>
        <w:t>가지의 파일들이 명명규칙에 맞게 구현이 되면 하나의 관리 기능이 완성된다.</w:t>
      </w:r>
    </w:p>
    <w:p w:rsidR="00B6190B" w:rsidRPr="004142CE" w:rsidRDefault="00B6190B" w:rsidP="00B6190B">
      <w:pPr>
        <w:spacing w:line="240" w:lineRule="exact"/>
        <w:rPr>
          <w:rFonts w:ascii="맑은 고딕" w:eastAsia="맑은 고딕" w:hAnsi="맑은 고딕"/>
          <w:lang w:val="ko-KR"/>
        </w:rPr>
      </w:pPr>
    </w:p>
    <w:p w:rsidR="00B6190B" w:rsidRPr="004142CE" w:rsidRDefault="00B6190B" w:rsidP="00B6190B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8" w:name="_Toc401596848"/>
      <w:r w:rsidRPr="004142CE">
        <w:rPr>
          <w:rFonts w:ascii="맑은 고딕" w:eastAsia="맑은 고딕" w:hAnsi="맑은 고딕" w:hint="eastAsia"/>
          <w:lang w:val="ko-KR"/>
        </w:rPr>
        <w:t>자바소스 파일목록</w:t>
      </w:r>
      <w:bookmarkEnd w:id="8"/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4284"/>
        <w:gridCol w:w="4925"/>
      </w:tblGrid>
      <w:tr w:rsidR="00B6190B" w:rsidRPr="004142CE" w:rsidTr="00D57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4" w:type="dxa"/>
          </w:tcPr>
          <w:p w:rsidR="00B6190B" w:rsidRPr="004142CE" w:rsidRDefault="00D57FA2" w:rsidP="00D57FA2">
            <w:pPr>
              <w:jc w:val="center"/>
              <w:rPr>
                <w:rFonts w:ascii="맑은 고딕" w:eastAsia="맑은 고딕" w:hAnsi="맑은 고딕"/>
                <w:szCs w:val="18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  <w:lang w:val="ko-KR"/>
              </w:rPr>
              <w:t>C</w:t>
            </w:r>
            <w:r w:rsidRPr="004142CE">
              <w:rPr>
                <w:rFonts w:ascii="맑은 고딕" w:eastAsia="맑은 고딕" w:hAnsi="맑은 고딕"/>
                <w:szCs w:val="18"/>
                <w:lang w:val="ko-KR"/>
              </w:rPr>
              <w:t>lass</w:t>
            </w:r>
          </w:p>
        </w:tc>
        <w:tc>
          <w:tcPr>
            <w:tcW w:w="4925" w:type="dxa"/>
          </w:tcPr>
          <w:p w:rsidR="00B6190B" w:rsidRPr="004142CE" w:rsidRDefault="00D57FA2" w:rsidP="00D57FA2">
            <w:pPr>
              <w:jc w:val="center"/>
              <w:rPr>
                <w:rFonts w:ascii="맑은 고딕" w:eastAsia="맑은 고딕" w:hAnsi="맑은 고딕"/>
                <w:szCs w:val="18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  <w:lang w:val="ko-KR"/>
              </w:rPr>
              <w:t>Description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com.wsc.framework.base.BaseComponent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com.wsc.framework.base.BaseConstants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com.wsc.framework.base.BaseController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com.wsc.framework.base.BaseDao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com.wsc.framework.base.BaseException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com.wsc.framework.base.BaseInterceptor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com.wsc.framework.base.BaseMap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com.wsc.framework.base.BaseModel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com.wsc.framework.base.BaseResultHandler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com.wsc.framework.base.BaseService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com.wsc.framework.base.BaseView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공통 기본 클래스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com.wsc.framework.model.PagingMap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com.wsc.framework.model.ParamsMap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com.wsc.framework.model.RecordMap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com.wsc.framework.model.ResultMap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프레임워크 공통 Model Map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com.wsc.framework.exception.AuthorityException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com.wsc.framework.exception.ServiceException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com.wsc.framework.exception.SessionException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com.wsc.framework.exception.SystemException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</w:t>
            </w:r>
            <w:r w:rsidRPr="004142CE">
              <w:rPr>
                <w:rFonts w:ascii="맑은 고딕" w:eastAsia="맑은 고딕" w:hAnsi="맑은 고딕"/>
                <w:szCs w:val="18"/>
              </w:rPr>
              <w:t>Exception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com.wsc.framework.view.DownloadView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com.wsc.framework.view.FileView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com.wsc.framework.view.JxlsView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사용 </w:t>
            </w:r>
            <w:r w:rsidRPr="004142CE">
              <w:rPr>
                <w:rFonts w:ascii="맑은 고딕" w:eastAsia="맑은 고딕" w:hAnsi="맑은 고딕"/>
                <w:szCs w:val="18"/>
              </w:rPr>
              <w:t>View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com.wsc.framework.excel.ExcelLoader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프레임워크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엑셀로더</w:t>
            </w:r>
            <w:proofErr w:type="spellEnd"/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com.wsc.framework.utils.BaseUtils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com.wsc.framework.utils.FileUtils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</w:t>
            </w:r>
            <w:r w:rsidR="00D57FA2" w:rsidRPr="004142CE">
              <w:rPr>
                <w:rFonts w:ascii="맑은 고딕" w:eastAsia="맑은 고딕" w:hAnsi="맑은 고딕"/>
                <w:szCs w:val="18"/>
              </w:rPr>
              <w:t>sc.framework.utils.MybatisUtils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</w:t>
            </w: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유틸</w:t>
            </w:r>
            <w:proofErr w:type="spellEnd"/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 모음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270EDF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com.wsc.common.dao.CommonDao</w:t>
            </w:r>
            <w:proofErr w:type="spellEnd"/>
          </w:p>
        </w:tc>
        <w:tc>
          <w:tcPr>
            <w:tcW w:w="4925" w:type="dxa"/>
          </w:tcPr>
          <w:p w:rsidR="00D57FA2" w:rsidRPr="004142CE" w:rsidRDefault="00D57FA2" w:rsidP="00270EDF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프레임워크 공통 </w:t>
            </w:r>
            <w:r w:rsidRPr="004142CE">
              <w:rPr>
                <w:rFonts w:ascii="맑은 고딕" w:eastAsia="맑은 고딕" w:hAnsi="맑은 고딕"/>
                <w:szCs w:val="18"/>
              </w:rPr>
              <w:t>DAO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com.wsc.common.security.CommonController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com.wsc.common.security.SecurityInterceptor</w:t>
            </w:r>
            <w:proofErr w:type="spellEnd"/>
          </w:p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com.wsc.common.security.SessionComponent</w:t>
            </w:r>
            <w:proofErr w:type="spellEnd"/>
          </w:p>
        </w:tc>
        <w:tc>
          <w:tcPr>
            <w:tcW w:w="4925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인증 및 권한 처리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com.wsc.common.Consts</w:t>
            </w:r>
            <w:proofErr w:type="spellEnd"/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시스템관리 업무의 공통 상수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com.wsc.common.model.Code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com.wsc.common.model.FileInfo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com.wsc.common.model.Group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com.wsc.common.model.Menu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com.wsc.common.model.Program</w:t>
            </w:r>
            <w:proofErr w:type="spellEnd"/>
          </w:p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com.wsc.common.model.User</w:t>
            </w:r>
            <w:proofErr w:type="spellEnd"/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프레임워크 공용 모델</w:t>
            </w:r>
          </w:p>
        </w:tc>
      </w:tr>
      <w:tr w:rsidR="00B6190B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com.wsc.common.board.AddressController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com.wsc.common.board.AddressService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com.wsc.common.board.BoardController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com.wsc.common.board.BoardGroup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com.wsc.common.board.BoardService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com.wsc.common.board.EmailController</w:t>
            </w:r>
            <w:proofErr w:type="spellEnd"/>
          </w:p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com.wsc.common.board.ReplyController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lastRenderedPageBreak/>
              <w:t>일반게시판,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답변게시판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전자메일 등의 게시판 유형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lastRenderedPageBreak/>
              <w:t>com.wsc.common.code.CacheComponent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com.wsc.common.code.CodeController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com.wsc.common.code.CodeService</w:t>
            </w:r>
            <w:proofErr w:type="spellEnd"/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공통코드,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공통코드 </w:t>
            </w: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엑셀로더</w:t>
            </w:r>
            <w:proofErr w:type="spellEnd"/>
            <w:r w:rsidRPr="004142CE">
              <w:rPr>
                <w:rFonts w:ascii="맑은 고딕" w:eastAsia="맑은 고딕" w:hAnsi="맑은 고딕" w:hint="eastAsia"/>
                <w:szCs w:val="18"/>
              </w:rPr>
              <w:t>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공통코드 </w:t>
            </w: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캐쉬</w:t>
            </w:r>
            <w:proofErr w:type="spellEnd"/>
            <w:r w:rsidRPr="004142CE">
              <w:rPr>
                <w:rFonts w:ascii="맑은 고딕" w:eastAsia="맑은 고딕" w:hAnsi="맑은 고딕" w:hint="eastAsia"/>
                <w:szCs w:val="18"/>
              </w:rPr>
              <w:t xml:space="preserve"> 기능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com.wsc.common.file.FileController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com.wsc.common.file.FileDirectory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com.wsc.common.file.FileService</w:t>
            </w:r>
            <w:proofErr w:type="spellEnd"/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첨부파일 기능 구현 모듈</w:t>
            </w:r>
          </w:p>
        </w:tc>
      </w:tr>
      <w:tr w:rsidR="00D57FA2" w:rsidRPr="004142CE" w:rsidTr="00D57FA2">
        <w:tc>
          <w:tcPr>
            <w:tcW w:w="4284" w:type="dxa"/>
          </w:tcPr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com.wsc.common.user.GroupController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com.wsc.common.user.GroupService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com.wsc.common.user.MenuController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com.wsc.common.user.MenuService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com.wsc.common.user.ProgramController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com.wsc.common.user.ProgramService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com.wsc.common.user.UserController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com.wsc.common.user.UserLogController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com.wsc.common.user.UserLogService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com.wsc.common.user.UserSecureService</w:t>
            </w:r>
            <w:proofErr w:type="spellEnd"/>
          </w:p>
          <w:p w:rsidR="00D57FA2" w:rsidRPr="004142CE" w:rsidRDefault="00D57FA2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com.wsc.common.user.UserService</w:t>
            </w:r>
            <w:proofErr w:type="spellEnd"/>
          </w:p>
        </w:tc>
        <w:tc>
          <w:tcPr>
            <w:tcW w:w="4925" w:type="dxa"/>
          </w:tcPr>
          <w:p w:rsidR="00D57FA2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사용자,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사용자그룹,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화면, 메뉴,</w:t>
            </w:r>
            <w:r w:rsidRPr="004142CE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szCs w:val="18"/>
              </w:rPr>
              <w:t>권한관리 등의 기능 구현 모듈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com.wsc.common.schedule.ScheduleController</w:t>
            </w:r>
            <w:proofErr w:type="spellEnd"/>
          </w:p>
          <w:p w:rsidR="00B6190B" w:rsidRPr="004142CE" w:rsidRDefault="00B6190B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com.wsc.common.schedule.ScheduleGroup</w:t>
            </w:r>
            <w:proofErr w:type="spellEnd"/>
          </w:p>
          <w:p w:rsidR="00B6190B" w:rsidRPr="004142CE" w:rsidRDefault="00B6190B" w:rsidP="00D57FA2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com.wsc.common.schedule.Schedul</w:t>
            </w:r>
            <w:r w:rsidR="00D57FA2" w:rsidRPr="004142CE">
              <w:rPr>
                <w:rFonts w:ascii="맑은 고딕" w:eastAsia="맑은 고딕" w:hAnsi="맑은 고딕"/>
                <w:szCs w:val="18"/>
              </w:rPr>
              <w:t>eService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일정관리 기능구현 모듈</w:t>
            </w:r>
          </w:p>
        </w:tc>
      </w:tr>
      <w:tr w:rsidR="00B6190B" w:rsidRPr="004142CE" w:rsidTr="00D57FA2">
        <w:tc>
          <w:tcPr>
            <w:tcW w:w="4284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/>
                <w:szCs w:val="18"/>
              </w:rPr>
              <w:t>com.wsc.common.report.ReportController</w:t>
            </w:r>
            <w:proofErr w:type="spellEnd"/>
          </w:p>
        </w:tc>
        <w:tc>
          <w:tcPr>
            <w:tcW w:w="4925" w:type="dxa"/>
          </w:tcPr>
          <w:p w:rsidR="00B6190B" w:rsidRPr="004142CE" w:rsidRDefault="00D57FA2" w:rsidP="00B6190B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리포트 기능구현 모듈</w:t>
            </w:r>
          </w:p>
        </w:tc>
      </w:tr>
    </w:tbl>
    <w:p w:rsidR="00062E04" w:rsidRPr="004142CE" w:rsidRDefault="00062E04" w:rsidP="002475F1">
      <w:pPr>
        <w:spacing w:line="240" w:lineRule="exact"/>
        <w:rPr>
          <w:rFonts w:ascii="맑은 고딕" w:eastAsia="맑은 고딕" w:hAnsi="맑은 고딕"/>
          <w:lang w:val="ko-KR"/>
        </w:rPr>
      </w:pPr>
    </w:p>
    <w:p w:rsidR="00062E04" w:rsidRPr="004142CE" w:rsidRDefault="00062E04" w:rsidP="00062E04">
      <w:pPr>
        <w:pStyle w:val="2"/>
        <w:spacing w:before="240" w:after="0"/>
        <w:ind w:left="475" w:hangingChars="198" w:hanging="475"/>
        <w:rPr>
          <w:rFonts w:ascii="맑은 고딕" w:eastAsia="맑은 고딕" w:hAnsi="맑은 고딕"/>
          <w:lang w:val="ko-KR"/>
        </w:rPr>
      </w:pPr>
      <w:bookmarkStart w:id="9" w:name="_Toc401596849"/>
      <w:r w:rsidRPr="004142CE">
        <w:rPr>
          <w:rFonts w:ascii="맑은 고딕" w:eastAsia="맑은 고딕" w:hAnsi="맑은 고딕" w:hint="eastAsia"/>
          <w:lang w:val="ko-KR"/>
        </w:rPr>
        <w:lastRenderedPageBreak/>
        <w:t>스크립트 공통파일</w:t>
      </w:r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472"/>
        <w:gridCol w:w="1909"/>
        <w:gridCol w:w="3828"/>
      </w:tblGrid>
      <w:tr w:rsidR="00062E04" w:rsidRPr="004142CE" w:rsidTr="002D0A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2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경로</w:t>
            </w:r>
          </w:p>
        </w:tc>
        <w:tc>
          <w:tcPr>
            <w:tcW w:w="1909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파일 및 폴더</w:t>
            </w:r>
          </w:p>
        </w:tc>
        <w:tc>
          <w:tcPr>
            <w:tcW w:w="3828" w:type="dxa"/>
          </w:tcPr>
          <w:p w:rsidR="00062E04" w:rsidRPr="004142CE" w:rsidRDefault="00270EDF" w:rsidP="00270EDF">
            <w:pPr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설명</w:t>
            </w:r>
          </w:p>
        </w:tc>
      </w:tr>
      <w:tr w:rsidR="002D0A00" w:rsidRPr="004142CE" w:rsidTr="002D0A00">
        <w:tc>
          <w:tcPr>
            <w:tcW w:w="3472" w:type="dxa"/>
            <w:vMerge w:val="restart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/resources/jquery/</w:t>
            </w:r>
          </w:p>
        </w:tc>
        <w:tc>
          <w:tcPr>
            <w:tcW w:w="1909" w:type="dxa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easyui-1.4</w:t>
            </w:r>
          </w:p>
        </w:tc>
        <w:tc>
          <w:tcPr>
            <w:tcW w:w="3828" w:type="dxa"/>
          </w:tcPr>
          <w:p w:rsidR="002D0A00" w:rsidRPr="004142CE" w:rsidRDefault="002D0A00" w:rsidP="00062E04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화면UI 프레임워크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uploader-3.1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jquery.</w:t>
            </w:r>
            <w:r w:rsidRPr="004142CE">
              <w:rPr>
                <w:rFonts w:ascii="맑은 고딕" w:eastAsia="맑은 고딕" w:hAnsi="맑은 고딕"/>
                <w:lang w:val="ko-KR"/>
              </w:rPr>
              <w:t>upload.js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파일 업로드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fullcalendar-2.1.1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jquery.</w:t>
            </w:r>
            <w:r w:rsidRPr="004142CE">
              <w:rPr>
                <w:rFonts w:ascii="맑은 고딕" w:eastAsia="맑은 고딕" w:hAnsi="맑은 고딕"/>
                <w:lang w:val="ko-KR"/>
              </w:rPr>
              <w:t>schedule.js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>일</w:t>
            </w:r>
            <w:r w:rsidRPr="004142CE">
              <w:rPr>
                <w:rFonts w:ascii="맑은 고딕" w:eastAsia="맑은 고딕" w:hAnsi="맑은 고딕" w:hint="eastAsia"/>
              </w:rPr>
              <w:t xml:space="preserve">정관리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spacing w:after="0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sceditor-1.4.5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jquery.sceditor.js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웹에디터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</w:t>
            </w:r>
            <w:r w:rsidRPr="004142CE">
              <w:rPr>
                <w:rFonts w:ascii="맑은 고딕" w:eastAsia="맑은 고딕" w:hAnsi="맑은 고딕"/>
              </w:rPr>
              <w:t>Plugin</w:t>
            </w:r>
          </w:p>
        </w:tc>
      </w:tr>
      <w:tr w:rsidR="002D0A00" w:rsidRPr="004142CE" w:rsidTr="002D0A00">
        <w:tc>
          <w:tcPr>
            <w:tcW w:w="3472" w:type="dxa"/>
            <w:vMerge w:val="restart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src</w:t>
            </w:r>
            <w:proofErr w:type="spellEnd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/main/</w:t>
            </w:r>
            <w:proofErr w:type="spellStart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webapp</w:t>
            </w:r>
            <w:proofErr w:type="spellEnd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/resources/</w:t>
            </w:r>
            <w:proofErr w:type="spellStart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js</w:t>
            </w:r>
            <w:proofErr w:type="spellEnd"/>
            <w:r w:rsidRPr="004142CE">
              <w:rPr>
                <w:rFonts w:ascii="맑은 고딕" w:eastAsia="맑은 고딕" w:hAnsi="맑은 고딕" w:hint="eastAsia"/>
                <w:color w:val="000000"/>
                <w:szCs w:val="18"/>
              </w:rPr>
              <w:t>/include/</w:t>
            </w: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utilities.js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기본 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유틸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함수 모음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extension.js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문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자열 확장 함수 모음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공통 기능 지원 함수 모음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(모든 화면에서 초기호출 함수가 있음)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widget.js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공통적으로 사용되는 상단메뉴</w:t>
            </w:r>
            <w:proofErr w:type="gramStart"/>
            <w:r w:rsidRPr="004142CE">
              <w:rPr>
                <w:rFonts w:ascii="맑은 고딕" w:eastAsia="맑은 고딕" w:hAnsi="맑은 고딕" w:hint="eastAsia"/>
                <w:lang w:val="ko-KR"/>
              </w:rPr>
              <w:t>,좌측메뉴,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사이트맵</w:t>
            </w:r>
            <w:proofErr w:type="spellEnd"/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등의 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위젯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함수 모음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business.js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업무로직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구현에 필요한 기능 함수 모음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</w:t>
            </w:r>
            <w:proofErr w:type="gramStart"/>
            <w:r w:rsidRPr="004142CE">
              <w:rPr>
                <w:rFonts w:ascii="맑은 고딕" w:eastAsia="맑은 고딕" w:hAnsi="맑은 고딕" w:hint="eastAsia"/>
                <w:lang w:val="ko-KR"/>
              </w:rPr>
              <w:t>,폼,다이얼로그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등의 기능 함수</w:t>
            </w:r>
          </w:p>
        </w:tc>
      </w:tr>
      <w:tr w:rsidR="002D0A00" w:rsidRPr="004142CE" w:rsidTr="002D0A00">
        <w:tc>
          <w:tcPr>
            <w:tcW w:w="3472" w:type="dxa"/>
            <w:vMerge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09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system.js</w:t>
            </w:r>
          </w:p>
        </w:tc>
        <w:tc>
          <w:tcPr>
            <w:tcW w:w="3828" w:type="dxa"/>
          </w:tcPr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시스템관리에 공통으로 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사용되는기능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모음</w:t>
            </w:r>
          </w:p>
          <w:p w:rsidR="002D0A00" w:rsidRPr="004142CE" w:rsidRDefault="002D0A00" w:rsidP="002D0A00">
            <w:pPr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(사용자목록</w:t>
            </w:r>
            <w:proofErr w:type="gramStart"/>
            <w:r w:rsidRPr="004142CE">
              <w:rPr>
                <w:rFonts w:ascii="맑은 고딕" w:eastAsia="맑은 고딕" w:hAnsi="맑은 고딕" w:hint="eastAsia"/>
                <w:lang w:val="ko-KR"/>
              </w:rPr>
              <w:t>,그룹목록,게시판,수신설정</w:t>
            </w:r>
            <w:proofErr w:type="gram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등)</w:t>
            </w:r>
          </w:p>
        </w:tc>
      </w:tr>
    </w:tbl>
    <w:p w:rsidR="00005DEA" w:rsidRPr="004142CE" w:rsidRDefault="00005DEA" w:rsidP="00005DEA">
      <w:pPr>
        <w:pStyle w:val="1"/>
        <w:spacing w:before="120" w:after="0"/>
        <w:rPr>
          <w:rFonts w:ascii="맑은 고딕" w:eastAsia="맑은 고딕" w:hAnsi="맑은 고딕"/>
        </w:rPr>
      </w:pPr>
      <w:bookmarkStart w:id="10" w:name="_Toc401596850"/>
      <w:r w:rsidRPr="004142CE">
        <w:rPr>
          <w:rFonts w:ascii="맑은 고딕" w:eastAsia="맑은 고딕" w:hAnsi="맑은 고딕" w:hint="eastAsia"/>
          <w:lang w:val="ko-KR"/>
        </w:rPr>
        <w:t>기능별 설명</w:t>
      </w:r>
      <w:bookmarkEnd w:id="10"/>
    </w:p>
    <w:p w:rsidR="00DC17B1" w:rsidRPr="004142CE" w:rsidRDefault="00DC17B1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1" w:name="_Toc401596851"/>
      <w:r w:rsidRPr="004142CE">
        <w:rPr>
          <w:rFonts w:ascii="맑은 고딕" w:eastAsia="맑은 고딕" w:hAnsi="맑은 고딕"/>
          <w:lang w:val="ko-KR"/>
        </w:rPr>
        <w:t xml:space="preserve">Code </w:t>
      </w:r>
      <w:r w:rsidRPr="004142CE">
        <w:rPr>
          <w:rFonts w:ascii="맑은 고딕" w:eastAsia="맑은 고딕" w:hAnsi="맑은 고딕" w:hint="eastAsia"/>
          <w:lang w:val="ko-KR"/>
        </w:rPr>
        <w:t>Cache 설정</w:t>
      </w:r>
      <w:bookmarkEnd w:id="11"/>
      <w:r w:rsidRPr="004142CE">
        <w:rPr>
          <w:rFonts w:ascii="맑은 고딕" w:eastAsia="맑은 고딕" w:hAnsi="맑은 고딕"/>
        </w:rPr>
        <w:t xml:space="preserve"> </w:t>
      </w:r>
    </w:p>
    <w:p w:rsidR="00DC17B1" w:rsidRPr="004142CE" w:rsidRDefault="00DC17B1" w:rsidP="00DC17B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Code</w:t>
      </w:r>
      <w:r w:rsidRPr="004142CE">
        <w:rPr>
          <w:rFonts w:ascii="맑은 고딕" w:eastAsia="맑은 고딕" w:hAnsi="맑은 고딕" w:hint="eastAsia"/>
          <w:lang w:val="ko-KR"/>
        </w:rPr>
        <w:t xml:space="preserve">를 </w:t>
      </w:r>
      <w:r w:rsidRPr="004142CE">
        <w:rPr>
          <w:rFonts w:ascii="맑은 고딕" w:eastAsia="맑은 고딕" w:hAnsi="맑은 고딕"/>
          <w:lang w:val="ko-KR"/>
        </w:rPr>
        <w:t xml:space="preserve">Caching </w:t>
      </w:r>
      <w:r w:rsidRPr="004142CE">
        <w:rPr>
          <w:rFonts w:ascii="맑은 고딕" w:eastAsia="맑은 고딕" w:hAnsi="맑은 고딕" w:hint="eastAsia"/>
          <w:lang w:val="ko-KR"/>
        </w:rPr>
        <w:t>하기 위해 Ehcache 라는 라이브러리가 사용되었으며,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설정은 </w:t>
      </w:r>
      <w:r w:rsidRPr="004142CE">
        <w:rPr>
          <w:rFonts w:ascii="맑은 고딕" w:eastAsia="맑은 고딕" w:hAnsi="맑은 고딕"/>
          <w:lang w:val="ko-KR"/>
        </w:rPr>
        <w:t xml:space="preserve">ehcache.xml 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p w:rsidR="00DC17B1" w:rsidRPr="004142CE" w:rsidRDefault="00DC17B1" w:rsidP="00DC17B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자세한</w:t>
      </w:r>
      <w:r w:rsidRPr="004142CE">
        <w:rPr>
          <w:rFonts w:ascii="맑은 고딕" w:eastAsia="맑은 고딕" w:hAnsi="맑은 고딕" w:hint="eastAsia"/>
          <w:lang w:val="ko-KR"/>
        </w:rPr>
        <w:t xml:space="preserve"> 사용법은 </w:t>
      </w:r>
      <w:r w:rsidRPr="004142CE">
        <w:rPr>
          <w:rFonts w:ascii="맑은 고딕" w:eastAsia="맑은 고딕" w:hAnsi="맑은 고딕"/>
          <w:lang w:val="ko-KR"/>
        </w:rPr>
        <w:t xml:space="preserve">ehcache </w:t>
      </w:r>
      <w:r w:rsidRPr="004142CE">
        <w:rPr>
          <w:rFonts w:ascii="맑은 고딕" w:eastAsia="맑은 고딕" w:hAnsi="맑은 고딕" w:hint="eastAsia"/>
          <w:lang w:val="ko-KR"/>
        </w:rPr>
        <w:t>라이브러리의 URL을 참고하도록 한다.</w:t>
      </w:r>
    </w:p>
    <w:p w:rsidR="00DC17B1" w:rsidRPr="004142CE" w:rsidRDefault="00DC17B1" w:rsidP="00DC17B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lastRenderedPageBreak/>
        <w:t>Code Cache</w:t>
      </w:r>
      <w:r w:rsidRPr="004142CE">
        <w:rPr>
          <w:rFonts w:ascii="맑은 고딕" w:eastAsia="맑은 고딕" w:hAnsi="맑은 고딕" w:hint="eastAsia"/>
          <w:lang w:val="ko-KR"/>
        </w:rPr>
        <w:t xml:space="preserve">를 위해서 CodeService 의 </w:t>
      </w:r>
      <w:r w:rsidRPr="004142CE">
        <w:rPr>
          <w:rFonts w:ascii="맑은 고딕" w:eastAsia="맑은 고딕" w:hAnsi="맑은 고딕"/>
          <w:lang w:val="ko-KR"/>
        </w:rPr>
        <w:t xml:space="preserve">searchCodes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메서드에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 xml:space="preserve">Annotation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으로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 xml:space="preserve">@Cacheable </w:t>
      </w:r>
      <w:r w:rsidRPr="004142CE">
        <w:rPr>
          <w:rFonts w:ascii="맑은 고딕" w:eastAsia="맑은 고딕" w:hAnsi="맑은 고딕" w:hint="eastAsia"/>
          <w:lang w:val="ko-KR"/>
        </w:rPr>
        <w:t>이라고 선언되어 있으며,</w:t>
      </w:r>
      <w:r w:rsidRPr="004142CE">
        <w:rPr>
          <w:rFonts w:ascii="맑은 고딕" w:eastAsia="맑은 고딕" w:hAnsi="맑은 고딕"/>
          <w:lang w:val="ko-KR"/>
        </w:rPr>
        <w:t xml:space="preserve"> save, saveExcel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메서드에는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 xml:space="preserve">@CacheEvict </w:t>
      </w:r>
      <w:r w:rsidRPr="004142CE">
        <w:rPr>
          <w:rFonts w:ascii="맑은 고딕" w:eastAsia="맑은 고딕" w:hAnsi="맑은 고딕" w:hint="eastAsia"/>
          <w:lang w:val="ko-KR"/>
        </w:rPr>
        <w:t>이 선언되어 있는 것을 볼 수 있다.</w:t>
      </w:r>
    </w:p>
    <w:p w:rsidR="00DC17B1" w:rsidRPr="004142CE" w:rsidRDefault="00DC17B1" w:rsidP="00DC17B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검색 시엔 최초 모든 </w:t>
      </w:r>
      <w:r w:rsidRPr="004142CE">
        <w:rPr>
          <w:rFonts w:ascii="맑은 고딕" w:eastAsia="맑은 고딕" w:hAnsi="맑은 고딕"/>
          <w:lang w:val="ko-KR"/>
        </w:rPr>
        <w:t xml:space="preserve">Code </w:t>
      </w:r>
      <w:r w:rsidRPr="004142CE">
        <w:rPr>
          <w:rFonts w:ascii="맑은 고딕" w:eastAsia="맑은 고딕" w:hAnsi="맑은 고딕" w:hint="eastAsia"/>
          <w:lang w:val="ko-KR"/>
        </w:rPr>
        <w:t xml:space="preserve">목록을 가져오며 이를 </w:t>
      </w:r>
      <w:r w:rsidRPr="004142CE">
        <w:rPr>
          <w:rFonts w:ascii="맑은 고딕" w:eastAsia="맑은 고딕" w:hAnsi="맑은 고딕"/>
          <w:lang w:val="ko-KR"/>
        </w:rPr>
        <w:t xml:space="preserve">Cache </w:t>
      </w:r>
      <w:r w:rsidRPr="004142CE">
        <w:rPr>
          <w:rFonts w:ascii="맑은 고딕" w:eastAsia="맑은 고딕" w:hAnsi="맑은 고딕" w:hint="eastAsia"/>
          <w:lang w:val="ko-KR"/>
        </w:rPr>
        <w:t>에 저장해 두었다가,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호출시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별도의 Database 검색을 거치지 않고 Caching 된 코드 목록이 반환된다.</w:t>
      </w:r>
    </w:p>
    <w:p w:rsidR="00DC17B1" w:rsidRPr="004142CE" w:rsidRDefault="00DC17B1" w:rsidP="00DC17B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만약 공통코드 쪽의 저장행위가 일어나면 Caching 되었던 코드가 모두 </w:t>
      </w:r>
      <w:r w:rsidRPr="004142CE">
        <w:rPr>
          <w:rFonts w:ascii="맑은 고딕" w:eastAsia="맑은 고딕" w:hAnsi="맑은 고딕"/>
          <w:lang w:val="ko-KR"/>
        </w:rPr>
        <w:t xml:space="preserve">Reset </w:t>
      </w:r>
      <w:r w:rsidRPr="004142CE">
        <w:rPr>
          <w:rFonts w:ascii="맑은 고딕" w:eastAsia="맑은 고딕" w:hAnsi="맑은 고딕" w:hint="eastAsia"/>
          <w:lang w:val="ko-KR"/>
        </w:rPr>
        <w:t>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이후 </w:t>
      </w:r>
      <w:r w:rsidR="00196548" w:rsidRPr="004142CE">
        <w:rPr>
          <w:rFonts w:ascii="맑은 고딕" w:eastAsia="맑은 고딕" w:hAnsi="맑은 고딕" w:hint="eastAsia"/>
          <w:lang w:val="ko-KR"/>
        </w:rPr>
        <w:t xml:space="preserve">searchCodes 가 호출될 때 다시 </w:t>
      </w:r>
      <w:r w:rsidR="00196548" w:rsidRPr="004142CE">
        <w:rPr>
          <w:rFonts w:ascii="맑은 고딕" w:eastAsia="맑은 고딕" w:hAnsi="맑은 고딕"/>
          <w:lang w:val="ko-KR"/>
        </w:rPr>
        <w:t xml:space="preserve">Database </w:t>
      </w:r>
      <w:r w:rsidR="00196548" w:rsidRPr="004142CE">
        <w:rPr>
          <w:rFonts w:ascii="맑은 고딕" w:eastAsia="맑은 고딕" w:hAnsi="맑은 고딕" w:hint="eastAsia"/>
          <w:lang w:val="ko-KR"/>
        </w:rPr>
        <w:t xml:space="preserve">에서 해당 코드가 검색되고 </w:t>
      </w:r>
      <w:r w:rsidR="00196548" w:rsidRPr="004142CE">
        <w:rPr>
          <w:rFonts w:ascii="맑은 고딕" w:eastAsia="맑은 고딕" w:hAnsi="맑은 고딕"/>
          <w:lang w:val="ko-KR"/>
        </w:rPr>
        <w:t xml:space="preserve">Cache 저장소에 </w:t>
      </w:r>
      <w:r w:rsidR="00196548" w:rsidRPr="004142CE">
        <w:rPr>
          <w:rFonts w:ascii="맑은 고딕" w:eastAsia="맑은 고딕" w:hAnsi="맑은 고딕" w:hint="eastAsia"/>
          <w:lang w:val="ko-KR"/>
        </w:rPr>
        <w:t>담긴다.</w:t>
      </w:r>
    </w:p>
    <w:p w:rsidR="00196548" w:rsidRPr="004142CE" w:rsidRDefault="00196548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2" w:name="_Toc401596852"/>
      <w:r w:rsidRPr="004142CE">
        <w:rPr>
          <w:rFonts w:ascii="맑은 고딕" w:eastAsia="맑은 고딕" w:hAnsi="맑은 고딕" w:hint="eastAsia"/>
          <w:lang w:val="ko-KR"/>
        </w:rPr>
        <w:t>시스템 ID 설정</w:t>
      </w:r>
      <w:bookmarkEnd w:id="12"/>
      <w:r w:rsidRPr="004142CE">
        <w:rPr>
          <w:rFonts w:ascii="맑은 고딕" w:eastAsia="맑은 고딕" w:hAnsi="맑은 고딕"/>
        </w:rPr>
        <w:t xml:space="preserve"> </w:t>
      </w:r>
    </w:p>
    <w:p w:rsidR="00196548" w:rsidRPr="004142CE" w:rsidRDefault="00196548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현재의 프레임워크에선 기본적으로 SYS_ID 라는 시스템ID 가 항상 사용된다.</w:t>
      </w:r>
    </w:p>
    <w:p w:rsidR="00196548" w:rsidRPr="004142CE" w:rsidRDefault="00196548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시스템 </w:t>
      </w:r>
      <w:r w:rsidRPr="004142CE">
        <w:rPr>
          <w:rFonts w:ascii="맑은 고딕" w:eastAsia="맑은 고딕" w:hAnsi="맑은 고딕"/>
          <w:lang w:val="ko-KR"/>
        </w:rPr>
        <w:t>ID</w:t>
      </w:r>
      <w:r w:rsidRPr="004142CE">
        <w:rPr>
          <w:rFonts w:ascii="맑은 고딕" w:eastAsia="맑은 고딕" w:hAnsi="맑은 고딕" w:hint="eastAsia"/>
          <w:lang w:val="ko-KR"/>
        </w:rPr>
        <w:t>는 a</w:t>
      </w:r>
      <w:r w:rsidRPr="004142CE">
        <w:rPr>
          <w:rFonts w:ascii="맑은 고딕" w:eastAsia="맑은 고딕" w:hAnsi="맑은 고딕"/>
          <w:lang w:val="ko-KR"/>
        </w:rPr>
        <w:t xml:space="preserve">pp.properties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default.system.id </w:t>
      </w:r>
      <w:r w:rsidRPr="004142CE">
        <w:rPr>
          <w:rFonts w:ascii="맑은 고딕" w:eastAsia="맑은 고딕" w:hAnsi="맑은 고딕" w:hint="eastAsia"/>
          <w:lang w:val="ko-KR"/>
        </w:rPr>
        <w:t>의 항목에 Default 값이 선언되어 있다.</w:t>
      </w:r>
    </w:p>
    <w:p w:rsidR="00196548" w:rsidRPr="004142CE" w:rsidRDefault="00196548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현재는 </w:t>
      </w:r>
      <w:r w:rsidRPr="004142CE">
        <w:rPr>
          <w:rFonts w:ascii="맑은 고딕" w:eastAsia="맑은 고딕" w:hAnsi="맑은 고딕"/>
          <w:lang w:val="ko-KR"/>
        </w:rPr>
        <w:t>Default</w:t>
      </w:r>
      <w:r w:rsidRPr="004142CE">
        <w:rPr>
          <w:rFonts w:ascii="맑은 고딕" w:eastAsia="맑은 고딕" w:hAnsi="맑은 고딕" w:hint="eastAsia"/>
          <w:lang w:val="ko-KR"/>
        </w:rPr>
        <w:t>로 선언된 시스템</w:t>
      </w:r>
      <w:r w:rsidRPr="004142CE">
        <w:rPr>
          <w:rFonts w:ascii="맑은 고딕" w:eastAsia="맑은 고딕" w:hAnsi="맑은 고딕"/>
          <w:lang w:val="ko-KR"/>
        </w:rPr>
        <w:t xml:space="preserve"> ID</w:t>
      </w:r>
      <w:r w:rsidRPr="004142CE">
        <w:rPr>
          <w:rFonts w:ascii="맑은 고딕" w:eastAsia="맑은 고딕" w:hAnsi="맑은 고딕" w:hint="eastAsia"/>
          <w:lang w:val="ko-KR"/>
        </w:rPr>
        <w:t>를 사용하나,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사용자 로그인시마다 별도의 시스템 ID를 선택할 수 있도록 구현되어 있기도 하다.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감춰져 있으며 이를 사용하고자 할 경우엔 사용자 로그인시에 해당 시스템ID를 선택할 수 있도록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콤보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형태로 변형하여 구현할 필요가 있다.</w:t>
      </w:r>
    </w:p>
    <w:p w:rsidR="00196548" w:rsidRPr="004142CE" w:rsidRDefault="00196548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다만 </w:t>
      </w:r>
      <w:r w:rsidRPr="004142CE">
        <w:rPr>
          <w:rFonts w:ascii="맑은 고딕" w:eastAsia="맑은 고딕" w:hAnsi="맑은 고딕" w:hint="eastAsia"/>
          <w:lang w:val="ko-KR"/>
        </w:rPr>
        <w:t>주의해야 할 것은 Database 에서 검색하는 모든 항목은 기본적으로 시스템 ID가 설정되어 있으므로,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반드시 인증 후에 시스템의 이용이 가능한 업무시스템에서 선택사항을 적용해야 한다.</w:t>
      </w:r>
    </w:p>
    <w:p w:rsidR="00196548" w:rsidRPr="004142CE" w:rsidRDefault="00196548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3" w:name="_Toc401596853"/>
      <w:r w:rsidRPr="004142CE">
        <w:rPr>
          <w:rFonts w:ascii="맑은 고딕" w:eastAsia="맑은 고딕" w:hAnsi="맑은 고딕" w:hint="eastAsia"/>
        </w:rPr>
        <w:t>인증 및 권한 설정</w:t>
      </w:r>
      <w:bookmarkEnd w:id="13"/>
      <w:r w:rsidRPr="004142CE">
        <w:rPr>
          <w:rFonts w:ascii="맑은 고딕" w:eastAsia="맑은 고딕" w:hAnsi="맑은 고딕"/>
        </w:rPr>
        <w:t xml:space="preserve"> </w:t>
      </w:r>
    </w:p>
    <w:p w:rsidR="00196548" w:rsidRPr="004142CE" w:rsidRDefault="00AB1F30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인증 및 권한 처리를 담당하는 클래스는 </w:t>
      </w:r>
      <w:r w:rsidRPr="004142CE">
        <w:rPr>
          <w:rFonts w:ascii="맑은 고딕" w:eastAsia="맑은 고딕" w:hAnsi="맑은 고딕"/>
          <w:lang w:val="ko-KR"/>
        </w:rPr>
        <w:t xml:space="preserve">SecurityInterceptor </w:t>
      </w:r>
      <w:r w:rsidRPr="004142CE">
        <w:rPr>
          <w:rFonts w:ascii="맑은 고딕" w:eastAsia="맑은 고딕" w:hAnsi="맑은 고딕" w:hint="eastAsia"/>
          <w:lang w:val="ko-KR"/>
        </w:rPr>
        <w:t>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내부적으로 사용되는 변수는 </w:t>
      </w:r>
      <w:r w:rsidRPr="004142CE">
        <w:rPr>
          <w:rFonts w:ascii="맑은 고딕" w:eastAsia="맑은 고딕" w:hAnsi="맑은 고딕"/>
          <w:lang w:val="ko-KR"/>
        </w:rPr>
        <w:t>app.properties</w:t>
      </w:r>
      <w:r w:rsidRPr="004142CE">
        <w:rPr>
          <w:rFonts w:ascii="맑은 고딕" w:eastAsia="맑은 고딕" w:hAnsi="맑은 고딕" w:hint="eastAsia"/>
          <w:lang w:val="ko-KR"/>
        </w:rPr>
        <w:t xml:space="preserve">에 정의되어 있는 </w:t>
      </w:r>
      <w:r w:rsidR="00E72C1D" w:rsidRPr="004142CE">
        <w:rPr>
          <w:rFonts w:ascii="맑은 고딕" w:eastAsia="맑은 고딕" w:hAnsi="맑은 고딕" w:hint="eastAsia"/>
          <w:lang w:val="ko-KR"/>
        </w:rPr>
        <w:t xml:space="preserve">인증 및 권한 처리와 관련된 </w:t>
      </w:r>
      <w:r w:rsidR="00E72C1D" w:rsidRPr="004142CE">
        <w:rPr>
          <w:rFonts w:ascii="맑은 고딕" w:eastAsia="맑은 고딕" w:hAnsi="맑은 고딕"/>
          <w:lang w:val="ko-KR"/>
        </w:rPr>
        <w:t xml:space="preserve">URL </w:t>
      </w:r>
      <w:r w:rsidR="00E72C1D" w:rsidRPr="004142CE">
        <w:rPr>
          <w:rFonts w:ascii="맑은 고딕" w:eastAsia="맑은 고딕" w:hAnsi="맑은 고딕" w:hint="eastAsia"/>
          <w:lang w:val="ko-KR"/>
        </w:rPr>
        <w:t>및 인증에 필요한 Parameter의 명칭을 담고 있다.</w:t>
      </w:r>
    </w:p>
    <w:p w:rsidR="00AB1F30" w:rsidRPr="004142CE" w:rsidRDefault="00E72C1D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SecurityInterceptor를 사용하기 위한 설정은 </w:t>
      </w:r>
      <w:r w:rsidRPr="004142CE">
        <w:rPr>
          <w:rFonts w:ascii="맑은 고딕" w:eastAsia="맑은 고딕" w:hAnsi="맑은 고딕"/>
          <w:lang w:val="ko-KR"/>
        </w:rPr>
        <w:t xml:space="preserve">wsc-context.xml </w:t>
      </w:r>
      <w:r w:rsidRPr="004142CE">
        <w:rPr>
          <w:rFonts w:ascii="맑은 고딕" w:eastAsia="맑은 고딕" w:hAnsi="맑은 고딕" w:hint="eastAsia"/>
          <w:lang w:val="ko-KR"/>
        </w:rPr>
        <w:t>에 정의되어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을 처리하는 </w:t>
      </w:r>
      <w:r w:rsidRPr="004142CE">
        <w:rPr>
          <w:rFonts w:ascii="맑은 고딕" w:eastAsia="맑은 고딕" w:hAnsi="맑은 고딕"/>
          <w:lang w:val="ko-KR"/>
        </w:rPr>
        <w:t>Controller</w:t>
      </w:r>
      <w:r w:rsidRPr="004142CE">
        <w:rPr>
          <w:rFonts w:ascii="맑은 고딕" w:eastAsia="맑은 고딕" w:hAnsi="맑은 고딕" w:hint="eastAsia"/>
          <w:lang w:val="ko-KR"/>
        </w:rPr>
        <w:t xml:space="preserve">는 </w:t>
      </w:r>
      <w:r w:rsidRPr="004142CE">
        <w:rPr>
          <w:rFonts w:ascii="맑은 고딕" w:eastAsia="맑은 고딕" w:hAnsi="맑은 고딕"/>
          <w:lang w:val="ko-KR"/>
        </w:rPr>
        <w:t xml:space="preserve">CommonController 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</w:p>
    <w:p w:rsidR="00E72C1D" w:rsidRPr="004142CE" w:rsidRDefault="00E72C1D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의 </w:t>
      </w:r>
      <w:r w:rsidRPr="004142CE">
        <w:rPr>
          <w:rFonts w:ascii="맑은 고딕" w:eastAsia="맑은 고딕" w:hAnsi="맑은 고딕"/>
          <w:lang w:val="ko-KR"/>
        </w:rPr>
        <w:t xml:space="preserve">Servlet </w:t>
      </w:r>
      <w:r w:rsidRPr="004142CE">
        <w:rPr>
          <w:rFonts w:ascii="맑은 고딕" w:eastAsia="맑은 고딕" w:hAnsi="맑은 고딕" w:hint="eastAsia"/>
          <w:lang w:val="ko-KR"/>
        </w:rPr>
        <w:t xml:space="preserve">을 거치는 모든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은 항상 </w:t>
      </w:r>
      <w:r w:rsidRPr="004142CE">
        <w:rPr>
          <w:rFonts w:ascii="맑은 고딕" w:eastAsia="맑은 고딕" w:hAnsi="맑은 고딕"/>
          <w:lang w:val="ko-KR"/>
        </w:rPr>
        <w:t>SecurityInterceptor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preHandle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최우선으로 실행하게 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실행 결과에 따라 </w:t>
      </w:r>
      <w:r w:rsidRPr="004142CE">
        <w:rPr>
          <w:rFonts w:ascii="맑은 고딕" w:eastAsia="맑은 고딕" w:hAnsi="맑은 고딕"/>
          <w:lang w:val="ko-KR"/>
        </w:rPr>
        <w:t>해당</w:t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>Controller</w:t>
      </w:r>
      <w:r w:rsidRPr="004142CE">
        <w:rPr>
          <w:rFonts w:ascii="맑은 고딕" w:eastAsia="맑은 고딕" w:hAnsi="맑은 고딕" w:hint="eastAsia"/>
          <w:lang w:val="ko-KR"/>
        </w:rPr>
        <w:t>의 V</w:t>
      </w:r>
      <w:r w:rsidRPr="004142CE">
        <w:rPr>
          <w:rFonts w:ascii="맑은 고딕" w:eastAsia="맑은 고딕" w:hAnsi="맑은 고딕"/>
          <w:lang w:val="ko-KR"/>
        </w:rPr>
        <w:t xml:space="preserve">iew 결과를 </w:t>
      </w:r>
      <w:r w:rsidRPr="004142CE">
        <w:rPr>
          <w:rFonts w:ascii="맑은 고딕" w:eastAsia="맑은 고딕" w:hAnsi="맑은 고딕" w:hint="eastAsia"/>
          <w:lang w:val="ko-KR"/>
        </w:rPr>
        <w:t>실행하게 될지 결정된다.</w:t>
      </w:r>
    </w:p>
    <w:p w:rsidR="00196548" w:rsidRPr="004142CE" w:rsidRDefault="00E72C1D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다음은 preHandle의 실행절차를 설명한 것이다.</w:t>
      </w:r>
    </w:p>
    <w:p w:rsidR="00C67ADC" w:rsidRPr="004142CE" w:rsidRDefault="00C67ADC" w:rsidP="00E72C1D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기본적인 사용자의 접근정보를 </w:t>
      </w:r>
      <w:r w:rsidRPr="004142CE">
        <w:rPr>
          <w:rFonts w:ascii="맑은 고딕" w:eastAsia="맑은 고딕" w:hAnsi="맑은 고딕"/>
          <w:lang w:val="ko-KR"/>
        </w:rPr>
        <w:t>Request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(</w:t>
      </w:r>
      <w:r w:rsidRPr="004142CE">
        <w:rPr>
          <w:rFonts w:ascii="맑은 고딕" w:eastAsia="맑은 고딕" w:hAnsi="맑은 고딕" w:hint="eastAsia"/>
          <w:lang w:val="ko-KR"/>
        </w:rPr>
        <w:t xml:space="preserve">browser, context. </w:t>
      </w:r>
      <w:r w:rsidRPr="004142CE">
        <w:rPr>
          <w:rFonts w:ascii="맑은 고딕" w:eastAsia="맑은 고딕" w:hAnsi="맑은 고딕"/>
          <w:lang w:val="ko-KR"/>
        </w:rPr>
        <w:t>ip, uri)</w:t>
      </w:r>
    </w:p>
    <w:p w:rsidR="00E72C1D" w:rsidRPr="004142CE" w:rsidRDefault="00E72C1D" w:rsidP="00E72C1D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URL </w:t>
      </w:r>
      <w:r w:rsidRPr="004142CE">
        <w:rPr>
          <w:rFonts w:ascii="맑은 고딕" w:eastAsia="맑은 고딕" w:hAnsi="맑은 고딕" w:hint="eastAsia"/>
          <w:lang w:val="ko-KR"/>
        </w:rPr>
        <w:t>이 로그인(</w:t>
      </w:r>
      <w:r w:rsidRPr="004142CE">
        <w:rPr>
          <w:rFonts w:ascii="맑은 고딕" w:eastAsia="맑은 고딕" w:hAnsi="맑은 고딕"/>
          <w:lang w:val="ko-KR"/>
        </w:rPr>
        <w:t>LOGIN)</w:t>
      </w:r>
      <w:r w:rsidRPr="004142CE">
        <w:rPr>
          <w:rFonts w:ascii="맑은 고딕" w:eastAsia="맑은 고딕" w:hAnsi="맑은 고딕" w:hint="eastAsia"/>
          <w:lang w:val="ko-KR"/>
        </w:rPr>
        <w:t xml:space="preserve"> 페이지인 경우 해당 페이지로 F</w:t>
      </w:r>
      <w:r w:rsidRPr="004142CE">
        <w:rPr>
          <w:rFonts w:ascii="맑은 고딕" w:eastAsia="맑은 고딕" w:hAnsi="맑은 고딕"/>
          <w:lang w:val="ko-KR"/>
        </w:rPr>
        <w:t>orward.</w:t>
      </w:r>
    </w:p>
    <w:p w:rsidR="00E72C1D" w:rsidRPr="004142CE" w:rsidRDefault="00E72C1D" w:rsidP="00E72C1D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URL 이 인증처리(SUBMIT) 페이지인 경우 인증처리(</w:t>
      </w:r>
      <w:r w:rsidRPr="004142CE">
        <w:rPr>
          <w:rFonts w:ascii="맑은 고딕" w:eastAsia="맑은 고딕" w:hAnsi="맑은 고딕"/>
          <w:lang w:val="ko-KR"/>
        </w:rPr>
        <w:t>processLogin)</w:t>
      </w:r>
      <w:r w:rsidRPr="004142CE">
        <w:rPr>
          <w:rFonts w:ascii="맑은 고딕" w:eastAsia="맑은 고딕" w:hAnsi="맑은 고딕" w:hint="eastAsia"/>
          <w:lang w:val="ko-KR"/>
        </w:rPr>
        <w:t xml:space="preserve"> 실행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 인증요청 정보에 맞는 사용자가 있는지 확인 및 없을 경우 에러처리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: 관리자가 사용자로 자동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로그인을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실행한 경우인지 확인 후 해당 로그인 처리 (</w:t>
      </w:r>
      <w:r w:rsidRPr="004142CE">
        <w:rPr>
          <w:rFonts w:ascii="맑은 고딕" w:eastAsia="맑은 고딕" w:hAnsi="맑은 고딕"/>
          <w:lang w:val="ko-KR"/>
        </w:rPr>
        <w:t xml:space="preserve">secureKey </w:t>
      </w:r>
      <w:r w:rsidRPr="004142CE">
        <w:rPr>
          <w:rFonts w:ascii="맑은 고딕" w:eastAsia="맑은 고딕" w:hAnsi="맑은 고딕" w:hint="eastAsia"/>
          <w:lang w:val="ko-KR"/>
        </w:rPr>
        <w:t>확인)</w:t>
      </w:r>
    </w:p>
    <w:p w:rsidR="00E72C1D" w:rsidRPr="004142CE" w:rsidRDefault="00E72C1D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인증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실패시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해당 사용자의 실패 카운트 증가 및 에러처리.</w:t>
      </w:r>
    </w:p>
    <w:p w:rsidR="00C67ADC" w:rsidRPr="004142CE" w:rsidRDefault="00C67ADC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>:</w:t>
      </w:r>
      <w:r w:rsidRPr="004142CE">
        <w:rPr>
          <w:rFonts w:ascii="맑은 고딕" w:eastAsia="맑은 고딕" w:hAnsi="맑은 고딕" w:hint="eastAsia"/>
          <w:lang w:val="ko-KR"/>
        </w:rPr>
        <w:t xml:space="preserve"> 인증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성공시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해당 사용자의 최종로그인 일시 업데이트 및 실패 카운트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리셋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후 세션정보 저장.</w:t>
      </w:r>
    </w:p>
    <w:p w:rsidR="00C67ADC" w:rsidRPr="004142CE" w:rsidRDefault="00C67ADC" w:rsidP="00C67ADC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URL 이 로그아웃(LOGOUT) 페이지인 경우 </w:t>
      </w:r>
      <w:r w:rsidRPr="004142CE">
        <w:rPr>
          <w:rFonts w:ascii="맑은 고딕" w:eastAsia="맑은 고딕" w:hAnsi="맑은 고딕"/>
          <w:lang w:val="ko-KR"/>
        </w:rPr>
        <w:t xml:space="preserve">세션 </w:t>
      </w:r>
      <w:r w:rsidRPr="004142CE">
        <w:rPr>
          <w:rFonts w:ascii="맑은 고딕" w:eastAsia="맑은 고딕" w:hAnsi="맑은 고딕" w:hint="eastAsia"/>
          <w:lang w:val="ko-KR"/>
        </w:rPr>
        <w:t>제거 후 로그인 페이지로 Redirect.</w:t>
      </w:r>
    </w:p>
    <w:p w:rsidR="00C67ADC" w:rsidRPr="004142CE" w:rsidRDefault="00C67ADC" w:rsidP="00C67ADC">
      <w:pPr>
        <w:pStyle w:val="af2"/>
        <w:numPr>
          <w:ilvl w:val="0"/>
          <w:numId w:val="31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lastRenderedPageBreak/>
        <w:t>URL이 위의 항목들을 포함하지 않는 경우 다음의 프로세스로 진행.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관리하는 화면정보가 아니면 </w:t>
      </w:r>
      <w:r w:rsidRPr="004142CE">
        <w:rPr>
          <w:rFonts w:ascii="맑은 고딕" w:eastAsia="맑은 고딕" w:hAnsi="맑은 고딕"/>
          <w:lang w:val="ko-KR"/>
        </w:rPr>
        <w:t>SKIP.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>인증 사용자의 경우 화면권한정보 확인.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인증 사용자의 경우 사용자세션정보를 </w:t>
      </w:r>
      <w:r w:rsidRPr="004142CE">
        <w:rPr>
          <w:rFonts w:ascii="맑은 고딕" w:eastAsia="맑은 고딕" w:hAnsi="맑은 고딕"/>
          <w:lang w:val="ko-KR"/>
        </w:rPr>
        <w:t xml:space="preserve">Request 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  (</w:t>
      </w:r>
      <w:proofErr w:type="spellStart"/>
      <w:proofErr w:type="gramStart"/>
      <w:r w:rsidRPr="004142CE">
        <w:rPr>
          <w:rFonts w:ascii="맑은 고딕" w:eastAsia="맑은 고딕" w:hAnsi="맑은 고딕" w:hint="eastAsia"/>
        </w:rPr>
        <w:t>sysId</w:t>
      </w:r>
      <w:proofErr w:type="spellEnd"/>
      <w:proofErr w:type="gramEnd"/>
      <w:r w:rsidRPr="004142CE">
        <w:rPr>
          <w:rFonts w:ascii="맑은 고딕" w:eastAsia="맑은 고딕" w:hAnsi="맑은 고딕" w:hint="eastAsia"/>
        </w:rPr>
        <w:t xml:space="preserve">, </w:t>
      </w:r>
      <w:proofErr w:type="spellStart"/>
      <w:r w:rsidRPr="004142CE">
        <w:rPr>
          <w:rFonts w:ascii="맑은 고딕" w:eastAsia="맑은 고딕" w:hAnsi="맑은 고딕" w:hint="eastAsia"/>
        </w:rPr>
        <w:t>userId</w:t>
      </w:r>
      <w:proofErr w:type="spellEnd"/>
      <w:r w:rsidRPr="004142CE">
        <w:rPr>
          <w:rFonts w:ascii="맑은 고딕" w:eastAsia="맑은 고딕" w:hAnsi="맑은 고딕" w:hint="eastAsia"/>
        </w:rPr>
        <w:t xml:space="preserve">, </w:t>
      </w:r>
      <w:proofErr w:type="spellStart"/>
      <w:r w:rsidRPr="004142CE">
        <w:rPr>
          <w:rFonts w:ascii="맑은 고딕" w:eastAsia="맑은 고딕" w:hAnsi="맑은 고딕" w:hint="eastAsia"/>
        </w:rPr>
        <w:t>userName</w:t>
      </w:r>
      <w:proofErr w:type="spellEnd"/>
      <w:r w:rsidRPr="004142CE">
        <w:rPr>
          <w:rFonts w:ascii="맑은 고딕" w:eastAsia="맑은 고딕" w:hAnsi="맑은 고딕" w:hint="eastAsia"/>
        </w:rPr>
        <w:t xml:space="preserve">, admin, </w:t>
      </w:r>
      <w:proofErr w:type="spellStart"/>
      <w:r w:rsidRPr="004142CE">
        <w:rPr>
          <w:rFonts w:ascii="맑은 고딕" w:eastAsia="맑은 고딕" w:hAnsi="맑은 고딕" w:hint="eastAsia"/>
        </w:rPr>
        <w:t>pageSize</w:t>
      </w:r>
      <w:proofErr w:type="spellEnd"/>
      <w:r w:rsidRPr="004142CE">
        <w:rPr>
          <w:rFonts w:ascii="맑은 고딕" w:eastAsia="맑은 고딕" w:hAnsi="맑은 고딕" w:hint="eastAsia"/>
        </w:rPr>
        <w:t>)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</w:t>
      </w:r>
      <w:r w:rsidRPr="004142CE">
        <w:rPr>
          <w:rFonts w:ascii="맑은 고딕" w:eastAsia="맑은 고딕" w:hAnsi="맑은 고딕" w:hint="eastAsia"/>
          <w:lang w:val="ko-KR"/>
        </w:rPr>
        <w:t xml:space="preserve">화면정보가 있는 경우 </w:t>
      </w:r>
      <w:r w:rsidRPr="004142CE">
        <w:rPr>
          <w:rFonts w:ascii="맑은 고딕" w:eastAsia="맑은 고딕" w:hAnsi="맑은 고딕"/>
          <w:lang w:val="ko-KR"/>
        </w:rPr>
        <w:t>Request</w:t>
      </w:r>
      <w:r w:rsidRPr="004142CE">
        <w:rPr>
          <w:rFonts w:ascii="맑은 고딕" w:eastAsia="맑은 고딕" w:hAnsi="맑은 고딕" w:hint="eastAsia"/>
          <w:lang w:val="ko-KR"/>
        </w:rPr>
        <w:t>에 담는다.</w:t>
      </w:r>
    </w:p>
    <w:p w:rsidR="00C67ADC" w:rsidRPr="004142CE" w:rsidRDefault="00C67ADC" w:rsidP="00C67ADC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  (progId, progName)</w:t>
      </w:r>
    </w:p>
    <w:p w:rsidR="00E72C1D" w:rsidRPr="004142CE" w:rsidRDefault="00C67ADC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: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="005722E1" w:rsidRPr="004142CE">
        <w:rPr>
          <w:rFonts w:ascii="맑은 고딕" w:eastAsia="맑은 고딕" w:hAnsi="맑은 고딕" w:hint="eastAsia"/>
          <w:lang w:val="ko-KR"/>
        </w:rPr>
        <w:t xml:space="preserve">사용자 접근 </w:t>
      </w:r>
      <w:r w:rsidR="005722E1" w:rsidRPr="004142CE">
        <w:rPr>
          <w:rFonts w:ascii="맑은 고딕" w:eastAsia="맑은 고딕" w:hAnsi="맑은 고딕"/>
          <w:lang w:val="ko-KR"/>
        </w:rPr>
        <w:t xml:space="preserve">DB </w:t>
      </w:r>
      <w:proofErr w:type="spellStart"/>
      <w:r w:rsidR="005722E1" w:rsidRPr="004142CE">
        <w:rPr>
          <w:rFonts w:ascii="맑은 고딕" w:eastAsia="맑은 고딕" w:hAnsi="맑은 고딕" w:hint="eastAsia"/>
          <w:lang w:val="ko-KR"/>
        </w:rPr>
        <w:t>로깅</w:t>
      </w:r>
      <w:proofErr w:type="spellEnd"/>
      <w:r w:rsidR="005722E1" w:rsidRPr="004142CE">
        <w:rPr>
          <w:rFonts w:ascii="맑은 고딕" w:eastAsia="맑은 고딕" w:hAnsi="맑은 고딕" w:hint="eastAsia"/>
          <w:lang w:val="ko-KR"/>
        </w:rPr>
        <w:t xml:space="preserve"> 사용(app.propertis 의 </w:t>
      </w:r>
      <w:proofErr w:type="spellStart"/>
      <w:r w:rsidR="005722E1" w:rsidRPr="004142CE">
        <w:rPr>
          <w:rFonts w:ascii="맑은 고딕" w:eastAsia="맑은 고딕" w:hAnsi="맑은 고딕" w:cs="Consolas"/>
          <w:color w:val="0080FF"/>
          <w:szCs w:val="18"/>
        </w:rPr>
        <w:t>loggable.userLog</w:t>
      </w:r>
      <w:proofErr w:type="spellEnd"/>
      <w:r w:rsidR="005722E1" w:rsidRPr="004142CE">
        <w:rPr>
          <w:rFonts w:ascii="맑은 고딕" w:eastAsia="맑은 고딕" w:hAnsi="맑은 고딕" w:hint="eastAsia"/>
          <w:lang w:val="ko-KR"/>
        </w:rPr>
        <w:t xml:space="preserve">참고)시 해당 접근정보를 </w:t>
      </w:r>
      <w:r w:rsidR="005722E1" w:rsidRPr="004142CE">
        <w:rPr>
          <w:rFonts w:ascii="맑은 고딕" w:eastAsia="맑은 고딕" w:hAnsi="맑은 고딕"/>
          <w:lang w:val="ko-KR"/>
        </w:rPr>
        <w:t>DB(SYS_ULOG)</w:t>
      </w:r>
      <w:r w:rsidR="005722E1" w:rsidRPr="004142CE">
        <w:rPr>
          <w:rFonts w:ascii="맑은 고딕" w:eastAsia="맑은 고딕" w:hAnsi="맑은 고딕" w:hint="eastAsia"/>
          <w:lang w:val="ko-KR"/>
        </w:rPr>
        <w:t>에 저장한다.</w:t>
      </w:r>
    </w:p>
    <w:p w:rsidR="005722E1" w:rsidRPr="004142CE" w:rsidRDefault="005722E1" w:rsidP="00E72C1D">
      <w:pPr>
        <w:pStyle w:val="af2"/>
        <w:spacing w:after="0"/>
        <w:ind w:leftChars="0" w:left="112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: 화면접근이 </w:t>
      </w:r>
      <w:r w:rsidRPr="004142CE">
        <w:rPr>
          <w:rFonts w:ascii="맑은 고딕" w:eastAsia="맑은 고딕" w:hAnsi="맑은 고딕" w:hint="eastAsia"/>
          <w:lang w:val="ko-KR"/>
        </w:rPr>
        <w:t>제한된 사용자인 경우 에러처리</w:t>
      </w:r>
    </w:p>
    <w:p w:rsidR="00774172" w:rsidRPr="004142CE" w:rsidRDefault="00774172" w:rsidP="00774172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4" w:name="_Toc401596854"/>
      <w:r w:rsidRPr="004142CE">
        <w:rPr>
          <w:rFonts w:ascii="맑은 고딕" w:eastAsia="맑은 고딕" w:hAnsi="맑은 고딕" w:hint="eastAsia"/>
        </w:rPr>
        <w:t xml:space="preserve">관리자의 </w:t>
      </w:r>
      <w:r w:rsidRPr="004142CE">
        <w:rPr>
          <w:rFonts w:ascii="맑은 고딕" w:eastAsia="맑은 고딕" w:hAnsi="맑은 고딕"/>
        </w:rPr>
        <w:t xml:space="preserve">자동 </w:t>
      </w:r>
      <w:r w:rsidRPr="004142CE">
        <w:rPr>
          <w:rFonts w:ascii="맑은 고딕" w:eastAsia="맑은 고딕" w:hAnsi="맑은 고딕" w:hint="eastAsia"/>
        </w:rPr>
        <w:t>로그인 기능</w:t>
      </w:r>
      <w:bookmarkEnd w:id="14"/>
    </w:p>
    <w:p w:rsidR="00774172" w:rsidRPr="004142CE" w:rsidRDefault="008C6A7D" w:rsidP="00774172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2E067F" wp14:editId="19BC3345">
                <wp:simplePos x="0" y="0"/>
                <wp:positionH relativeFrom="column">
                  <wp:posOffset>1533525</wp:posOffset>
                </wp:positionH>
                <wp:positionV relativeFrom="paragraph">
                  <wp:posOffset>941705</wp:posOffset>
                </wp:positionV>
                <wp:extent cx="142875" cy="2019300"/>
                <wp:effectExtent l="0" t="0" r="28575" b="19050"/>
                <wp:wrapNone/>
                <wp:docPr id="7" name="모서리가 둥근 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0193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F33866" id="모서리가 둥근 직사각형 7" o:spid="_x0000_s1026" style="position:absolute;left:0;text-align:left;margin-left:120.75pt;margin-top:74.15pt;width:11.25pt;height:15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" fillcolor="#fcf2d5 [662]" strokecolor="#f4bf2e [3206]" strokeweight=".5pt">
                <v:fill opacity="32125f"/>
                <v:stroke joinstyle="miter"/>
              </v:round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93056" behindDoc="0" locked="0" layoutInCell="1" allowOverlap="1" wp14:anchorId="64079EBA" wp14:editId="13613C69">
            <wp:simplePos x="0" y="0"/>
            <wp:positionH relativeFrom="margin">
              <wp:posOffset>438150</wp:posOffset>
            </wp:positionH>
            <wp:positionV relativeFrom="paragraph">
              <wp:posOffset>455930</wp:posOffset>
            </wp:positionV>
            <wp:extent cx="3714750" cy="3060700"/>
            <wp:effectExtent l="19050" t="19050" r="19050" b="2540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사용자관리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607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4172" w:rsidRPr="004142CE">
        <w:rPr>
          <w:rFonts w:ascii="맑은 고딕" w:eastAsia="맑은 고딕" w:hAnsi="맑은 고딕"/>
          <w:lang w:val="ko-KR"/>
        </w:rPr>
        <w:t xml:space="preserve">관리자의 </w:t>
      </w:r>
      <w:r w:rsidR="00774172" w:rsidRPr="004142CE">
        <w:rPr>
          <w:rFonts w:ascii="맑은 고딕" w:eastAsia="맑은 고딕" w:hAnsi="맑은 고딕" w:hint="eastAsia"/>
          <w:lang w:val="ko-KR"/>
        </w:rPr>
        <w:t>자동로그인 기능이란 관리자가 사용자를 대신하여 시스템 상의 업무를 대행해주거나,</w:t>
      </w:r>
      <w:r w:rsidR="00774172" w:rsidRPr="004142CE">
        <w:rPr>
          <w:rFonts w:ascii="맑은 고딕" w:eastAsia="맑은 고딕" w:hAnsi="맑은 고딕"/>
          <w:lang w:val="ko-KR"/>
        </w:rPr>
        <w:t xml:space="preserve"> </w:t>
      </w:r>
      <w:r w:rsidR="00774172" w:rsidRPr="004142CE">
        <w:rPr>
          <w:rFonts w:ascii="맑은 고딕" w:eastAsia="맑은 고딕" w:hAnsi="맑은 고딕" w:hint="eastAsia"/>
          <w:lang w:val="ko-KR"/>
        </w:rPr>
        <w:t>문제의 원인을 분석하고자 할 때 사용하는 기능으로서,</w:t>
      </w:r>
      <w:r w:rsidR="00774172" w:rsidRPr="004142CE">
        <w:rPr>
          <w:rFonts w:ascii="맑은 고딕" w:eastAsia="맑은 고딕" w:hAnsi="맑은 고딕"/>
          <w:lang w:val="ko-KR"/>
        </w:rPr>
        <w:t xml:space="preserve"> </w:t>
      </w:r>
      <w:r w:rsidR="00774172" w:rsidRPr="004142CE">
        <w:rPr>
          <w:rFonts w:ascii="맑은 고딕" w:eastAsia="맑은 고딕" w:hAnsi="맑은 고딕" w:hint="eastAsia"/>
          <w:lang w:val="ko-KR"/>
        </w:rPr>
        <w:t xml:space="preserve">사용자의 세션으로 자동 </w:t>
      </w:r>
      <w:proofErr w:type="spellStart"/>
      <w:r w:rsidR="00774172" w:rsidRPr="004142CE">
        <w:rPr>
          <w:rFonts w:ascii="맑은 고딕" w:eastAsia="맑은 고딕" w:hAnsi="맑은 고딕" w:hint="eastAsia"/>
          <w:lang w:val="ko-KR"/>
        </w:rPr>
        <w:t>로그인되어</w:t>
      </w:r>
      <w:proofErr w:type="spellEnd"/>
      <w:r w:rsidR="00774172" w:rsidRPr="004142CE">
        <w:rPr>
          <w:rFonts w:ascii="맑은 고딕" w:eastAsia="맑은 고딕" w:hAnsi="맑은 고딕" w:hint="eastAsia"/>
          <w:lang w:val="ko-KR"/>
        </w:rPr>
        <w:t xml:space="preserve"> 시스템을 해당 사용자와 동일한 화면으로 접근할 수 있게 해주는 것이다.</w:t>
      </w:r>
    </w:p>
    <w:p w:rsidR="008C6A7D" w:rsidRPr="004142CE" w:rsidRDefault="008C6A7D" w:rsidP="008C6A7D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774172" w:rsidRPr="004142CE" w:rsidRDefault="00774172" w:rsidP="00774172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이는 관리자로 로그인 후에 시스템관리 </w:t>
      </w:r>
      <w:r w:rsidRPr="004142CE">
        <w:rPr>
          <w:rFonts w:ascii="맑은 고딕" w:eastAsia="맑은 고딕" w:hAnsi="맑은 고딕"/>
          <w:lang w:val="ko-KR"/>
        </w:rPr>
        <w:t xml:space="preserve">– </w:t>
      </w:r>
      <w:r w:rsidRPr="004142CE">
        <w:rPr>
          <w:rFonts w:ascii="맑은 고딕" w:eastAsia="맑은 고딕" w:hAnsi="맑은 고딕" w:hint="eastAsia"/>
          <w:lang w:val="ko-KR"/>
        </w:rPr>
        <w:t xml:space="preserve">사용자관리 화면으로 접속하여 </w:t>
      </w:r>
      <w:r w:rsidR="008C6A7D" w:rsidRPr="004142CE">
        <w:rPr>
          <w:rFonts w:ascii="맑은 고딕" w:eastAsia="맑은 고딕" w:hAnsi="맑은 고딕" w:hint="eastAsia"/>
          <w:lang w:val="ko-KR"/>
        </w:rPr>
        <w:t>사용할 수 있다.</w:t>
      </w:r>
    </w:p>
    <w:p w:rsidR="008C6A7D" w:rsidRPr="004142CE" w:rsidRDefault="008C6A7D" w:rsidP="00774172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826135</wp:posOffset>
                </wp:positionV>
                <wp:extent cx="847725" cy="209550"/>
                <wp:effectExtent l="133350" t="190500" r="28575" b="19050"/>
                <wp:wrapNone/>
                <wp:docPr id="12" name="사각형 설명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09550"/>
                        </a:xfrm>
                        <a:prstGeom prst="wedgeRectCallout">
                          <a:avLst>
                            <a:gd name="adj1" fmla="val -60159"/>
                            <a:gd name="adj2" fmla="val -123864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F7D" w:rsidRDefault="00F41F7D" w:rsidP="008C6A7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아</w:t>
                            </w:r>
                            <w:r>
                              <w:t>이콘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클</w:t>
                            </w:r>
                            <w:r>
                              <w:t>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사각형 설명선 12" o:spid="_x0000_s1027" type="#_x0000_t61" style="position:absolute;left:0;text-align:left;margin-left:142.5pt;margin-top:65.05pt;width:66.75pt;height:16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" adj="-2194,-15955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F41F7D" w:rsidRDefault="00F41F7D" w:rsidP="008C6A7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아</w:t>
                      </w:r>
                      <w:r>
                        <w:t>이콘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클</w:t>
                      </w:r>
                      <w:r>
                        <w:t>릭</w:t>
                      </w:r>
                    </w:p>
                  </w:txbxContent>
                </v:textbox>
              </v:shape>
            </w:pict>
          </mc:Fallback>
        </mc:AlternateContent>
      </w:r>
      <w:r w:rsidRPr="004142CE">
        <w:rPr>
          <w:rFonts w:ascii="맑은 고딕" w:eastAsia="맑은 고딕" w:hAnsi="맑은 고딕" w:hint="eastAsia"/>
          <w:lang w:val="ko-KR"/>
        </w:rPr>
        <w:t>이 기능을 활성화하기 위해서는 관리자와 사용자의 세션이 생성될 수 있도록 서버의 설정이 반드시 필요하다.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 시스템에 대해 두 개의 도메인이 존재해야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사용자가 접근하는 도메인과 관리자가 접근하는 도메인이 달라야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이에 대한 서버의 설정이 이루어지면 </w:t>
      </w:r>
      <w:r w:rsidRPr="004142CE">
        <w:rPr>
          <w:rFonts w:ascii="맑은 고딕" w:eastAsia="맑은 고딕" w:hAnsi="맑은 고딕"/>
          <w:b/>
          <w:color w:val="901709" w:themeColor="accent6" w:themeShade="80"/>
          <w:lang w:val="ko-KR"/>
        </w:rPr>
        <w:t xml:space="preserve">app.properties </w:t>
      </w:r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 xml:space="preserve">의 </w:t>
      </w:r>
      <w:r w:rsidRPr="004142CE">
        <w:rPr>
          <w:rFonts w:ascii="맑은 고딕" w:eastAsia="맑은 고딕" w:hAnsi="맑은 고딕"/>
          <w:b/>
          <w:color w:val="901709" w:themeColor="accent6" w:themeShade="80"/>
          <w:lang w:val="ko-KR"/>
        </w:rPr>
        <w:t>domain.user</w:t>
      </w:r>
      <w:r w:rsidRPr="004142CE">
        <w:rPr>
          <w:rFonts w:ascii="맑은 고딕" w:eastAsia="맑은 고딕" w:hAnsi="맑은 고딕"/>
          <w:color w:val="901709" w:themeColor="accent6" w:themeShade="80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에 해당 도메인을 명시해주어야 한다.</w:t>
      </w:r>
    </w:p>
    <w:p w:rsidR="00196548" w:rsidRPr="004142CE" w:rsidRDefault="00196548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5" w:name="_Toc401596855"/>
      <w:r w:rsidRPr="004142CE">
        <w:rPr>
          <w:rFonts w:ascii="맑은 고딕" w:eastAsia="맑은 고딕" w:hAnsi="맑은 고딕" w:hint="eastAsia"/>
        </w:rPr>
        <w:t>사용자 그룹</w:t>
      </w:r>
      <w:bookmarkEnd w:id="15"/>
    </w:p>
    <w:p w:rsidR="00196548" w:rsidRPr="004142CE" w:rsidRDefault="00B71A3C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사용자 그룹은 현재 기준으로 SYSTEM(시스템관리그룹)</w:t>
      </w:r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>USER01(사용자그룹0</w:t>
      </w:r>
      <w:r w:rsidRPr="004142CE">
        <w:rPr>
          <w:rFonts w:ascii="맑은 고딕" w:eastAsia="맑은 고딕" w:hAnsi="맑은 고딕"/>
          <w:lang w:val="ko-KR"/>
        </w:rPr>
        <w:t xml:space="preserve">1), </w:t>
      </w:r>
      <w:r w:rsidRPr="004142CE">
        <w:rPr>
          <w:rFonts w:ascii="맑은 고딕" w:eastAsia="맑은 고딕" w:hAnsi="맑은 고딕" w:hint="eastAsia"/>
          <w:lang w:val="ko-KR"/>
        </w:rPr>
        <w:t xml:space="preserve">USER02(사용자그룹02) 의 </w:t>
      </w:r>
      <w:r w:rsidRPr="004142CE">
        <w:rPr>
          <w:rFonts w:ascii="맑은 고딕" w:eastAsia="맑은 고딕" w:hAnsi="맑은 고딕"/>
          <w:lang w:val="ko-KR"/>
        </w:rPr>
        <w:t>3</w:t>
      </w:r>
      <w:r w:rsidRPr="004142CE">
        <w:rPr>
          <w:rFonts w:ascii="맑은 고딕" w:eastAsia="맑은 고딕" w:hAnsi="맑은 고딕" w:hint="eastAsia"/>
          <w:lang w:val="ko-KR"/>
        </w:rPr>
        <w:t>가지로 되어 있으나,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 중 </w:t>
      </w:r>
      <w:r w:rsidRPr="004142CE">
        <w:rPr>
          <w:rFonts w:ascii="맑은 고딕" w:eastAsia="맑은 고딕" w:hAnsi="맑은 고딕"/>
          <w:lang w:val="ko-KR"/>
        </w:rPr>
        <w:t xml:space="preserve">SYSTEM </w:t>
      </w:r>
      <w:r w:rsidRPr="004142CE">
        <w:rPr>
          <w:rFonts w:ascii="맑은 고딕" w:eastAsia="맑은 고딕" w:hAnsi="맑은 고딕" w:hint="eastAsia"/>
          <w:lang w:val="ko-KR"/>
        </w:rPr>
        <w:t>은 반드시 필요한 그룹이다.</w:t>
      </w:r>
    </w:p>
    <w:p w:rsidR="00196548" w:rsidRPr="004142CE" w:rsidRDefault="00B71A3C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SYSTEM 그룹은 반드시 정의되어야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어플리케이션 상에 </w:t>
      </w:r>
      <w:r w:rsidRPr="004142CE">
        <w:rPr>
          <w:rFonts w:ascii="맑은 고딕" w:eastAsia="맑은 고딕" w:hAnsi="맑은 고딕"/>
          <w:lang w:val="ko-KR"/>
        </w:rPr>
        <w:t xml:space="preserve">ADMIN_GROUP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으로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정의되어 있다.</w:t>
      </w:r>
    </w:p>
    <w:p w:rsidR="00B71A3C" w:rsidRPr="004142CE" w:rsidRDefault="00B71A3C" w:rsidP="00B71A3C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lastRenderedPageBreak/>
        <w:t xml:space="preserve">ADMIN_GROUP </w:t>
      </w:r>
      <w:r w:rsidRPr="004142CE">
        <w:rPr>
          <w:rFonts w:ascii="맑은 고딕" w:eastAsia="맑은 고딕" w:hAnsi="맑은 고딕" w:hint="eastAsia"/>
          <w:lang w:val="ko-KR"/>
        </w:rPr>
        <w:t xml:space="preserve">에 추가하고자 하는 그룹이 있다면 </w:t>
      </w:r>
      <w:proofErr w:type="gramStart"/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>BaseConstants.ADMIN</w:t>
      </w:r>
      <w:proofErr w:type="gramEnd"/>
      <w:r w:rsidRPr="004142CE">
        <w:rPr>
          <w:rFonts w:ascii="맑은 고딕" w:eastAsia="맑은 고딕" w:hAnsi="맑은 고딕" w:hint="eastAsia"/>
          <w:b/>
          <w:color w:val="901709" w:themeColor="accent6" w:themeShade="80"/>
          <w:lang w:val="ko-KR"/>
        </w:rPr>
        <w:t>_GROUPS</w:t>
      </w:r>
      <w:r w:rsidRPr="004142CE">
        <w:rPr>
          <w:rFonts w:ascii="맑은 고딕" w:eastAsia="맑은 고딕" w:hAnsi="맑은 고딕" w:hint="eastAsia"/>
          <w:color w:val="901709" w:themeColor="accent6" w:themeShade="80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에 추가할 그룹 </w:t>
      </w:r>
      <w:r w:rsidRPr="004142CE">
        <w:rPr>
          <w:rFonts w:ascii="맑은 고딕" w:eastAsia="맑은 고딕" w:hAnsi="맑은 고딕"/>
          <w:lang w:val="ko-KR"/>
        </w:rPr>
        <w:t>I</w:t>
      </w:r>
      <w:r w:rsidRPr="004142CE">
        <w:rPr>
          <w:rFonts w:ascii="맑은 고딕" w:eastAsia="맑은 고딕" w:hAnsi="맑은 고딕" w:hint="eastAsia"/>
          <w:lang w:val="ko-KR"/>
        </w:rPr>
        <w:t>D를 add하도록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</w:p>
    <w:p w:rsidR="00B71A3C" w:rsidRPr="004142CE" w:rsidRDefault="00B71A3C" w:rsidP="00B71A3C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SYSTEM 그룹은 반드시 정의되어야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어플리케이션 상에 </w:t>
      </w:r>
      <w:r w:rsidRPr="004142CE">
        <w:rPr>
          <w:rFonts w:ascii="맑은 고딕" w:eastAsia="맑은 고딕" w:hAnsi="맑은 고딕"/>
          <w:lang w:val="ko-KR"/>
        </w:rPr>
        <w:t xml:space="preserve">ADMIN_GROUP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으로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정의되어 있다.</w:t>
      </w:r>
    </w:p>
    <w:p w:rsidR="00C73CC4" w:rsidRPr="004142CE" w:rsidRDefault="00C73CC4" w:rsidP="00B71A3C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사용자그룹은 시스템관리 </w:t>
      </w:r>
      <w:r w:rsidRPr="004142CE">
        <w:rPr>
          <w:rFonts w:ascii="맑은 고딕" w:eastAsia="맑은 고딕" w:hAnsi="맑은 고딕"/>
          <w:lang w:val="ko-KR"/>
        </w:rPr>
        <w:t xml:space="preserve">– </w:t>
      </w:r>
      <w:r w:rsidRPr="004142CE">
        <w:rPr>
          <w:rFonts w:ascii="맑은 고딕" w:eastAsia="맑은 고딕" w:hAnsi="맑은 고딕" w:hint="eastAsia"/>
          <w:lang w:val="ko-KR"/>
        </w:rPr>
        <w:t xml:space="preserve">사용자그룹관리를 사용하여 사용자와 그룹을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맵핑한다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>.</w:t>
      </w:r>
    </w:p>
    <w:p w:rsidR="00C73CC4" w:rsidRPr="004142CE" w:rsidRDefault="00C73CC4" w:rsidP="00C73CC4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>
            <wp:extent cx="5210175" cy="4260543"/>
            <wp:effectExtent l="19050" t="19050" r="9525" b="2603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룹관리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73" cy="426839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71A3C" w:rsidRPr="004142CE" w:rsidRDefault="00B71A3C" w:rsidP="00B71A3C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6" w:name="_Toc401596856"/>
      <w:r w:rsidRPr="004142CE">
        <w:rPr>
          <w:rFonts w:ascii="맑은 고딕" w:eastAsia="맑은 고딕" w:hAnsi="맑은 고딕" w:hint="eastAsia"/>
        </w:rPr>
        <w:t>화면</w:t>
      </w:r>
      <w:r w:rsidR="00E648ED" w:rsidRPr="004142CE">
        <w:rPr>
          <w:rFonts w:ascii="맑은 고딕" w:eastAsia="맑은 고딕" w:hAnsi="맑은 고딕" w:hint="eastAsia"/>
        </w:rPr>
        <w:t xml:space="preserve"> 및 메뉴</w:t>
      </w:r>
      <w:r w:rsidRPr="004142CE">
        <w:rPr>
          <w:rFonts w:ascii="맑은 고딕" w:eastAsia="맑은 고딕" w:hAnsi="맑은 고딕" w:hint="eastAsia"/>
        </w:rPr>
        <w:t xml:space="preserve"> 권한 설정</w:t>
      </w:r>
      <w:bookmarkEnd w:id="16"/>
    </w:p>
    <w:p w:rsidR="00B71A3C" w:rsidRPr="004142CE" w:rsidRDefault="00E648ED" w:rsidP="00B71A3C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화면에 대한 접근 권한의 제한 처리는 관리하고 있는 화면 목록을 기준으로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따라서 관리되지 않는 화면까지 모든 제한 처리가 필요한 경우엔 </w:t>
      </w:r>
      <w:r w:rsidRPr="004142CE">
        <w:rPr>
          <w:rFonts w:ascii="맑은 고딕" w:eastAsia="맑은 고딕" w:hAnsi="맑은 고딕"/>
          <w:lang w:val="ko-KR"/>
        </w:rPr>
        <w:t xml:space="preserve">SecurityInterceptor </w:t>
      </w:r>
      <w:r w:rsidRPr="004142CE">
        <w:rPr>
          <w:rFonts w:ascii="맑은 고딕" w:eastAsia="맑은 고딕" w:hAnsi="맑은 고딕" w:hint="eastAsia"/>
          <w:lang w:val="ko-KR"/>
        </w:rPr>
        <w:t>의 변경이 요구된다.</w:t>
      </w:r>
    </w:p>
    <w:p w:rsidR="00E648ED" w:rsidRPr="004142CE" w:rsidRDefault="00E648ED" w:rsidP="00B71A3C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메뉴의 권한은 동일한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>을 기준으로 해당 화면의 권한이 있는지를 체크하여 활성화</w:t>
      </w:r>
      <w:proofErr w:type="gramStart"/>
      <w:r w:rsidRPr="004142CE">
        <w:rPr>
          <w:rFonts w:ascii="맑은 고딕" w:eastAsia="맑은 고딕" w:hAnsi="맑은 고딕" w:hint="eastAsia"/>
          <w:lang w:val="ko-KR"/>
        </w:rPr>
        <w:t>,비활성화</w:t>
      </w:r>
      <w:proofErr w:type="gramEnd"/>
      <w:r w:rsidRPr="004142CE">
        <w:rPr>
          <w:rFonts w:ascii="맑은 고딕" w:eastAsia="맑은 고딕" w:hAnsi="맑은 고딕" w:hint="eastAsia"/>
          <w:lang w:val="ko-KR"/>
        </w:rPr>
        <w:t xml:space="preserve"> 형태로 표시된다.</w:t>
      </w:r>
    </w:p>
    <w:p w:rsidR="00B71A3C" w:rsidRPr="004142CE" w:rsidRDefault="00E648ED" w:rsidP="00B71A3C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 </w:t>
      </w:r>
      <w:r w:rsidRPr="004142CE">
        <w:rPr>
          <w:rFonts w:ascii="맑은 고딕" w:eastAsia="맑은 고딕" w:hAnsi="맑은 고딕"/>
          <w:lang w:val="ko-KR"/>
        </w:rPr>
        <w:t xml:space="preserve">CRUD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구현 후 해당 화면의 접근권한을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설정해야할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경우에 사용되며</w:t>
      </w:r>
      <w:r w:rsidR="003911C6" w:rsidRPr="004142CE">
        <w:rPr>
          <w:rFonts w:ascii="맑은 고딕" w:eastAsia="맑은 고딕" w:hAnsi="맑은 고딕" w:hint="eastAsia"/>
          <w:lang w:val="ko-KR"/>
        </w:rPr>
        <w:t>,</w:t>
      </w:r>
      <w:r w:rsidR="003911C6" w:rsidRPr="004142CE">
        <w:rPr>
          <w:rFonts w:ascii="맑은 고딕" w:eastAsia="맑은 고딕" w:hAnsi="맑은 고딕"/>
          <w:lang w:val="ko-KR"/>
        </w:rPr>
        <w:t xml:space="preserve"> </w:t>
      </w:r>
      <w:r w:rsidR="003911C6" w:rsidRPr="004142CE">
        <w:rPr>
          <w:rFonts w:ascii="맑은 고딕" w:eastAsia="맑은 고딕" w:hAnsi="맑은 고딕" w:hint="eastAsia"/>
          <w:lang w:val="ko-KR"/>
        </w:rPr>
        <w:t xml:space="preserve">시스템관리의 </w:t>
      </w:r>
      <w:r w:rsidR="003911C6" w:rsidRPr="004142CE">
        <w:rPr>
          <w:rFonts w:ascii="맑은 고딕" w:eastAsia="맑은 고딕" w:hAnsi="맑은 고딕"/>
          <w:lang w:val="ko-KR"/>
        </w:rPr>
        <w:t>[</w:t>
      </w:r>
      <w:r w:rsidR="003911C6" w:rsidRPr="004142CE">
        <w:rPr>
          <w:rFonts w:ascii="맑은 고딕" w:eastAsia="맑은 고딕" w:hAnsi="맑은 고딕" w:hint="eastAsia"/>
          <w:lang w:val="ko-KR"/>
        </w:rPr>
        <w:t>화면관리]</w:t>
      </w:r>
      <w:proofErr w:type="gramStart"/>
      <w:r w:rsidR="003911C6" w:rsidRPr="004142CE">
        <w:rPr>
          <w:rFonts w:ascii="맑은 고딕" w:eastAsia="맑은 고딕" w:hAnsi="맑은 고딕"/>
          <w:lang w:val="ko-KR"/>
        </w:rPr>
        <w:t>,[</w:t>
      </w:r>
      <w:proofErr w:type="gramEnd"/>
      <w:r w:rsidR="003911C6" w:rsidRPr="004142CE">
        <w:rPr>
          <w:rFonts w:ascii="맑은 고딕" w:eastAsia="맑은 고딕" w:hAnsi="맑은 고딕" w:hint="eastAsia"/>
          <w:lang w:val="ko-KR"/>
        </w:rPr>
        <w:t>메뉴관리]</w:t>
      </w:r>
      <w:r w:rsidR="003911C6" w:rsidRPr="004142CE">
        <w:rPr>
          <w:rFonts w:ascii="맑은 고딕" w:eastAsia="맑은 고딕" w:hAnsi="맑은 고딕"/>
          <w:lang w:val="ko-KR"/>
        </w:rPr>
        <w:t>,[</w:t>
      </w:r>
      <w:r w:rsidR="003911C6" w:rsidRPr="004142CE">
        <w:rPr>
          <w:rFonts w:ascii="맑은 고딕" w:eastAsia="맑은 고딕" w:hAnsi="맑은 고딕" w:hint="eastAsia"/>
          <w:lang w:val="ko-KR"/>
        </w:rPr>
        <w:t>그룹화면관리]</w:t>
      </w:r>
      <w:r w:rsidR="003911C6" w:rsidRPr="004142CE">
        <w:rPr>
          <w:rFonts w:ascii="맑은 고딕" w:eastAsia="맑은 고딕" w:hAnsi="맑은 고딕"/>
          <w:lang w:val="ko-KR"/>
        </w:rPr>
        <w:t>,[</w:t>
      </w:r>
      <w:r w:rsidR="003911C6" w:rsidRPr="004142CE">
        <w:rPr>
          <w:rFonts w:ascii="맑은 고딕" w:eastAsia="맑은 고딕" w:hAnsi="맑은 고딕" w:hint="eastAsia"/>
          <w:lang w:val="ko-KR"/>
        </w:rPr>
        <w:t>사용자화면관리]</w:t>
      </w:r>
      <w:r w:rsidR="003911C6" w:rsidRPr="004142CE">
        <w:rPr>
          <w:rFonts w:ascii="맑은 고딕" w:eastAsia="맑은 고딕" w:hAnsi="맑은 고딕"/>
          <w:lang w:val="ko-KR"/>
        </w:rPr>
        <w:t xml:space="preserve"> </w:t>
      </w:r>
      <w:r w:rsidR="003911C6" w:rsidRPr="004142CE">
        <w:rPr>
          <w:rFonts w:ascii="맑은 고딕" w:eastAsia="맑은 고딕" w:hAnsi="맑은 고딕" w:hint="eastAsia"/>
          <w:lang w:val="ko-KR"/>
        </w:rPr>
        <w:t>의 기능을 이용하여 권한을 설정한다.</w:t>
      </w:r>
    </w:p>
    <w:p w:rsidR="003911C6" w:rsidRPr="004142CE" w:rsidRDefault="003911C6" w:rsidP="00B71A3C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이에 대한 처리는 샘플게시판 개발 가이드의 권한 설정 부분에 설명되어 있으므로 별도의 기능설명은 생략한다.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사용자화면관리는 그룹화면에 정의되어 있는 부분 이외에 예외사항을 처리하기 위한 용도이므로 특수한 경우가 아니면 별도의 관리가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필요없다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>.</w:t>
      </w:r>
    </w:p>
    <w:p w:rsidR="00196548" w:rsidRPr="004142CE" w:rsidRDefault="00196548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7" w:name="_Toc401596857"/>
      <w:r w:rsidRPr="004142CE">
        <w:rPr>
          <w:rFonts w:ascii="맑은 고딕" w:eastAsia="맑은 고딕" w:hAnsi="맑은 고딕" w:hint="eastAsia"/>
        </w:rPr>
        <w:lastRenderedPageBreak/>
        <w:t>P</w:t>
      </w:r>
      <w:r w:rsidRPr="004142CE">
        <w:rPr>
          <w:rFonts w:ascii="맑은 고딕" w:eastAsia="맑은 고딕" w:hAnsi="맑은 고딕"/>
        </w:rPr>
        <w:t>agination</w:t>
      </w:r>
      <w:r w:rsidRPr="004142CE">
        <w:rPr>
          <w:rFonts w:ascii="맑은 고딕" w:eastAsia="맑은 고딕" w:hAnsi="맑은 고딕" w:hint="eastAsia"/>
        </w:rPr>
        <w:t xml:space="preserve"> 기능</w:t>
      </w:r>
      <w:bookmarkEnd w:id="17"/>
    </w:p>
    <w:p w:rsidR="00196548" w:rsidRPr="004142CE" w:rsidRDefault="00A74352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페이징은 그림과 같이 Grid에 </w:t>
      </w:r>
      <w:r w:rsidRPr="004142CE">
        <w:rPr>
          <w:rFonts w:ascii="맑은 고딕" w:eastAsia="맑은 고딕" w:hAnsi="맑은 고딕"/>
          <w:lang w:val="ko-KR"/>
        </w:rPr>
        <w:t xml:space="preserve">Pagination </w:t>
      </w:r>
      <w:r w:rsidRPr="004142CE">
        <w:rPr>
          <w:rFonts w:ascii="맑은 고딕" w:eastAsia="맑은 고딕" w:hAnsi="맑은 고딕" w:hint="eastAsia"/>
          <w:lang w:val="ko-KR"/>
        </w:rPr>
        <w:t>속성이 정의되어 있으면 표시되며,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현 시스템에선 </w:t>
      </w:r>
      <w:r w:rsidRPr="004142CE">
        <w:rPr>
          <w:rFonts w:ascii="맑은 고딕" w:eastAsia="맑은 고딕" w:hAnsi="맑은 고딕"/>
          <w:lang w:val="ko-KR"/>
        </w:rPr>
        <w:t xml:space="preserve">Server Side Pagination </w:t>
      </w:r>
      <w:r w:rsidRPr="004142CE">
        <w:rPr>
          <w:rFonts w:ascii="맑은 고딕" w:eastAsia="맑은 고딕" w:hAnsi="맑은 고딕" w:hint="eastAsia"/>
          <w:lang w:val="ko-KR"/>
        </w:rPr>
        <w:t>을 기본으로 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따라서,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속성이 화면상에 정의될 경우 페이징에 관한 정보가 다음의 Parameter 들이 전달되며,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Java Source 상에선 해당 </w:t>
      </w:r>
      <w:r w:rsidRPr="004142CE">
        <w:rPr>
          <w:rFonts w:ascii="맑은 고딕" w:eastAsia="맑은 고딕" w:hAnsi="맑은 고딕"/>
          <w:lang w:val="ko-KR"/>
        </w:rPr>
        <w:t xml:space="preserve">Parameter </w:t>
      </w:r>
      <w:r w:rsidRPr="004142CE">
        <w:rPr>
          <w:rFonts w:ascii="맑은 고딕" w:eastAsia="맑은 고딕" w:hAnsi="맑은 고딕" w:hint="eastAsia"/>
          <w:lang w:val="ko-KR"/>
        </w:rPr>
        <w:t xml:space="preserve">가 있을 경우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페이징된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결과 목록을 반환한다.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2458"/>
        <w:gridCol w:w="1919"/>
        <w:gridCol w:w="2851"/>
      </w:tblGrid>
      <w:tr w:rsidR="00A74352" w:rsidRPr="004142CE" w:rsidTr="00A74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58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T</w:t>
            </w:r>
            <w:r w:rsidRPr="004142CE">
              <w:rPr>
                <w:rFonts w:ascii="맑은 고딕" w:eastAsia="맑은 고딕" w:hAnsi="맑은 고딕"/>
                <w:lang w:val="ko-KR"/>
              </w:rPr>
              <w:t>ype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Parameter Name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Description</w:t>
            </w:r>
          </w:p>
        </w:tc>
      </w:tr>
      <w:tr w:rsidR="00A74352" w:rsidRPr="004142CE" w:rsidTr="00A74352">
        <w:tc>
          <w:tcPr>
            <w:tcW w:w="2458" w:type="dxa"/>
            <w:vMerge w:val="restart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페이징 요청 </w:t>
            </w:r>
            <w:r w:rsidRPr="004142CE">
              <w:rPr>
                <w:rFonts w:ascii="맑은 고딕" w:eastAsia="맑은 고딕" w:hAnsi="맑은 고딕"/>
                <w:lang w:val="ko-KR"/>
              </w:rPr>
              <w:t>Parameter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page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페이지 번호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rows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현재 화면당 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출력수</w:t>
            </w:r>
            <w:proofErr w:type="spellEnd"/>
          </w:p>
        </w:tc>
      </w:tr>
      <w:tr w:rsidR="00A74352" w:rsidRPr="004142CE" w:rsidTr="00A74352">
        <w:tc>
          <w:tcPr>
            <w:tcW w:w="2458" w:type="dxa"/>
            <w:vMerge w:val="restart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검색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결과 페이징 데이터</w:t>
            </w: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total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검색한 총 건수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pages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검색한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총 페이지수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count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현재 결과 목록 건수</w:t>
            </w:r>
          </w:p>
        </w:tc>
      </w:tr>
      <w:tr w:rsidR="00A74352" w:rsidRPr="004142CE" w:rsidTr="00A74352">
        <w:tc>
          <w:tcPr>
            <w:tcW w:w="2458" w:type="dxa"/>
            <w:vMerge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</w:p>
        </w:tc>
        <w:tc>
          <w:tcPr>
            <w:tcW w:w="1919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rows</w:t>
            </w:r>
          </w:p>
        </w:tc>
        <w:tc>
          <w:tcPr>
            <w:tcW w:w="2851" w:type="dxa"/>
          </w:tcPr>
          <w:p w:rsidR="00A74352" w:rsidRPr="004142CE" w:rsidRDefault="00A74352" w:rsidP="00A7435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검색한 결과 목록 데이터</w:t>
            </w:r>
          </w:p>
        </w:tc>
      </w:tr>
    </w:tbl>
    <w:p w:rsidR="00A74352" w:rsidRPr="004142CE" w:rsidRDefault="00A74352" w:rsidP="00A74352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EF62C6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F728C6" wp14:editId="6EE40826">
                <wp:simplePos x="0" y="0"/>
                <wp:positionH relativeFrom="column">
                  <wp:posOffset>447674</wp:posOffset>
                </wp:positionH>
                <wp:positionV relativeFrom="paragraph">
                  <wp:posOffset>3093085</wp:posOffset>
                </wp:positionV>
                <wp:extent cx="5495925" cy="390525"/>
                <wp:effectExtent l="0" t="0" r="28575" b="28575"/>
                <wp:wrapNone/>
                <wp:docPr id="38" name="모서리가 둥근 직사각형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95925" cy="39052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7853" id="모서리가 둥근 직사각형 38" o:spid="_x0000_s1026" style="position:absolute;left:0;text-align:left;margin-left:35.25pt;margin-top:243.55pt;width:432.75pt;height:30.7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" fillcolor="#fcf2d5 [662]" strokecolor="#f4bf2e [3206]" strokeweight=".5pt">
                <v:fill opacity="32125f"/>
                <v:stroke joinstyle="miter"/>
              </v:roundrect>
            </w:pict>
          </mc:Fallback>
        </mc:AlternateContent>
      </w:r>
      <w:r w:rsidRPr="004142CE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904087" wp14:editId="1508406E">
                <wp:simplePos x="0" y="0"/>
                <wp:positionH relativeFrom="margin">
                  <wp:posOffset>2943225</wp:posOffset>
                </wp:positionH>
                <wp:positionV relativeFrom="paragraph">
                  <wp:posOffset>2591435</wp:posOffset>
                </wp:positionV>
                <wp:extent cx="1428750" cy="257175"/>
                <wp:effectExtent l="0" t="0" r="19050" b="295275"/>
                <wp:wrapNone/>
                <wp:docPr id="39" name="사각형 설명선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28750" cy="257175"/>
                        </a:xfrm>
                        <a:prstGeom prst="wedgeRectCallout">
                          <a:avLst>
                            <a:gd name="adj1" fmla="val 37848"/>
                            <a:gd name="adj2" fmla="val 14582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F7D" w:rsidRDefault="00F41F7D" w:rsidP="00A7435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Pagination </w:t>
                            </w:r>
                            <w:r>
                              <w:rPr>
                                <w:rFonts w:hint="eastAsia"/>
                              </w:rPr>
                              <w:t>영</w:t>
                            </w:r>
                            <w:r>
                              <w:t>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04087" id="사각형 설명선 39" o:spid="_x0000_s1028" type="#_x0000_t61" style="position:absolute;left:0;text-align:left;margin-left:231.75pt;margin-top:204.05pt;width:112.5pt;height:20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" adj="18975,42298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F41F7D" w:rsidRDefault="00F41F7D" w:rsidP="00A7435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Pagination </w:t>
                      </w:r>
                      <w:r>
                        <w:rPr>
                          <w:rFonts w:hint="eastAsia"/>
                        </w:rPr>
                        <w:t>영</w:t>
                      </w:r>
                      <w:r>
                        <w:t>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62C6" w:rsidRPr="004142CE">
        <w:rPr>
          <w:rFonts w:ascii="맑은 고딕" w:eastAsia="맑은 고딕" w:hAnsi="맑은 고딕"/>
          <w:noProof/>
        </w:rPr>
        <w:drawing>
          <wp:inline distT="0" distB="0" distL="0" distR="0">
            <wp:extent cx="5460266" cy="3429000"/>
            <wp:effectExtent l="19050" t="19050" r="26670" b="1905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일정목록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733" cy="3434317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D2B10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5D2B10" w:rsidRPr="004142CE" w:rsidRDefault="005D2B10" w:rsidP="005D2B10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페이징은 자동으로 프레임워크에서 처리되어 반환되므로 자바 소스 단위에선 별도의 구현은 필요 없으며,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다만 </w:t>
      </w:r>
      <w:r w:rsidRPr="004142CE">
        <w:rPr>
          <w:rFonts w:ascii="맑은 고딕" w:eastAsia="맑은 고딕" w:hAnsi="맑은 고딕"/>
          <w:lang w:val="ko-KR"/>
        </w:rPr>
        <w:t xml:space="preserve">Mybatis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>SQL</w:t>
      </w:r>
      <w:r w:rsidRPr="004142CE">
        <w:rPr>
          <w:rFonts w:ascii="맑은 고딕" w:eastAsia="맑은 고딕" w:hAnsi="맑은 고딕" w:hint="eastAsia"/>
          <w:lang w:val="ko-KR"/>
        </w:rPr>
        <w:t xml:space="preserve">을 구현할 때 반드시 검색 </w:t>
      </w:r>
      <w:r w:rsidRPr="004142CE">
        <w:rPr>
          <w:rFonts w:ascii="맑은 고딕" w:eastAsia="맑은 고딕" w:hAnsi="맑은 고딕"/>
          <w:lang w:val="ko-KR"/>
        </w:rPr>
        <w:t xml:space="preserve">SQL </w:t>
      </w:r>
      <w:r w:rsidRPr="004142CE">
        <w:rPr>
          <w:rFonts w:ascii="맑은 고딕" w:eastAsia="맑은 고딕" w:hAnsi="맑은 고딕" w:hint="eastAsia"/>
          <w:lang w:val="ko-KR"/>
        </w:rPr>
        <w:t xml:space="preserve">이외에 </w:t>
      </w:r>
      <w:r w:rsidRPr="004142CE">
        <w:rPr>
          <w:rFonts w:ascii="맑은 고딕" w:eastAsia="맑은 고딕" w:hAnsi="맑은 고딕"/>
          <w:lang w:val="ko-KR"/>
        </w:rPr>
        <w:t xml:space="preserve">Count </w:t>
      </w:r>
      <w:r w:rsidRPr="004142CE">
        <w:rPr>
          <w:rFonts w:ascii="맑은 고딕" w:eastAsia="맑은 고딕" w:hAnsi="맑은 고딕" w:hint="eastAsia"/>
          <w:lang w:val="ko-KR"/>
        </w:rPr>
        <w:t>SQL이 필요하고,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페이징은 위한 SubQuery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가 구현되어야 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5D2B10" w:rsidRPr="004142CE" w:rsidTr="005D2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5D2B10" w:rsidRPr="004142CE" w:rsidRDefault="005D2B10" w:rsidP="00EF62C6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페이징 구현 예제</w:t>
            </w:r>
          </w:p>
        </w:tc>
      </w:tr>
      <w:tr w:rsidR="005D2B10" w:rsidRPr="004142CE" w:rsidTr="005D2B10">
        <w:tc>
          <w:tcPr>
            <w:tcW w:w="9350" w:type="dxa"/>
          </w:tcPr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8430279" wp14:editId="5DC2A8C2">
                      <wp:simplePos x="0" y="0"/>
                      <wp:positionH relativeFrom="margin">
                        <wp:posOffset>3642360</wp:posOffset>
                      </wp:positionH>
                      <wp:positionV relativeFrom="paragraph">
                        <wp:posOffset>40005</wp:posOffset>
                      </wp:positionV>
                      <wp:extent cx="1428750" cy="257175"/>
                      <wp:effectExtent l="381000" t="0" r="19050" b="28575"/>
                      <wp:wrapNone/>
                      <wp:docPr id="42" name="사각형 설명선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73181"/>
                                  <a:gd name="adj2" fmla="val 12492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1F7D" w:rsidRPr="005D2B10" w:rsidRDefault="00F41F7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에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필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요한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칼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30279" id="사각형 설명선 42" o:spid="_x0000_s1029" type="#_x0000_t61" style="position:absolute;margin-left:286.8pt;margin-top:3.15pt;width:112.5pt;height:20.2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" adj="26607,134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F41F7D" w:rsidRPr="005D2B10" w:rsidRDefault="00F41F7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페이징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에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필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요한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칼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9B35C0E" wp14:editId="50DF77A7">
                      <wp:simplePos x="0" y="0"/>
                      <wp:positionH relativeFrom="column">
                        <wp:posOffset>-5716</wp:posOffset>
                      </wp:positionH>
                      <wp:positionV relativeFrom="paragraph">
                        <wp:posOffset>1905</wp:posOffset>
                      </wp:positionV>
                      <wp:extent cx="3286125" cy="1028700"/>
                      <wp:effectExtent l="0" t="0" r="28575" b="19050"/>
                      <wp:wrapNone/>
                      <wp:docPr id="41" name="모서리가 둥근 직사각형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286125" cy="10287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A13D91" id="모서리가 둥근 직사각형 41" o:spid="_x0000_s1026" style="position:absolute;left:0;text-align:left;margin-left:-.45pt;margin-top:.15pt;width:258.75pt;height:81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lightGray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pagingColumns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== null or end ==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,0 AS 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"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96A8D7C" wp14:editId="37C2BF6A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238125</wp:posOffset>
                      </wp:positionV>
                      <wp:extent cx="3333750" cy="1885950"/>
                      <wp:effectExtent l="0" t="0" r="19050" b="19050"/>
                      <wp:wrapNone/>
                      <wp:docPr id="43" name="모서리가 둥근 직사각형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333750" cy="18859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821259" id="모서리가 둥근 직사각형 43" o:spid="_x0000_s1026" style="position:absolute;left:0;text-align:left;margin-left:-4.2pt;margin-top:18.75pt;width:262.5pt;height:148.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lightGray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pagingOpen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2B1F719" wp14:editId="70613B91">
                      <wp:simplePos x="0" y="0"/>
                      <wp:positionH relativeFrom="margin">
                        <wp:posOffset>3556634</wp:posOffset>
                      </wp:positionH>
                      <wp:positionV relativeFrom="paragraph">
                        <wp:posOffset>170180</wp:posOffset>
                      </wp:positionV>
                      <wp:extent cx="1590675" cy="257175"/>
                      <wp:effectExtent l="323850" t="0" r="28575" b="28575"/>
                      <wp:wrapNone/>
                      <wp:docPr id="45" name="사각형 설명선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590675" cy="257175"/>
                              </a:xfrm>
                              <a:prstGeom prst="wedgeRectCallout">
                                <a:avLst>
                                  <a:gd name="adj1" fmla="val 67848"/>
                                  <a:gd name="adj2" fmla="val -13434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1F7D" w:rsidRPr="005D2B10" w:rsidRDefault="00F41F7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시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작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B1F719" id="사각형 설명선 45" o:spid="_x0000_s1030" type="#_x0000_t61" style="position:absolute;margin-left:280.05pt;margin-top:13.4pt;width:125.25pt;height:20.2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" adj="25455,78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F41F7D" w:rsidRPr="005D2B10" w:rsidRDefault="00F41F7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이징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시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작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!= null and end !=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SELECT *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FROM (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SELECT X.*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 xml:space="preserve">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  ,ROWNUM as 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"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FROM (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A7BFE7D" wp14:editId="21DEB14B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80645</wp:posOffset>
                      </wp:positionV>
                      <wp:extent cx="3371850" cy="1600200"/>
                      <wp:effectExtent l="0" t="0" r="19050" b="19050"/>
                      <wp:wrapNone/>
                      <wp:docPr id="44" name="모서리가 둥근 직사각형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371850" cy="16002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1996DE" id="모서리가 둥근 직사각형 44" o:spid="_x0000_s1026" style="position:absolute;left:0;text-align:left;margin-left:-4.95pt;margin-top:6.35pt;width:265.5pt;height:126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" fillcolor="#fcf2d5 [662]" strokecolor="#f4bf2e [3206]" strokeweight=".5pt">
                      <v:fill opacity="32125f"/>
                      <v:stroke joinstyle="miter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pagingClose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test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"start != null and end != null"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941DAF9" wp14:editId="0E7A3F4D">
                      <wp:simplePos x="0" y="0"/>
                      <wp:positionH relativeFrom="margin">
                        <wp:posOffset>3575685</wp:posOffset>
                      </wp:positionH>
                      <wp:positionV relativeFrom="paragraph">
                        <wp:posOffset>32385</wp:posOffset>
                      </wp:positionV>
                      <wp:extent cx="1428750" cy="257175"/>
                      <wp:effectExtent l="266700" t="0" r="19050" b="28575"/>
                      <wp:wrapNone/>
                      <wp:docPr id="46" name="사각형 설명선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65848"/>
                                  <a:gd name="adj2" fmla="val -28249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1F7D" w:rsidRPr="005D2B10" w:rsidRDefault="00F41F7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페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이징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종</w:t>
                                  </w:r>
                                  <w:r w:rsidRPr="005D2B10"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료</w:t>
                                  </w:r>
                                  <w:r w:rsidRPr="005D2B10"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41DAF9" id="사각형 설명선 46" o:spid="_x0000_s1031" type="#_x0000_t61" style="position:absolute;margin-left:281.55pt;margin-top:2.55pt;width:112.5pt;height:20.2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" adj="25023,46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F41F7D" w:rsidRPr="005D2B10" w:rsidRDefault="00F41F7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페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이징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종</w:t>
                            </w:r>
                            <w:r w:rsidRPr="005D2B10"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료</w:t>
                            </w:r>
                            <w:r w:rsidRPr="005D2B10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   ) X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WHERE ROWNUM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&lt;![CDATA[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&lt;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]]&gt;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#{end}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)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WHERE 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u w:val="single"/>
              </w:rPr>
              <w:t>rnum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"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&lt;![CDATA[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&gt;=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]]&gt;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#{start}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DC938E2" wp14:editId="1B9810FE">
                      <wp:simplePos x="0" y="0"/>
                      <wp:positionH relativeFrom="margin">
                        <wp:posOffset>2508885</wp:posOffset>
                      </wp:positionH>
                      <wp:positionV relativeFrom="paragraph">
                        <wp:posOffset>57785</wp:posOffset>
                      </wp:positionV>
                      <wp:extent cx="1428750" cy="257175"/>
                      <wp:effectExtent l="838200" t="0" r="19050" b="28575"/>
                      <wp:wrapNone/>
                      <wp:docPr id="47" name="사각형 설명선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105848"/>
                                  <a:gd name="adj2" fmla="val -9731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1F7D" w:rsidRPr="005D2B10" w:rsidRDefault="00F41F7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정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렬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구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938E2" id="사각형 설명선 47" o:spid="_x0000_s1032" type="#_x0000_t61" style="position:absolute;margin-left:197.55pt;margin-top:4.55pt;width:112.5pt;height:20.2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" adj="33663,8698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F41F7D" w:rsidRPr="005D2B10" w:rsidRDefault="00F41F7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렬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구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="005D2B10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5D2B10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5D2B10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sortClause</w:t>
            </w:r>
            <w:proofErr w:type="spellEnd"/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proofErr w:type="spellStart"/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7B237DF" wp14:editId="6B165581">
                      <wp:simplePos x="0" y="0"/>
                      <wp:positionH relativeFrom="margin">
                        <wp:posOffset>2518410</wp:posOffset>
                      </wp:positionH>
                      <wp:positionV relativeFrom="paragraph">
                        <wp:posOffset>152400</wp:posOffset>
                      </wp:positionV>
                      <wp:extent cx="1428750" cy="257175"/>
                      <wp:effectExtent l="628650" t="19050" r="19050" b="28575"/>
                      <wp:wrapNone/>
                      <wp:docPr id="48" name="사각형 설명선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91182"/>
                                  <a:gd name="adj2" fmla="val -50471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1F7D" w:rsidRPr="005D2B10" w:rsidRDefault="00F41F7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검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색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칼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B237DF" id="사각형 설명선 48" o:spid="_x0000_s1033" type="#_x0000_t61" style="position:absolute;margin-left:198.3pt;margin-top:12pt;width:112.5pt;height:20.2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" adj="30495,-102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F41F7D" w:rsidRPr="005D2B10" w:rsidRDefault="00F41F7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색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칼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="005D2B10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5D2B10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5D2B10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selectColumns</w:t>
            </w:r>
            <w:proofErr w:type="spellEnd"/>
            <w:r w:rsidR="005D2B10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proofErr w:type="spellStart"/>
            <w:r w:rsidR="005D2B10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="005D2B10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whereClause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sql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946BA1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608B384" wp14:editId="26DBA965">
                      <wp:simplePos x="0" y="0"/>
                      <wp:positionH relativeFrom="margin">
                        <wp:posOffset>2537460</wp:posOffset>
                      </wp:positionH>
                      <wp:positionV relativeFrom="paragraph">
                        <wp:posOffset>37465</wp:posOffset>
                      </wp:positionV>
                      <wp:extent cx="1428750" cy="257175"/>
                      <wp:effectExtent l="781050" t="114300" r="19050" b="28575"/>
                      <wp:wrapNone/>
                      <wp:docPr id="49" name="사각형 설명선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428750" cy="257175"/>
                              </a:xfrm>
                              <a:prstGeom prst="wedgeRectCallout">
                                <a:avLst>
                                  <a:gd name="adj1" fmla="val 101848"/>
                                  <a:gd name="adj2" fmla="val -83805"/>
                                </a:avLst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1F7D" w:rsidRPr="005D2B10" w:rsidRDefault="00F41F7D" w:rsidP="005D2B10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>검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색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조</w:t>
                                  </w:r>
                                  <w:r>
                                    <w:rPr>
                                      <w:rFonts w:ascii="맑은 고딕" w:eastAsia="맑은 고딕" w:hAnsi="맑은 고딕"/>
                                      <w:sz w:val="16"/>
                                      <w:szCs w:val="16"/>
                                    </w:rPr>
                                    <w:t>건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sz w:val="16"/>
                                      <w:szCs w:val="16"/>
                                    </w:rPr>
                                    <w:t xml:space="preserve"> 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8B384" id="사각형 설명선 49" o:spid="_x0000_s1034" type="#_x0000_t61" style="position:absolute;margin-left:199.8pt;margin-top:2.95pt;width:112.5pt;height:20.2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" adj="32799,-7302" fillcolor="#f7d373 [2166]" strokecolor="#f4bf2e [3206]" strokeweight=".5pt">
                      <v:fill color2="#f6ca55 [2614]" rotate="t" colors="0 #fbdda4;.5 #fad695;1 #fdd380" focus="100%" type="gradient">
                        <o:fill v:ext="view" type="gradientUnscaled"/>
                      </v:fill>
                      <v:textbox>
                        <w:txbxContent>
                          <w:p w:rsidR="00F41F7D" w:rsidRPr="005D2B10" w:rsidRDefault="00F41F7D" w:rsidP="005D2B1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색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조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건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절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"search"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resultType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"record"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pagingOpen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lastRenderedPageBreak/>
              <w:t xml:space="preserve">    SELECT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selectColumns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pagingColumns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FROM SYS_BORD A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WHERE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whereClause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ORDER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BY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sortClause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SORT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  <w:highlight w:val="yellow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  <w:highlight w:val="yellow"/>
              </w:rPr>
              <w:t>refid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  <w:highlight w:val="yellow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pagingClose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  <w:highlight w:val="yellow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  <w:highlight w:val="yellow"/>
              </w:rPr>
              <w:t>/&gt;</w:t>
            </w:r>
            <w:r w:rsidRPr="004142CE">
              <w:rPr>
                <w:rFonts w:ascii="맑은 고딕" w:eastAsia="맑은 고딕" w:hAnsi="맑은 고딕" w:cs="Consolas"/>
                <w:color w:val="3F5FBF"/>
                <w:szCs w:val="18"/>
              </w:rPr>
              <w:t>&lt;!-- PAGING --&gt;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search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  <w:highlight w:val="yellow"/>
              </w:rPr>
              <w:t>Count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resultType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int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parameterType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SELECT COUNT(1) 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FROM SYS_BORD A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WHERE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include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refid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whereClause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5D2B10" w:rsidRPr="004142CE" w:rsidRDefault="005D2B10" w:rsidP="005D2B10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select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5D2B10" w:rsidRPr="004142CE" w:rsidRDefault="005D2B10" w:rsidP="00EF62C6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96548" w:rsidRPr="004142CE" w:rsidRDefault="00196548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8" w:name="_Toc401596858"/>
      <w:r w:rsidRPr="004142CE">
        <w:rPr>
          <w:rFonts w:ascii="맑은 고딕" w:eastAsia="맑은 고딕" w:hAnsi="맑은 고딕" w:hint="eastAsia"/>
        </w:rPr>
        <w:t>W</w:t>
      </w:r>
      <w:r w:rsidRPr="004142CE">
        <w:rPr>
          <w:rFonts w:ascii="맑은 고딕" w:eastAsia="맑은 고딕" w:hAnsi="맑은 고딕"/>
        </w:rPr>
        <w:t xml:space="preserve">eb Editor </w:t>
      </w:r>
      <w:r w:rsidRPr="004142CE">
        <w:rPr>
          <w:rFonts w:ascii="맑은 고딕" w:eastAsia="맑은 고딕" w:hAnsi="맑은 고딕" w:hint="eastAsia"/>
        </w:rPr>
        <w:t>기능</w:t>
      </w:r>
      <w:bookmarkEnd w:id="18"/>
      <w:r w:rsidRPr="004142CE">
        <w:rPr>
          <w:rFonts w:ascii="맑은 고딕" w:eastAsia="맑은 고딕" w:hAnsi="맑은 고딕"/>
        </w:rPr>
        <w:t xml:space="preserve"> </w:t>
      </w:r>
    </w:p>
    <w:p w:rsidR="00196548" w:rsidRPr="004142CE" w:rsidRDefault="00237801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시스템의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웹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에디터는</w:t>
      </w:r>
      <w:r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ScEditor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j</w:t>
      </w:r>
      <w:r w:rsidRPr="004142CE">
        <w:rPr>
          <w:rFonts w:ascii="맑은 고딕" w:eastAsia="맑은 고딕" w:hAnsi="맑은 고딕"/>
        </w:rPr>
        <w:t>Query Plugin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있으며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/</w:t>
      </w:r>
      <w:proofErr w:type="spellStart"/>
      <w:r w:rsidRPr="004142CE">
        <w:rPr>
          <w:rFonts w:ascii="맑은 고딕" w:eastAsia="맑은 고딕" w:hAnsi="맑은 고딕" w:hint="eastAsia"/>
        </w:rPr>
        <w:t>src</w:t>
      </w:r>
      <w:proofErr w:type="spellEnd"/>
      <w:r w:rsidRPr="004142CE">
        <w:rPr>
          <w:rFonts w:ascii="맑은 고딕" w:eastAsia="맑은 고딕" w:hAnsi="맑은 고딕" w:hint="eastAsia"/>
        </w:rPr>
        <w:t>/main/</w:t>
      </w:r>
      <w:proofErr w:type="spellStart"/>
      <w:r w:rsidRPr="004142CE">
        <w:rPr>
          <w:rFonts w:ascii="맑은 고딕" w:eastAsia="맑은 고딕" w:hAnsi="맑은 고딕" w:hint="eastAsia"/>
        </w:rPr>
        <w:t>webapp</w:t>
      </w:r>
      <w:proofErr w:type="spellEnd"/>
      <w:r w:rsidRPr="004142CE">
        <w:rPr>
          <w:rFonts w:ascii="맑은 고딕" w:eastAsia="맑은 고딕" w:hAnsi="맑은 고딕" w:hint="eastAsia"/>
        </w:rPr>
        <w:t>/resources/jquery/sceditor-</w:t>
      </w:r>
      <w:r w:rsidRPr="004142CE">
        <w:rPr>
          <w:rFonts w:ascii="맑은 고딕" w:eastAsia="맑은 고딕" w:hAnsi="맑은 고딕"/>
        </w:rPr>
        <w:t xml:space="preserve">1.4.5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INCLUDE</w:t>
      </w:r>
      <w:r w:rsidRPr="004142CE">
        <w:rPr>
          <w:rFonts w:ascii="맑은 고딕" w:eastAsia="맑은 고딕" w:hAnsi="맑은 고딕" w:hint="eastAsia"/>
          <w:lang w:val="ko-KR"/>
        </w:rPr>
        <w:t>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이 기능이 사용되는 영역은 게시판 영역이므로 게시판 소스를 참고하도록 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자세한 </w:t>
      </w:r>
      <w:r w:rsidRPr="004142CE">
        <w:rPr>
          <w:rFonts w:ascii="맑은 고딕" w:eastAsia="맑은 고딕" w:hAnsi="맑은 고딕"/>
        </w:rPr>
        <w:t xml:space="preserve">API </w:t>
      </w:r>
      <w:r w:rsidRPr="004142CE">
        <w:rPr>
          <w:rFonts w:ascii="맑은 고딕" w:eastAsia="맑은 고딕" w:hAnsi="맑은 고딕" w:hint="eastAsia"/>
        </w:rPr>
        <w:t>는 해당 Plugin 사이트에서 확인하도록 한다.</w:t>
      </w:r>
    </w:p>
    <w:p w:rsidR="00196548" w:rsidRPr="004142CE" w:rsidRDefault="00237801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다음은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개발시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웹에디터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기능이 필요한 경우의 절차이다.</w:t>
      </w:r>
    </w:p>
    <w:p w:rsidR="00237801" w:rsidRPr="004142CE" w:rsidRDefault="00237801" w:rsidP="00237801">
      <w:pPr>
        <w:pStyle w:val="af2"/>
        <w:numPr>
          <w:ilvl w:val="0"/>
          <w:numId w:val="32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</w:t>
      </w:r>
      <w:proofErr w:type="spellStart"/>
      <w:r w:rsidRPr="004142CE">
        <w:rPr>
          <w:rFonts w:ascii="맑은 고딕" w:eastAsia="맑은 고딕" w:hAnsi="맑은 고딕"/>
        </w:rPr>
        <w:t>textarea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태그에 다음과 같이 </w:t>
      </w:r>
      <w:r w:rsidRPr="004142CE">
        <w:rPr>
          <w:rFonts w:ascii="맑은 고딕" w:eastAsia="맑은 고딕" w:hAnsi="맑은 고딕"/>
        </w:rPr>
        <w:t xml:space="preserve">class </w:t>
      </w:r>
      <w:r w:rsidRPr="004142CE">
        <w:rPr>
          <w:rFonts w:ascii="맑은 고딕" w:eastAsia="맑은 고딕" w:hAnsi="맑은 고딕" w:hint="eastAsia"/>
        </w:rPr>
        <w:t>를 설정한다.</w:t>
      </w:r>
    </w:p>
    <w:p w:rsidR="00237801" w:rsidRPr="004142CE" w:rsidRDefault="00237801" w:rsidP="0023780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proofErr w:type="spellStart"/>
      <w:r w:rsidRPr="004142CE">
        <w:rPr>
          <w:rFonts w:ascii="맑은 고딕" w:eastAsia="맑은 고딕" w:hAnsi="맑은 고딕" w:cs="Consolas"/>
          <w:color w:val="3F7F7F"/>
          <w:szCs w:val="18"/>
        </w:rPr>
        <w:t>textarea</w:t>
      </w:r>
      <w:proofErr w:type="spellEnd"/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bordText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r_bordText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sceditor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wui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-editor"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proofErr w:type="spellStart"/>
      <w:r w:rsidRPr="004142CE">
        <w:rPr>
          <w:rFonts w:ascii="맑은 고딕" w:eastAsia="맑은 고딕" w:hAnsi="맑은 고딕" w:cs="Consolas"/>
          <w:color w:val="3F7F7F"/>
          <w:szCs w:val="18"/>
        </w:rPr>
        <w:t>textarea</w:t>
      </w:r>
      <w:proofErr w:type="spellEnd"/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237801" w:rsidRPr="004142CE" w:rsidRDefault="00237801" w:rsidP="00237801">
      <w:pPr>
        <w:pStyle w:val="af2"/>
        <w:numPr>
          <w:ilvl w:val="0"/>
          <w:numId w:val="32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스크립트에 다음의 코드를 추가한다.</w:t>
      </w:r>
    </w:p>
    <w:p w:rsidR="00237801" w:rsidRPr="004142CE" w:rsidRDefault="00237801" w:rsidP="0023780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using(</w:t>
      </w:r>
      <w:proofErr w:type="gramEnd"/>
      <w:r w:rsidRPr="004142CE">
        <w:rPr>
          <w:rFonts w:ascii="맑은 고딕" w:eastAsia="맑은 고딕" w:hAnsi="맑은 고딕" w:cs="Consolas"/>
          <w:color w:val="2A00FF"/>
          <w:szCs w:val="18"/>
        </w:rPr>
        <w:t>'../jquery.sceditor.js'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237801" w:rsidRPr="004142CE" w:rsidRDefault="00B9256C" w:rsidP="00237801">
      <w:pPr>
        <w:pStyle w:val="af2"/>
        <w:numPr>
          <w:ilvl w:val="0"/>
          <w:numId w:val="32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초기화 함수에 다음과 같이 </w:t>
      </w:r>
      <w:r w:rsidRPr="004142CE">
        <w:rPr>
          <w:rFonts w:ascii="맑은 고딕" w:eastAsia="맑은 고딕" w:hAnsi="맑은 고딕"/>
        </w:rPr>
        <w:t xml:space="preserve">Editor </w:t>
      </w:r>
      <w:r w:rsidRPr="004142CE">
        <w:rPr>
          <w:rFonts w:ascii="맑은 고딕" w:eastAsia="맑은 고딕" w:hAnsi="맑은 고딕" w:hint="eastAsia"/>
        </w:rPr>
        <w:t>객체를 생성한다.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spellStart"/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spellEnd"/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editorObj</w:t>
      </w:r>
      <w:proofErr w:type="spell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= new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jeditor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({key: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textarea.sceditor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});</w:t>
      </w:r>
    </w:p>
    <w:p w:rsidR="00B9256C" w:rsidRPr="004142CE" w:rsidRDefault="00B9256C" w:rsidP="00237801">
      <w:pPr>
        <w:pStyle w:val="af2"/>
        <w:numPr>
          <w:ilvl w:val="0"/>
          <w:numId w:val="32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스크립트에서 저장 시 해당 값을 가져오기 위해서 다음과 같이 사용한다.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spellStart"/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spellEnd"/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 w:hint="eastAsia"/>
          <w:color w:val="000000"/>
          <w:szCs w:val="18"/>
        </w:rPr>
        <w:t>textData</w:t>
      </w:r>
      <w:proofErr w:type="spellEnd"/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= 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editorObj.editor.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get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();</w:t>
      </w:r>
    </w:p>
    <w:p w:rsidR="00B9256C" w:rsidRPr="004142CE" w:rsidRDefault="00B9256C" w:rsidP="00237801">
      <w:pPr>
        <w:pStyle w:val="af2"/>
        <w:numPr>
          <w:ilvl w:val="0"/>
          <w:numId w:val="32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수정 시 해당 값을 </w:t>
      </w:r>
      <w:proofErr w:type="spellStart"/>
      <w:r w:rsidRPr="004142CE">
        <w:rPr>
          <w:rFonts w:ascii="맑은 고딕" w:eastAsia="맑은 고딕" w:hAnsi="맑은 고딕"/>
        </w:rPr>
        <w:t>textarea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에 </w:t>
      </w:r>
      <w:proofErr w:type="spellStart"/>
      <w:r w:rsidRPr="004142CE">
        <w:rPr>
          <w:rFonts w:ascii="맑은 고딕" w:eastAsia="맑은 고딕" w:hAnsi="맑은 고딕" w:hint="eastAsia"/>
        </w:rPr>
        <w:t>바인딩하기</w:t>
      </w:r>
      <w:proofErr w:type="spellEnd"/>
      <w:r w:rsidRPr="004142CE">
        <w:rPr>
          <w:rFonts w:ascii="맑은 고딕" w:eastAsia="맑은 고딕" w:hAnsi="맑은 고딕" w:hint="eastAsia"/>
        </w:rPr>
        <w:t xml:space="preserve"> 위해서 다음과 같이 사용한다.</w:t>
      </w:r>
    </w:p>
    <w:p w:rsidR="00B9256C" w:rsidRPr="004142CE" w:rsidRDefault="00B9256C" w:rsidP="00B9256C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proofErr w:type="spellStart"/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editorObj.editor.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set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 w:hint="eastAsia"/>
          <w:color w:val="000000"/>
          <w:szCs w:val="18"/>
        </w:rPr>
        <w:t>textData</w:t>
      </w:r>
      <w:proofErr w:type="spellEnd"/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6825" w:rsidRPr="004142CE" w:rsidRDefault="008E6825" w:rsidP="008E6825">
      <w:pPr>
        <w:spacing w:after="0"/>
        <w:rPr>
          <w:rFonts w:ascii="맑은 고딕" w:eastAsia="맑은 고딕" w:hAnsi="맑은 고딕"/>
        </w:rPr>
      </w:pPr>
    </w:p>
    <w:p w:rsidR="007D1044" w:rsidRPr="004142CE" w:rsidRDefault="007D1044" w:rsidP="007D1044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19" w:name="_Toc401596859"/>
      <w:r w:rsidRPr="004142CE">
        <w:rPr>
          <w:rFonts w:ascii="맑은 고딕" w:eastAsia="맑은 고딕" w:hAnsi="맑은 고딕"/>
        </w:rPr>
        <w:lastRenderedPageBreak/>
        <w:t xml:space="preserve">첨부파일 Control </w:t>
      </w:r>
      <w:r w:rsidRPr="004142CE">
        <w:rPr>
          <w:rFonts w:ascii="맑은 고딕" w:eastAsia="맑은 고딕" w:hAnsi="맑은 고딕" w:hint="eastAsia"/>
        </w:rPr>
        <w:t>기능</w:t>
      </w:r>
      <w:bookmarkEnd w:id="19"/>
    </w:p>
    <w:p w:rsidR="008E7231" w:rsidRPr="004142CE" w:rsidRDefault="008E7231" w:rsidP="007D1044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시스템의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첨부파일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처리는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Upload File jQuery Plugin </w:t>
      </w:r>
      <w:r w:rsidRPr="004142CE">
        <w:rPr>
          <w:rFonts w:ascii="맑은 고딕" w:eastAsia="맑은 고딕" w:hAnsi="맑은 고딕" w:hint="eastAsia"/>
          <w:lang w:val="ko-KR"/>
        </w:rPr>
        <w:t>을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사용하고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있으며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/</w:t>
      </w:r>
      <w:proofErr w:type="spellStart"/>
      <w:r w:rsidRPr="004142CE">
        <w:rPr>
          <w:rFonts w:ascii="맑은 고딕" w:eastAsia="맑은 고딕" w:hAnsi="맑은 고딕" w:hint="eastAsia"/>
        </w:rPr>
        <w:t>src</w:t>
      </w:r>
      <w:proofErr w:type="spellEnd"/>
      <w:r w:rsidRPr="004142CE">
        <w:rPr>
          <w:rFonts w:ascii="맑은 고딕" w:eastAsia="맑은 고딕" w:hAnsi="맑은 고딕" w:hint="eastAsia"/>
        </w:rPr>
        <w:t>/main/</w:t>
      </w:r>
      <w:proofErr w:type="spellStart"/>
      <w:r w:rsidRPr="004142CE">
        <w:rPr>
          <w:rFonts w:ascii="맑은 고딕" w:eastAsia="맑은 고딕" w:hAnsi="맑은 고딕" w:hint="eastAsia"/>
        </w:rPr>
        <w:t>webapp</w:t>
      </w:r>
      <w:proofErr w:type="spellEnd"/>
      <w:r w:rsidRPr="004142CE">
        <w:rPr>
          <w:rFonts w:ascii="맑은 고딕" w:eastAsia="맑은 고딕" w:hAnsi="맑은 고딕" w:hint="eastAsia"/>
        </w:rPr>
        <w:t>/resources/jquery/</w:t>
      </w:r>
      <w:r w:rsidRPr="004142CE">
        <w:rPr>
          <w:rFonts w:ascii="맑은 고딕" w:eastAsia="맑은 고딕" w:hAnsi="맑은 고딕"/>
        </w:rPr>
        <w:t xml:space="preserve">uploader-3.1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INCLUDE</w:t>
      </w:r>
      <w:r w:rsidRPr="004142CE">
        <w:rPr>
          <w:rFonts w:ascii="맑은 고딕" w:eastAsia="맑은 고딕" w:hAnsi="맑은 고딕" w:hint="eastAsia"/>
          <w:lang w:val="ko-KR"/>
        </w:rPr>
        <w:t>하고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다중파일 업로드 시에 사용되는Plugin 으로, 단순히 단일 파일 하나를 업로드 하기 위해선 별도의 </w:t>
      </w:r>
      <w:r w:rsidRPr="004142CE">
        <w:rPr>
          <w:rFonts w:ascii="맑은 고딕" w:eastAsia="맑은 고딕" w:hAnsi="맑은 고딕"/>
        </w:rPr>
        <w:t xml:space="preserve">Plugin </w:t>
      </w:r>
      <w:r w:rsidRPr="004142CE">
        <w:rPr>
          <w:rFonts w:ascii="맑은 고딕" w:eastAsia="맑은 고딕" w:hAnsi="맑은 고딕" w:hint="eastAsia"/>
        </w:rPr>
        <w:t>없이 사용하도록 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현재 다중파일 업로드는 게시판 영역에 구현되어 있으며,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단일 파일 업로드는 </w:t>
      </w:r>
      <w:proofErr w:type="spellStart"/>
      <w:r w:rsidRPr="004142CE">
        <w:rPr>
          <w:rFonts w:ascii="맑은 고딕" w:eastAsia="맑은 고딕" w:hAnsi="맑은 고딕" w:hint="eastAsia"/>
        </w:rPr>
        <w:t>코드엑셀로더를</w:t>
      </w:r>
      <w:proofErr w:type="spellEnd"/>
      <w:r w:rsidRPr="004142CE">
        <w:rPr>
          <w:rFonts w:ascii="맑은 고딕" w:eastAsia="맑은 고딕" w:hAnsi="맑은 고딕" w:hint="eastAsia"/>
        </w:rPr>
        <w:t xml:space="preserve"> 참고하도록 한다.</w:t>
      </w:r>
    </w:p>
    <w:p w:rsidR="008E7231" w:rsidRPr="004142CE" w:rsidRDefault="008E7231" w:rsidP="008E723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다중파일 업로드 기능 추가 방법</w:t>
      </w:r>
      <w:r w:rsidRPr="004142CE">
        <w:rPr>
          <w:rFonts w:ascii="맑은 고딕" w:eastAsia="맑은 고딕" w:hAnsi="맑은 고딕"/>
          <w:b/>
        </w:rPr>
        <w:t xml:space="preserve"> </w:t>
      </w:r>
      <w:r w:rsidR="00A0677A" w:rsidRPr="004142CE">
        <w:rPr>
          <w:rFonts w:ascii="맑은 고딕" w:eastAsia="맑은 고딕" w:hAnsi="맑은 고딕"/>
          <w:noProof/>
        </w:rPr>
        <w:drawing>
          <wp:inline distT="0" distB="0" distL="0" distR="0" wp14:anchorId="29943222" wp14:editId="355414B3">
            <wp:extent cx="5943600" cy="1162050"/>
            <wp:effectExtent l="19050" t="19050" r="19050" b="19050"/>
            <wp:docPr id="54" name="그림 54" descr="C:\Users\carmine\Desktop\가이드문서작업\첨부파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armine\Desktop\가이드문서작업\첨부파일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/>
                      </a:solidFill>
                    </a:ln>
                  </pic:spPr>
                </pic:pic>
              </a:graphicData>
            </a:graphic>
          </wp:inline>
        </w:drawing>
      </w:r>
    </w:p>
    <w:p w:rsidR="00910F4F" w:rsidRPr="004142CE" w:rsidRDefault="00910F4F" w:rsidP="008E7231">
      <w:pPr>
        <w:pStyle w:val="af2"/>
        <w:numPr>
          <w:ilvl w:val="0"/>
          <w:numId w:val="34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 w:hint="eastAsia"/>
        </w:rPr>
        <w:t>F</w:t>
      </w:r>
      <w:r w:rsidRPr="004142CE">
        <w:rPr>
          <w:rFonts w:ascii="맑은 고딕" w:eastAsia="맑은 고딕" w:hAnsi="맑은 고딕"/>
        </w:rPr>
        <w:t>ileDirectory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클래스에 추가할 문서그룹에 해당되는 경로정보를 하나 추가한다.</w:t>
      </w:r>
    </w:p>
    <w:p w:rsidR="00910F4F" w:rsidRPr="004142CE" w:rsidRDefault="00910F4F" w:rsidP="00910F4F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i/>
          <w:iCs/>
          <w:color w:val="0000C0"/>
          <w:szCs w:val="18"/>
        </w:rPr>
        <w:t>BOARD_EMAIL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"/board07"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"B07"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"전자메일"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</w:t>
      </w:r>
    </w:p>
    <w:p w:rsidR="00910F4F" w:rsidRPr="004142CE" w:rsidRDefault="00910F4F" w:rsidP="00910F4F">
      <w:pPr>
        <w:pStyle w:val="af2"/>
        <w:numPr>
          <w:ilvl w:val="0"/>
          <w:numId w:val="34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Service </w:t>
      </w:r>
      <w:r w:rsidRPr="004142CE">
        <w:rPr>
          <w:rFonts w:ascii="맑은 고딕" w:eastAsia="맑은 고딕" w:hAnsi="맑은 고딕" w:hint="eastAsia"/>
        </w:rPr>
        <w:t>클래스에 저장 시 첨부파일 정보가 저장될 수 있도록 다음과 같은 코드를 추가한다.</w:t>
      </w:r>
      <w:r w:rsidR="00002DFD" w:rsidRPr="004142CE">
        <w:rPr>
          <w:rFonts w:ascii="맑은 고딕" w:eastAsia="맑은 고딕" w:hAnsi="맑은 고딕"/>
        </w:rPr>
        <w:t xml:space="preserve"> </w:t>
      </w:r>
      <w:proofErr w:type="spellStart"/>
      <w:r w:rsidR="00002DFD" w:rsidRPr="004142CE">
        <w:rPr>
          <w:rFonts w:ascii="맑은 고딕" w:eastAsia="맑은 고딕" w:hAnsi="맑은 고딕"/>
        </w:rPr>
        <w:t>params</w:t>
      </w:r>
      <w:proofErr w:type="spellEnd"/>
      <w:r w:rsidR="00002DFD" w:rsidRPr="004142CE">
        <w:rPr>
          <w:rFonts w:ascii="맑은 고딕" w:eastAsia="맑은 고딕" w:hAnsi="맑은 고딕"/>
        </w:rPr>
        <w:t xml:space="preserve"> </w:t>
      </w:r>
      <w:r w:rsidR="00002DFD" w:rsidRPr="004142CE">
        <w:rPr>
          <w:rFonts w:ascii="맑은 고딕" w:eastAsia="맑은 고딕" w:hAnsi="맑은 고딕" w:hint="eastAsia"/>
        </w:rPr>
        <w:t xml:space="preserve">에는 반드시 </w:t>
      </w:r>
      <w:r w:rsidR="00002DFD" w:rsidRPr="004142CE">
        <w:rPr>
          <w:rFonts w:ascii="맑은 고딕" w:eastAsia="맑은 고딕" w:hAnsi="맑은 고딕"/>
        </w:rPr>
        <w:t>“</w:t>
      </w:r>
      <w:proofErr w:type="spellStart"/>
      <w:r w:rsidR="00002DFD" w:rsidRPr="004142CE">
        <w:rPr>
          <w:rFonts w:ascii="맑은 고딕" w:eastAsia="맑은 고딕" w:hAnsi="맑은 고딕" w:hint="eastAsia"/>
        </w:rPr>
        <w:t>atchGrup</w:t>
      </w:r>
      <w:proofErr w:type="spellEnd"/>
      <w:r w:rsidR="00002DFD" w:rsidRPr="004142CE">
        <w:rPr>
          <w:rFonts w:ascii="맑은 고딕" w:eastAsia="맑은 고딕" w:hAnsi="맑은 고딕"/>
        </w:rPr>
        <w:t xml:space="preserve">” </w:t>
      </w:r>
      <w:r w:rsidR="00002DFD" w:rsidRPr="004142CE">
        <w:rPr>
          <w:rFonts w:ascii="맑은 고딕" w:eastAsia="맑은 고딕" w:hAnsi="맑은 고딕" w:hint="eastAsia"/>
        </w:rPr>
        <w:t xml:space="preserve">와 </w:t>
      </w:r>
      <w:r w:rsidR="00002DFD" w:rsidRPr="004142CE">
        <w:rPr>
          <w:rFonts w:ascii="맑은 고딕" w:eastAsia="맑은 고딕" w:hAnsi="맑은 고딕"/>
        </w:rPr>
        <w:t>“</w:t>
      </w:r>
      <w:proofErr w:type="spellStart"/>
      <w:r w:rsidR="00002DFD" w:rsidRPr="004142CE">
        <w:rPr>
          <w:rFonts w:ascii="맑은 고딕" w:eastAsia="맑은 고딕" w:hAnsi="맑은 고딕"/>
        </w:rPr>
        <w:t>atchNo</w:t>
      </w:r>
      <w:proofErr w:type="spellEnd"/>
      <w:r w:rsidR="00002DFD" w:rsidRPr="004142CE">
        <w:rPr>
          <w:rFonts w:ascii="맑은 고딕" w:eastAsia="맑은 고딕" w:hAnsi="맑은 고딕"/>
        </w:rPr>
        <w:t xml:space="preserve">” </w:t>
      </w:r>
      <w:r w:rsidR="00002DFD" w:rsidRPr="004142CE">
        <w:rPr>
          <w:rFonts w:ascii="맑은 고딕" w:eastAsia="맑은 고딕" w:hAnsi="맑은 고딕" w:hint="eastAsia"/>
        </w:rPr>
        <w:t>가 존재해야 한다.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color w:val="0000C0"/>
          <w:szCs w:val="18"/>
        </w:rPr>
        <w:t>fileService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lightGray"/>
        </w:rPr>
        <w:t>saveFile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spellStart"/>
      <w:proofErr w:type="gramEnd"/>
      <w:r w:rsidRPr="004142CE">
        <w:rPr>
          <w:rFonts w:ascii="맑은 고딕" w:eastAsia="맑은 고딕" w:hAnsi="맑은 고딕" w:cs="Consolas"/>
          <w:color w:val="6A3E3E"/>
          <w:szCs w:val="18"/>
        </w:rPr>
        <w:t>params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7231" w:rsidRPr="004142CE" w:rsidRDefault="008E7231" w:rsidP="008E7231">
      <w:pPr>
        <w:pStyle w:val="af2"/>
        <w:numPr>
          <w:ilvl w:val="0"/>
          <w:numId w:val="34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업로드 컨트롤 표시영역에 </w:t>
      </w:r>
      <w:r w:rsidRPr="004142CE">
        <w:rPr>
          <w:rFonts w:ascii="맑은 고딕" w:eastAsia="맑은 고딕" w:hAnsi="맑은 고딕"/>
        </w:rPr>
        <w:t xml:space="preserve">DIV </w:t>
      </w:r>
      <w:r w:rsidRPr="004142CE">
        <w:rPr>
          <w:rFonts w:ascii="맑은 고딕" w:eastAsia="맑은 고딕" w:hAnsi="맑은 고딕" w:hint="eastAsia"/>
        </w:rPr>
        <w:t xml:space="preserve">태그를 설정하며 </w:t>
      </w:r>
      <w:r w:rsidRPr="004142CE">
        <w:rPr>
          <w:rFonts w:ascii="맑은 고딕" w:eastAsia="맑은 고딕" w:hAnsi="맑은 고딕"/>
        </w:rPr>
        <w:t>id</w:t>
      </w:r>
      <w:r w:rsidRPr="004142CE">
        <w:rPr>
          <w:rFonts w:ascii="맑은 고딕" w:eastAsia="맑은 고딕" w:hAnsi="맑은 고딕" w:hint="eastAsia"/>
        </w:rPr>
        <w:t>는 원하는 대로 설정한다.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fileupload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910F4F" w:rsidRPr="004142CE" w:rsidRDefault="00002DFD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atchGrup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r_atchGrup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model.atchGrup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atchNo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r_atchNo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model.atchNo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8E7231" w:rsidRPr="004142CE" w:rsidRDefault="008E7231" w:rsidP="008E7231">
      <w:pPr>
        <w:pStyle w:val="af2"/>
        <w:numPr>
          <w:ilvl w:val="0"/>
          <w:numId w:val="34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스크립트에 다음의 코드를 추가한다.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using(</w:t>
      </w:r>
      <w:proofErr w:type="gramEnd"/>
      <w:r w:rsidRPr="004142CE">
        <w:rPr>
          <w:rFonts w:ascii="맑은 고딕" w:eastAsia="맑은 고딕" w:hAnsi="맑은 고딕" w:cs="Consolas"/>
          <w:color w:val="2A00FF"/>
          <w:szCs w:val="18"/>
        </w:rPr>
        <w:t>'../jquery.upload.js'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7231" w:rsidRPr="004142CE" w:rsidRDefault="008E7231" w:rsidP="008E7231">
      <w:pPr>
        <w:pStyle w:val="af2"/>
        <w:numPr>
          <w:ilvl w:val="0"/>
          <w:numId w:val="34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업무 스크립트에서 초기화 함수에 다음과 같이 </w:t>
      </w:r>
      <w:r w:rsidR="00910F4F"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객체를 생성한다.</w:t>
      </w:r>
      <w:r w:rsidR="00910F4F" w:rsidRPr="004142CE">
        <w:rPr>
          <w:rFonts w:ascii="맑은 고딕" w:eastAsia="맑은 고딕" w:hAnsi="맑은 고딕"/>
        </w:rPr>
        <w:t xml:space="preserve"> </w:t>
      </w:r>
      <w:r w:rsidR="00910F4F" w:rsidRPr="004142CE">
        <w:rPr>
          <w:rFonts w:ascii="맑은 고딕" w:eastAsia="맑은 고딕" w:hAnsi="맑은 고딕" w:hint="eastAsia"/>
        </w:rPr>
        <w:t>객체 생성시 업로드인지 상세인지를 구분하도록 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proofErr w:type="spellStart"/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spellEnd"/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uploadObj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= 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jupload.init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({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mode: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regist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     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 xml:space="preserve">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//업로드: "</w:t>
      </w:r>
      <w:proofErr w:type="spellStart"/>
      <w:r w:rsidRPr="004142CE">
        <w:rPr>
          <w:rFonts w:ascii="맑은 고딕" w:eastAsia="맑은 고딕" w:hAnsi="맑은 고딕" w:cs="Consolas"/>
          <w:color w:val="3F7F5F"/>
          <w:szCs w:val="18"/>
          <w:u w:val="single"/>
        </w:rPr>
        <w:t>regist</w:t>
      </w:r>
      <w:proofErr w:type="spellEnd"/>
      <w:r w:rsidRPr="004142CE">
        <w:rPr>
          <w:rFonts w:ascii="맑은 고딕" w:eastAsia="맑은 고딕" w:hAnsi="맑은 고딕" w:cs="Consolas"/>
          <w:color w:val="3F7F5F"/>
          <w:szCs w:val="18"/>
        </w:rPr>
        <w:t>", 검색: "select"</w:t>
      </w:r>
      <w:r w:rsidRPr="004142CE">
        <w:rPr>
          <w:rFonts w:ascii="맑은 고딕" w:eastAsia="맑은 고딕" w:hAnsi="맑은 고딕" w:cs="Consolas"/>
          <w:color w:val="3F7F5F"/>
          <w:szCs w:val="18"/>
        </w:rPr>
        <w:tab/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layoutKey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fileupload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//파일업로드영역 ID (필수)</w:t>
      </w:r>
      <w:r w:rsidRPr="004142CE">
        <w:rPr>
          <w:rFonts w:ascii="맑은 고딕" w:eastAsia="맑은 고딕" w:hAnsi="맑은 고딕" w:cs="Consolas"/>
          <w:color w:val="3F7F5F"/>
          <w:szCs w:val="18"/>
        </w:rPr>
        <w:tab/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fileName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"file"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   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//파일박스 NAME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gridKey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"uploaded-files"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//파일그리드 ID (필수)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loaderKey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uploadfile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 xml:space="preserve">//파일업로드박스 ID </w:t>
      </w:r>
    </w:p>
    <w:p w:rsidR="008E7231" w:rsidRPr="004142CE" w:rsidRDefault="008E7231" w:rsidP="008E7231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loaderText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"Add Files"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//파일업로드버튼 명칭</w:t>
      </w:r>
    </w:p>
    <w:p w:rsidR="008E7231" w:rsidRPr="004142CE" w:rsidRDefault="008E7231" w:rsidP="008E7231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>}, {</w:t>
      </w:r>
    </w:p>
    <w:p w:rsidR="00910F4F" w:rsidRPr="004142CE" w:rsidRDefault="00910F4F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atchGrup</w:t>
      </w:r>
      <w:proofErr w:type="spellEnd"/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: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$</w:t>
      </w:r>
      <w:proofErr w:type="gramEnd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"#</w:t>
      </w:r>
      <w:proofErr w:type="spellStart"/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r_atchGrup</w:t>
      </w:r>
      <w:proofErr w:type="spellEnd"/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).</w:t>
      </w:r>
      <w:proofErr w:type="spellStart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val</w:t>
      </w:r>
      <w:proofErr w:type="spellEnd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()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</w:t>
      </w:r>
      <w:r w:rsidR="00002DFD" w:rsidRPr="004142CE">
        <w:rPr>
          <w:rFonts w:ascii="맑은 고딕" w:eastAsia="맑은 고딕" w:hAnsi="맑은 고딕" w:cs="Consolas"/>
          <w:color w:val="3F7F5F"/>
          <w:szCs w:val="18"/>
        </w:rPr>
        <w:t>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첨부파일 문서유형</w:t>
      </w:r>
    </w:p>
    <w:p w:rsidR="00910F4F" w:rsidRPr="004142CE" w:rsidRDefault="00910F4F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000000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atchNo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 xml:space="preserve"> $(</w:t>
      </w:r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"#</w:t>
      </w:r>
      <w:proofErr w:type="spellStart"/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r_atchNo</w:t>
      </w:r>
      <w:proofErr w:type="spellEnd"/>
      <w:r w:rsidR="00002DFD"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)</w:t>
      </w:r>
      <w:proofErr w:type="gramStart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.</w:t>
      </w:r>
      <w:proofErr w:type="spellStart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val</w:t>
      </w:r>
      <w:proofErr w:type="spellEnd"/>
      <w:proofErr w:type="gramEnd"/>
      <w:r w:rsidR="00002DFD" w:rsidRPr="004142CE">
        <w:rPr>
          <w:rFonts w:ascii="맑은 고딕" w:eastAsia="맑은 고딕" w:hAnsi="맑은 고딕" w:cs="Consolas"/>
          <w:color w:val="000000"/>
          <w:szCs w:val="18"/>
        </w:rPr>
        <w:t>()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첨부파일 문서번호</w:t>
      </w:r>
    </w:p>
    <w:p w:rsidR="008E7231" w:rsidRPr="004142CE" w:rsidRDefault="008E7231" w:rsidP="00910F4F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lastRenderedPageBreak/>
        <w:t>});</w:t>
      </w:r>
    </w:p>
    <w:p w:rsidR="008E7231" w:rsidRPr="004142CE" w:rsidRDefault="008E7231" w:rsidP="008E7231">
      <w:pPr>
        <w:pStyle w:val="af2"/>
        <w:numPr>
          <w:ilvl w:val="0"/>
          <w:numId w:val="34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업무 스크립트에서 저장 시 해당 값을 가져오기 위해서 다음과 같이 사용한다.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spellStart"/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var</w:t>
      </w:r>
      <w:proofErr w:type="spellEnd"/>
      <w:proofErr w:type="gramEnd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 </w:t>
      </w:r>
      <w:r w:rsidR="00910F4F" w:rsidRPr="004142CE">
        <w:rPr>
          <w:rFonts w:ascii="맑은 고딕" w:eastAsia="맑은 고딕" w:hAnsi="맑은 고딕" w:cs="Consolas"/>
          <w:color w:val="000000"/>
          <w:szCs w:val="18"/>
        </w:rPr>
        <w:t>files</w:t>
      </w:r>
      <w:r w:rsidRPr="004142CE">
        <w:rPr>
          <w:rFonts w:ascii="맑은 고딕" w:eastAsia="맑은 고딕" w:hAnsi="맑은 고딕" w:cs="Consolas" w:hint="eastAsia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 xml:space="preserve">= </w:t>
      </w:r>
      <w:proofErr w:type="spellStart"/>
      <w:r w:rsidR="00910F4F" w:rsidRPr="004142CE">
        <w:rPr>
          <w:rFonts w:ascii="맑은 고딕" w:eastAsia="맑은 고딕" w:hAnsi="맑은 고딕" w:cs="Consolas"/>
          <w:color w:val="000000"/>
          <w:szCs w:val="18"/>
        </w:rPr>
        <w:t>uploadObj.upload.getFiles</w:t>
      </w:r>
      <w:proofErr w:type="spellEnd"/>
      <w:r w:rsidR="00910F4F" w:rsidRPr="004142CE">
        <w:rPr>
          <w:rFonts w:ascii="맑은 고딕" w:eastAsia="맑은 고딕" w:hAnsi="맑은 고딕" w:cs="Consolas"/>
          <w:color w:val="000000"/>
          <w:szCs w:val="18"/>
        </w:rPr>
        <w:t>();</w:t>
      </w:r>
    </w:p>
    <w:p w:rsidR="008E7231" w:rsidRPr="004142CE" w:rsidRDefault="008E7231" w:rsidP="008E7231">
      <w:pPr>
        <w:pStyle w:val="af2"/>
        <w:spacing w:after="0"/>
        <w:ind w:leftChars="0" w:left="1120"/>
        <w:rPr>
          <w:rFonts w:ascii="맑은 고딕" w:eastAsia="맑은 고딕" w:hAnsi="맑은 고딕"/>
        </w:rPr>
      </w:pPr>
    </w:p>
    <w:p w:rsidR="00002DFD" w:rsidRPr="004142CE" w:rsidRDefault="008E7231" w:rsidP="00002DFD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단일파일 업로드 기능 추가 방법</w:t>
      </w:r>
      <w:r w:rsidR="00910F4F" w:rsidRPr="004142CE">
        <w:rPr>
          <w:rFonts w:ascii="맑은 고딕" w:eastAsia="맑은 고딕" w:hAnsi="맑은 고딕"/>
          <w:b/>
        </w:rPr>
        <w:t xml:space="preserve"> </w:t>
      </w:r>
    </w:p>
    <w:p w:rsidR="00002DFD" w:rsidRPr="004142CE" w:rsidRDefault="00002DFD" w:rsidP="00002DFD">
      <w:pPr>
        <w:pStyle w:val="af2"/>
        <w:numPr>
          <w:ilvl w:val="0"/>
          <w:numId w:val="36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 w:hint="eastAsia"/>
        </w:rPr>
        <w:t>F</w:t>
      </w:r>
      <w:r w:rsidRPr="004142CE">
        <w:rPr>
          <w:rFonts w:ascii="맑은 고딕" w:eastAsia="맑은 고딕" w:hAnsi="맑은 고딕"/>
        </w:rPr>
        <w:t>ileDirectory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클래스에 추가할 문서그룹에 해당되는 경로정보를 하나 추가한다.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b/>
          <w:bCs/>
          <w:i/>
          <w:iCs/>
          <w:color w:val="0000C0"/>
          <w:szCs w:val="18"/>
        </w:rPr>
        <w:t>BOARD_EMAIL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 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"/board07"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"B07"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,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"전자메일"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</w:t>
      </w:r>
    </w:p>
    <w:p w:rsidR="008E6825" w:rsidRPr="004142CE" w:rsidRDefault="00002DFD" w:rsidP="008E6825">
      <w:pPr>
        <w:pStyle w:val="af2"/>
        <w:numPr>
          <w:ilvl w:val="0"/>
          <w:numId w:val="3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Controller 클래스에서 업로드 실행 </w:t>
      </w:r>
      <w:proofErr w:type="spellStart"/>
      <w:r w:rsidRPr="004142CE">
        <w:rPr>
          <w:rFonts w:ascii="맑은 고딕" w:eastAsia="맑은 고딕" w:hAnsi="맑은 고딕" w:hint="eastAsia"/>
        </w:rPr>
        <w:t>메서드에</w:t>
      </w:r>
      <w:proofErr w:type="spellEnd"/>
      <w:r w:rsidRPr="004142CE">
        <w:rPr>
          <w:rFonts w:ascii="맑은 고딕" w:eastAsia="맑은 고딕" w:hAnsi="맑은 고딕" w:hint="eastAsia"/>
        </w:rPr>
        <w:t xml:space="preserve"> 다음과 같이 코드를 입력한다.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MultipartFile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= </w:t>
      </w:r>
      <w:proofErr w:type="spellStart"/>
      <w:proofErr w:type="gramStart"/>
      <w:r w:rsidRPr="004142CE">
        <w:rPr>
          <w:rFonts w:ascii="맑은 고딕" w:eastAsia="맑은 고딕" w:hAnsi="맑은 고딕" w:cs="Consolas"/>
          <w:color w:val="6A3E3E"/>
          <w:szCs w:val="18"/>
        </w:rPr>
        <w:t>request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.getFile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 w:hint="eastAsia"/>
          <w:color w:val="2A00FF"/>
          <w:szCs w:val="18"/>
        </w:rPr>
        <w:t>atch</w:t>
      </w:r>
      <w:r w:rsidRPr="004142CE">
        <w:rPr>
          <w:rFonts w:ascii="맑은 고딕" w:eastAsia="맑은 고딕" w:hAnsi="맑은 고딕" w:cs="Consolas"/>
          <w:color w:val="2A00FF"/>
          <w:szCs w:val="18"/>
        </w:rPr>
        <w:t>File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0000"/>
          <w:szCs w:val="18"/>
        </w:rPr>
      </w:pP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if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!=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null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&amp;&amp; </w:t>
      </w:r>
      <w:proofErr w:type="spellStart"/>
      <w:r w:rsidRPr="004142CE">
        <w:rPr>
          <w:rFonts w:ascii="맑은 고딕" w:eastAsia="맑은 고딕" w:hAnsi="맑은 고딕" w:cs="Consolas"/>
          <w:color w:val="6A3E3E"/>
          <w:szCs w:val="18"/>
        </w:rPr>
        <w:t>file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.isEmpty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() ==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false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 {</w:t>
      </w:r>
    </w:p>
    <w:p w:rsidR="008E6825" w:rsidRPr="004142CE" w:rsidRDefault="008E6825" w:rsidP="008E6825">
      <w:pPr>
        <w:pStyle w:val="af2"/>
        <w:spacing w:after="0"/>
        <w:ind w:leftChars="0" w:left="1120" w:firstLineChars="200" w:firstLine="360"/>
        <w:rPr>
          <w:rFonts w:ascii="맑은 고딕" w:eastAsia="맑은 고딕" w:hAnsi="맑은 고딕" w:cs="Consolas"/>
          <w:color w:val="3F7F5F"/>
          <w:szCs w:val="18"/>
        </w:rPr>
      </w:pP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r w:rsidRPr="004142CE">
        <w:rPr>
          <w:rFonts w:ascii="맑은 고딕" w:eastAsia="맑은 고딕" w:hAnsi="맑은 고딕" w:cs="Consolas" w:hint="eastAsia"/>
          <w:color w:val="3F7F5F"/>
          <w:szCs w:val="18"/>
        </w:rPr>
        <w:t>필요한 파일정보 처리</w:t>
      </w:r>
    </w:p>
    <w:p w:rsidR="008E6825" w:rsidRPr="004142CE" w:rsidRDefault="008E6825" w:rsidP="008E6825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}</w:t>
      </w:r>
    </w:p>
    <w:p w:rsidR="00002DFD" w:rsidRPr="004142CE" w:rsidRDefault="00002DFD" w:rsidP="00002DFD">
      <w:pPr>
        <w:pStyle w:val="af2"/>
        <w:numPr>
          <w:ilvl w:val="0"/>
          <w:numId w:val="3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Service </w:t>
      </w:r>
      <w:r w:rsidRPr="004142CE">
        <w:rPr>
          <w:rFonts w:ascii="맑은 고딕" w:eastAsia="맑은 고딕" w:hAnsi="맑은 고딕" w:hint="eastAsia"/>
        </w:rPr>
        <w:t>클래스에 저장 시 첨부파일 정보가 저장될 수 있도록 다음과 같은 코드를 추가한다.</w:t>
      </w:r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params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에는 반드시 </w:t>
      </w:r>
      <w:r w:rsidRPr="004142CE">
        <w:rPr>
          <w:rFonts w:ascii="맑은 고딕" w:eastAsia="맑은 고딕" w:hAnsi="맑은 고딕"/>
        </w:rPr>
        <w:t>“</w:t>
      </w:r>
      <w:proofErr w:type="spellStart"/>
      <w:r w:rsidRPr="004142CE">
        <w:rPr>
          <w:rFonts w:ascii="맑은 고딕" w:eastAsia="맑은 고딕" w:hAnsi="맑은 고딕" w:hint="eastAsia"/>
        </w:rPr>
        <w:t>atchGrup</w:t>
      </w:r>
      <w:proofErr w:type="spellEnd"/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 xml:space="preserve">와 </w:t>
      </w:r>
      <w:r w:rsidRPr="004142CE">
        <w:rPr>
          <w:rFonts w:ascii="맑은 고딕" w:eastAsia="맑은 고딕" w:hAnsi="맑은 고딕"/>
        </w:rPr>
        <w:t>“</w:t>
      </w:r>
      <w:proofErr w:type="spellStart"/>
      <w:r w:rsidRPr="004142CE">
        <w:rPr>
          <w:rFonts w:ascii="맑은 고딕" w:eastAsia="맑은 고딕" w:hAnsi="맑은 고딕"/>
        </w:rPr>
        <w:t>atchNo</w:t>
      </w:r>
      <w:proofErr w:type="spellEnd"/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>가 존재해야 한다.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color w:val="0000C0"/>
          <w:szCs w:val="18"/>
        </w:rPr>
        <w:t>fileService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</w:t>
      </w:r>
      <w:r w:rsidRPr="004142CE">
        <w:rPr>
          <w:rFonts w:ascii="맑은 고딕" w:eastAsia="맑은 고딕" w:hAnsi="맑은 고딕" w:cs="Consolas"/>
          <w:color w:val="000000"/>
          <w:szCs w:val="18"/>
          <w:highlight w:val="lightGray"/>
        </w:rPr>
        <w:t>saveFile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spellStart"/>
      <w:proofErr w:type="gramEnd"/>
      <w:r w:rsidRPr="004142CE">
        <w:rPr>
          <w:rFonts w:ascii="맑은 고딕" w:eastAsia="맑은 고딕" w:hAnsi="맑은 고딕" w:cs="Consolas"/>
          <w:color w:val="6A3E3E"/>
          <w:szCs w:val="18"/>
        </w:rPr>
        <w:t>params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002DFD" w:rsidRPr="004142CE" w:rsidRDefault="00002DFD" w:rsidP="00002DFD">
      <w:pPr>
        <w:pStyle w:val="af2"/>
        <w:numPr>
          <w:ilvl w:val="0"/>
          <w:numId w:val="3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사용할 화면의 JSP 의 업로드 컨트롤 표시영역에 다음과 같이 필요한 </w:t>
      </w:r>
      <w:r w:rsidRPr="004142CE">
        <w:rPr>
          <w:rFonts w:ascii="맑은 고딕" w:eastAsia="맑은 고딕" w:hAnsi="맑은 고딕"/>
        </w:rPr>
        <w:t>Input Box</w:t>
      </w:r>
      <w:r w:rsidRPr="004142CE">
        <w:rPr>
          <w:rFonts w:ascii="맑은 고딕" w:eastAsia="맑은 고딕" w:hAnsi="맑은 고딕" w:hint="eastAsia"/>
        </w:rPr>
        <w:t>를 추가한다.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fileupload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&gt;&lt;/</w:t>
      </w:r>
      <w:r w:rsidRPr="004142CE">
        <w:rPr>
          <w:rFonts w:ascii="맑은 고딕" w:eastAsia="맑은 고딕" w:hAnsi="맑은 고딕" w:cs="Consolas"/>
          <w:color w:val="3F7F7F"/>
          <w:szCs w:val="18"/>
        </w:rPr>
        <w:t>div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"file"</w:t>
      </w:r>
      <w:r w:rsidRPr="004142CE">
        <w:rPr>
          <w:rFonts w:ascii="맑은 고딕" w:eastAsia="맑은 고딕" w:hAnsi="맑은 고딕" w:cs="Consolas"/>
          <w:szCs w:val="18"/>
        </w:rPr>
        <w:t xml:space="preserve">  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atchF</w:t>
      </w:r>
      <w:r w:rsidRPr="004142CE">
        <w:rPr>
          <w:rFonts w:ascii="맑은 고딕" w:eastAsia="맑은 고딕" w:hAnsi="맑은 고딕" w:cs="Consolas" w:hint="eastAsia"/>
          <w:i/>
          <w:iCs/>
          <w:color w:val="2A00FF"/>
          <w:szCs w:val="18"/>
        </w:rPr>
        <w:t>ile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r_atchFile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size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"40"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atchGrup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r_atchGrup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model.atchGrup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002DFD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"hidden"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atchNo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r_atchNo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 xml:space="preserve">"  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${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model.atchNo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002DFD" w:rsidRPr="004142CE" w:rsidRDefault="00002DFD" w:rsidP="00002DFD">
      <w:pPr>
        <w:pStyle w:val="af2"/>
        <w:numPr>
          <w:ilvl w:val="0"/>
          <w:numId w:val="36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사용할 화면의 업무 스크립트</w:t>
      </w:r>
      <w:r w:rsidRPr="004142CE">
        <w:rPr>
          <w:rFonts w:ascii="맑은 고딕" w:eastAsia="맑은 고딕" w:hAnsi="맑은 고딕"/>
          <w:lang w:val="ko-KR"/>
        </w:rPr>
        <w:t xml:space="preserve">에서 </w:t>
      </w:r>
      <w:r w:rsidRPr="004142CE">
        <w:rPr>
          <w:rFonts w:ascii="맑은 고딕" w:eastAsia="맑은 고딕" w:hAnsi="맑은 고딕" w:hint="eastAsia"/>
          <w:lang w:val="ko-KR"/>
        </w:rPr>
        <w:t xml:space="preserve">업로드 Action 에 다음과 같이 </w:t>
      </w:r>
      <w:r w:rsidRPr="004142CE">
        <w:rPr>
          <w:rFonts w:ascii="맑은 고딕" w:eastAsia="맑은 고딕" w:hAnsi="맑은 고딕"/>
          <w:lang w:val="ko-KR"/>
        </w:rPr>
        <w:t xml:space="preserve">ajaxForm </w:t>
      </w:r>
      <w:r w:rsidRPr="004142CE">
        <w:rPr>
          <w:rFonts w:ascii="맑은 고딕" w:eastAsia="맑은 고딕" w:hAnsi="맑은 고딕" w:hint="eastAsia"/>
          <w:lang w:val="ko-KR"/>
        </w:rPr>
        <w:t>을 사용하여 업로드 및 저장을 수행한다.</w:t>
      </w:r>
      <w:r w:rsidR="00710E46" w:rsidRPr="004142CE">
        <w:rPr>
          <w:rFonts w:ascii="맑은 고딕" w:eastAsia="맑은 고딕" w:hAnsi="맑은 고딕"/>
          <w:lang w:val="ko-KR"/>
        </w:rPr>
        <w:t>s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$(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'#</w:t>
      </w:r>
      <w:proofErr w:type="spellStart"/>
      <w:r w:rsidRPr="004142CE">
        <w:rPr>
          <w:rFonts w:ascii="맑은 고딕" w:eastAsia="맑은 고딕" w:hAnsi="맑은 고딕" w:cs="Consolas" w:hint="eastAsia"/>
          <w:color w:val="2A00FF"/>
          <w:szCs w:val="18"/>
        </w:rPr>
        <w:t>regist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-form'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).</w:t>
      </w:r>
      <w:proofErr w:type="spellStart"/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ajaxForm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({</w:t>
      </w:r>
      <w:proofErr w:type="gramEnd"/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url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proofErr w:type="spell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this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.url.upload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beforeSubmit</w:t>
      </w:r>
      <w:proofErr w:type="spellEnd"/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()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if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($(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"#</w:t>
      </w:r>
      <w:proofErr w:type="spellStart"/>
      <w:r w:rsidRPr="004142CE">
        <w:rPr>
          <w:rFonts w:ascii="맑은 고딕" w:eastAsia="맑은 고딕" w:hAnsi="맑은 고딕" w:cs="Consolas" w:hint="eastAsia"/>
          <w:color w:val="2A00FF"/>
          <w:szCs w:val="18"/>
        </w:rPr>
        <w:t>r_atch</w:t>
      </w:r>
      <w:r w:rsidRPr="004142CE">
        <w:rPr>
          <w:rFonts w:ascii="맑은 고딕" w:eastAsia="맑은 고딕" w:hAnsi="맑은 고딕" w:cs="Consolas"/>
          <w:color w:val="2A00FF"/>
          <w:szCs w:val="18"/>
        </w:rPr>
        <w:t>File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).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val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() == 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$.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messager.alert</w:t>
      </w:r>
      <w:proofErr w:type="spellEnd"/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'Warning'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'업로드파일을 선택하세요.'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,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'warning'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return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false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return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true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;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3F7F5F"/>
          <w:szCs w:val="18"/>
        </w:rPr>
        <w:t>//submit이후의 처리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success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(data)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color w:val="000000"/>
          <w:szCs w:val="18"/>
        </w:rPr>
        <w:tab/>
        <w:t>},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//</w:t>
      </w:r>
      <w:proofErr w:type="spellStart"/>
      <w:r w:rsidR="00E56CB4" w:rsidRPr="004142CE">
        <w:rPr>
          <w:rFonts w:ascii="맑은 고딕" w:eastAsia="맑은 고딕" w:hAnsi="맑은 고딕" w:cs="Consolas"/>
          <w:color w:val="3F7F5F"/>
          <w:szCs w:val="18"/>
        </w:rPr>
        <w:t>ajax</w:t>
      </w:r>
      <w:proofErr w:type="spellEnd"/>
      <w:r w:rsidR="00E56CB4" w:rsidRPr="004142CE">
        <w:rPr>
          <w:rFonts w:ascii="맑은 고딕" w:eastAsia="맑은 고딕" w:hAnsi="맑은 고딕" w:cs="Consolas"/>
          <w:color w:val="3F7F5F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3F7F5F"/>
          <w:szCs w:val="18"/>
        </w:rPr>
        <w:t>error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</w:t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error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: </w:t>
      </w:r>
      <w:r w:rsidRPr="004142CE">
        <w:rPr>
          <w:rFonts w:ascii="맑은 고딕" w:eastAsia="맑은 고딕" w:hAnsi="맑은 고딕" w:cs="Consolas"/>
          <w:b/>
          <w:bCs/>
          <w:color w:val="7F0055"/>
          <w:szCs w:val="18"/>
        </w:rPr>
        <w:t>function</w:t>
      </w:r>
      <w:r w:rsidRPr="004142CE">
        <w:rPr>
          <w:rFonts w:ascii="맑은 고딕" w:eastAsia="맑은 고딕" w:hAnsi="맑은 고딕" w:cs="Consolas"/>
          <w:color w:val="000000"/>
          <w:szCs w:val="18"/>
        </w:rPr>
        <w:t>() {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  <w:t xml:space="preserve">        }</w:t>
      </w:r>
    </w:p>
    <w:p w:rsidR="00002DFD" w:rsidRPr="004142CE" w:rsidRDefault="00002DFD" w:rsidP="00002DFD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lastRenderedPageBreak/>
        <w:tab/>
        <w:t xml:space="preserve">    }).</w:t>
      </w:r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submit(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196548" w:rsidRPr="004142CE" w:rsidRDefault="007D1044" w:rsidP="007D1044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0" w:name="_Toc401596860"/>
      <w:r w:rsidR="00196548" w:rsidRPr="004142CE">
        <w:rPr>
          <w:rFonts w:ascii="맑은 고딕" w:eastAsia="맑은 고딕" w:hAnsi="맑은 고딕" w:hint="eastAsia"/>
        </w:rPr>
        <w:t xml:space="preserve">Combo Box </w:t>
      </w:r>
      <w:r w:rsidR="00245861" w:rsidRPr="004142CE">
        <w:rPr>
          <w:rFonts w:ascii="맑은 고딕" w:eastAsia="맑은 고딕" w:hAnsi="맑은 고딕"/>
        </w:rPr>
        <w:t xml:space="preserve">&amp; </w:t>
      </w:r>
      <w:r w:rsidR="00245861" w:rsidRPr="004142CE">
        <w:rPr>
          <w:rFonts w:ascii="맑은 고딕" w:eastAsia="맑은 고딕" w:hAnsi="맑은 고딕" w:hint="eastAsia"/>
        </w:rPr>
        <w:t>Combo Grid 기능</w:t>
      </w:r>
      <w:bookmarkEnd w:id="20"/>
    </w:p>
    <w:p w:rsidR="00196548" w:rsidRPr="004142CE" w:rsidRDefault="00277F37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</w:rPr>
      </w:pPr>
      <w:proofErr w:type="spellStart"/>
      <w:r w:rsidRPr="004142CE">
        <w:rPr>
          <w:rFonts w:ascii="맑은 고딕" w:eastAsia="맑은 고딕" w:hAnsi="맑은 고딕" w:hint="eastAsia"/>
          <w:b/>
          <w:lang w:val="ko-KR"/>
        </w:rPr>
        <w:t>콤보</w:t>
      </w:r>
      <w:proofErr w:type="spellEnd"/>
      <w:r w:rsidRPr="004142CE">
        <w:rPr>
          <w:rFonts w:ascii="맑은 고딕" w:eastAsia="맑은 고딕" w:hAnsi="맑은 고딕" w:hint="eastAsia"/>
          <w:b/>
          <w:lang w:val="ko-KR"/>
        </w:rPr>
        <w:t xml:space="preserve"> 박스 구현 방법</w:t>
      </w:r>
    </w:p>
    <w:p w:rsidR="00277F37" w:rsidRPr="004142CE" w:rsidRDefault="00277F37" w:rsidP="00277F37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아래의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예제와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같이</w:t>
      </w:r>
      <w:r w:rsidRPr="004142CE">
        <w:rPr>
          <w:rFonts w:ascii="맑은 고딕" w:eastAsia="맑은 고딕" w:hAnsi="맑은 고딕" w:hint="eastAsia"/>
        </w:rPr>
        <w:t xml:space="preserve"> input box </w:t>
      </w:r>
      <w:r w:rsidRPr="004142CE">
        <w:rPr>
          <w:rFonts w:ascii="맑은 고딕" w:eastAsia="맑은 고딕" w:hAnsi="맑은 고딕" w:hint="eastAsia"/>
          <w:lang w:val="ko-KR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class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easyui-combobox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설정하고 </w:t>
      </w:r>
      <w:r w:rsidRPr="004142CE">
        <w:rPr>
          <w:rFonts w:ascii="맑은 고딕" w:eastAsia="맑은 고딕" w:hAnsi="맑은 고딕"/>
          <w:lang w:val="ko-KR"/>
        </w:rPr>
        <w:t xml:space="preserve">data-options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설정하면 간단하게 공통코드를 활용한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콤보박스를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구현할 수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여기에서 반드시 필요한 부분은 </w:t>
      </w:r>
      <w:r w:rsidRPr="004142CE">
        <w:rPr>
          <w:rFonts w:ascii="맑은 고딕" w:eastAsia="맑은 고딕" w:hAnsi="맑은 고딕"/>
          <w:lang w:val="ko-KR"/>
        </w:rPr>
        <w:t xml:space="preserve">loader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/>
          <w:lang w:val="ko-KR"/>
        </w:rPr>
        <w:t xml:space="preserve">jcombo.loader </w:t>
      </w:r>
      <w:r w:rsidRPr="004142CE">
        <w:rPr>
          <w:rFonts w:ascii="맑은 고딕" w:eastAsia="맑은 고딕" w:hAnsi="맑은 고딕" w:hint="eastAsia"/>
          <w:lang w:val="ko-KR"/>
        </w:rPr>
        <w:t>라고 명시해야 하며,</w:t>
      </w:r>
      <w:r w:rsidRPr="004142CE">
        <w:rPr>
          <w:rFonts w:ascii="맑은 고딕" w:eastAsia="맑은 고딕" w:hAnsi="맑은 고딕"/>
          <w:lang w:val="ko-KR"/>
        </w:rPr>
        <w:t xml:space="preserve"> params </w:t>
      </w:r>
      <w:r w:rsidRPr="004142CE">
        <w:rPr>
          <w:rFonts w:ascii="맑은 고딕" w:eastAsia="맑은 고딕" w:hAnsi="맑은 고딕" w:hint="eastAsia"/>
          <w:lang w:val="ko-KR"/>
        </w:rPr>
        <w:t xml:space="preserve">항목에 </w:t>
      </w:r>
      <w:r w:rsidRPr="004142CE">
        <w:rPr>
          <w:rFonts w:ascii="맑은 고딕" w:eastAsia="맑은 고딕" w:hAnsi="맑은 고딕"/>
          <w:lang w:val="ko-KR"/>
        </w:rPr>
        <w:t xml:space="preserve">codeGrup </w:t>
      </w:r>
      <w:r w:rsidRPr="004142CE">
        <w:rPr>
          <w:rFonts w:ascii="맑은 고딕" w:eastAsia="맑은 고딕" w:hAnsi="맑은 고딕" w:hint="eastAsia"/>
          <w:lang w:val="ko-KR"/>
        </w:rPr>
        <w:t xml:space="preserve">이라는 </w:t>
      </w:r>
      <w:r w:rsidRPr="004142CE">
        <w:rPr>
          <w:rFonts w:ascii="맑은 고딕" w:eastAsia="맑은 고딕" w:hAnsi="맑은 고딕"/>
          <w:lang w:val="ko-KR"/>
        </w:rPr>
        <w:t xml:space="preserve">KEY </w:t>
      </w:r>
      <w:r w:rsidRPr="004142CE">
        <w:rPr>
          <w:rFonts w:ascii="맑은 고딕" w:eastAsia="맑은 고딕" w:hAnsi="맑은 고딕" w:hint="eastAsia"/>
          <w:lang w:val="ko-KR"/>
        </w:rPr>
        <w:t>가 반드시 설정되어야 한다.</w:t>
      </w:r>
    </w:p>
    <w:p w:rsidR="00277F37" w:rsidRPr="004142CE" w:rsidRDefault="00277F37" w:rsidP="00277F37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data-options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params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사용하지 않겠다면 </w:t>
      </w:r>
      <w:r w:rsidRPr="004142CE">
        <w:rPr>
          <w:rFonts w:ascii="맑은 고딕" w:eastAsia="맑은 고딕" w:hAnsi="맑은 고딕"/>
          <w:lang w:val="ko-KR"/>
        </w:rPr>
        <w:t xml:space="preserve">input box </w:t>
      </w:r>
      <w:r w:rsidRPr="004142CE">
        <w:rPr>
          <w:rFonts w:ascii="맑은 고딕" w:eastAsia="맑은 고딕" w:hAnsi="맑은 고딕" w:hint="eastAsia"/>
          <w:lang w:val="ko-KR"/>
        </w:rPr>
        <w:t xml:space="preserve">의 attribute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codeGrup=</w:t>
      </w:r>
      <w:r w:rsidRPr="004142CE">
        <w:rPr>
          <w:rFonts w:ascii="맑은 고딕" w:eastAsia="맑은 고딕" w:hAnsi="맑은 고딕"/>
          <w:lang w:val="ko-KR"/>
        </w:rPr>
        <w:t xml:space="preserve">”USER_TYPE” </w:t>
      </w:r>
      <w:r w:rsidRPr="004142CE">
        <w:rPr>
          <w:rFonts w:ascii="맑은 고딕" w:eastAsia="맑은 고딕" w:hAnsi="맑은 고딕" w:hint="eastAsia"/>
          <w:lang w:val="ko-KR"/>
        </w:rPr>
        <w:t>이라고 명시해도 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params </w:t>
      </w:r>
      <w:proofErr w:type="spellStart"/>
      <w:r w:rsidRPr="004142CE">
        <w:rPr>
          <w:rFonts w:ascii="맑은 고딕" w:eastAsia="맑은 고딕" w:hAnsi="맑은 고딕"/>
          <w:lang w:val="ko-KR"/>
        </w:rPr>
        <w:t>를</w:t>
      </w:r>
      <w:proofErr w:type="spellEnd"/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사용하는 이유는 </w:t>
      </w:r>
      <w:r w:rsidRPr="004142CE">
        <w:rPr>
          <w:rFonts w:ascii="맑은 고딕" w:eastAsia="맑은 고딕" w:hAnsi="맑은 고딕"/>
          <w:lang w:val="ko-KR"/>
        </w:rPr>
        <w:t xml:space="preserve">codeGrup </w:t>
      </w:r>
      <w:r w:rsidRPr="004142CE">
        <w:rPr>
          <w:rFonts w:ascii="맑은 고딕" w:eastAsia="맑은 고딕" w:hAnsi="맑은 고딕" w:hint="eastAsia"/>
          <w:lang w:val="ko-KR"/>
        </w:rPr>
        <w:t>외에 별도의 조건들이 더 필요할 수 있기 때문이다.</w:t>
      </w:r>
      <w:r w:rsidRPr="004142CE">
        <w:rPr>
          <w:rFonts w:ascii="맑은 고딕" w:eastAsia="맑은 고딕" w:hAnsi="맑은 고딕"/>
          <w:lang w:val="ko-KR"/>
        </w:rPr>
        <w:t xml:space="preserve"> code</w:t>
      </w:r>
      <w:r w:rsidRPr="004142CE">
        <w:rPr>
          <w:rFonts w:ascii="맑은 고딕" w:eastAsia="맑은 고딕" w:hAnsi="맑은 고딕" w:hint="eastAsia"/>
          <w:lang w:val="ko-KR"/>
        </w:rPr>
        <w:t>의 extChr01</w:t>
      </w:r>
      <w:proofErr w:type="gramStart"/>
      <w:r w:rsidRPr="004142CE">
        <w:rPr>
          <w:rFonts w:ascii="맑은 고딕" w:eastAsia="맑은 고딕" w:hAnsi="맑은 고딕" w:hint="eastAsia"/>
          <w:lang w:val="ko-KR"/>
        </w:rPr>
        <w:t xml:space="preserve">, </w:t>
      </w:r>
      <w:r w:rsidRPr="004142CE">
        <w:rPr>
          <w:rFonts w:ascii="맑은 고딕" w:eastAsia="맑은 고딕" w:hAnsi="맑은 고딕"/>
          <w:lang w:val="ko-KR"/>
        </w:rPr>
        <w:t>…</w:t>
      </w:r>
      <w:proofErr w:type="gramEnd"/>
      <w:r w:rsidRPr="004142CE">
        <w:rPr>
          <w:rFonts w:ascii="맑은 고딕" w:eastAsia="맑은 고딕" w:hAnsi="맑은 고딕"/>
          <w:lang w:val="ko-KR"/>
        </w:rPr>
        <w:t xml:space="preserve">, </w:t>
      </w:r>
      <w:r w:rsidRPr="004142CE">
        <w:rPr>
          <w:rFonts w:ascii="맑은 고딕" w:eastAsia="맑은 고딕" w:hAnsi="맑은 고딕" w:hint="eastAsia"/>
          <w:lang w:val="ko-KR"/>
        </w:rPr>
        <w:t>extChr10 등의 선택적인 조건을 더 추가할 수 있다.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userType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s_userType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"width:60,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mode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:'remote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',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editable: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false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jcombo.loader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,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codeGrup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:'USER_TYPE'}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277F37" w:rsidRPr="004142CE" w:rsidRDefault="00277F37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AC4264" w:rsidRPr="004142CE" w:rsidRDefault="00AC4264" w:rsidP="00277F37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277F37" w:rsidRPr="004142CE" w:rsidRDefault="00277F37" w:rsidP="00277F37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</w:rPr>
      </w:pPr>
      <w:r w:rsidRPr="004142CE">
        <w:rPr>
          <w:rFonts w:ascii="맑은 고딕" w:eastAsia="맑은 고딕" w:hAnsi="맑은 고딕" w:hint="eastAsia"/>
          <w:b/>
          <w:lang w:val="ko-KR"/>
        </w:rPr>
        <w:t xml:space="preserve">단계 </w:t>
      </w:r>
      <w:proofErr w:type="spellStart"/>
      <w:r w:rsidRPr="004142CE">
        <w:rPr>
          <w:rFonts w:ascii="맑은 고딕" w:eastAsia="맑은 고딕" w:hAnsi="맑은 고딕" w:hint="eastAsia"/>
          <w:b/>
          <w:lang w:val="ko-KR"/>
        </w:rPr>
        <w:t>콤보</w:t>
      </w:r>
      <w:proofErr w:type="spellEnd"/>
      <w:r w:rsidRPr="004142CE">
        <w:rPr>
          <w:rFonts w:ascii="맑은 고딕" w:eastAsia="맑은 고딕" w:hAnsi="맑은 고딕" w:hint="eastAsia"/>
          <w:b/>
          <w:lang w:val="ko-KR"/>
        </w:rPr>
        <w:t xml:space="preserve"> 구현 방법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277F37" w:rsidRPr="004142CE" w:rsidRDefault="00AC4264" w:rsidP="00E2339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단계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콤보란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콤보간의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연동이 되어 </w:t>
      </w:r>
      <w:r w:rsidRPr="004142CE">
        <w:rPr>
          <w:rFonts w:ascii="맑은 고딕" w:eastAsia="맑은 고딕" w:hAnsi="맑은 고딕"/>
          <w:lang w:val="ko-KR"/>
        </w:rPr>
        <w:t>1</w:t>
      </w:r>
      <w:r w:rsidRPr="004142CE">
        <w:rPr>
          <w:rFonts w:ascii="맑은 고딕" w:eastAsia="맑은 고딕" w:hAnsi="맑은 고딕" w:hint="eastAsia"/>
          <w:lang w:val="ko-KR"/>
        </w:rPr>
        <w:t xml:space="preserve">단계 선택 시 </w:t>
      </w:r>
      <w:r w:rsidRPr="004142CE">
        <w:rPr>
          <w:rFonts w:ascii="맑은 고딕" w:eastAsia="맑은 고딕" w:hAnsi="맑은 고딕"/>
          <w:lang w:val="ko-KR"/>
        </w:rPr>
        <w:t>2</w:t>
      </w:r>
      <w:r w:rsidRPr="004142CE">
        <w:rPr>
          <w:rFonts w:ascii="맑은 고딕" w:eastAsia="맑은 고딕" w:hAnsi="맑은 고딕" w:hint="eastAsia"/>
          <w:lang w:val="ko-KR"/>
        </w:rPr>
        <w:t>단계의 옵션이 바뀌어야 하는 경우 사용되는 기능이다.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일반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콤보를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응용하여 사용되고 있으므로 기본 방식은 일반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콤보와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같다.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다만 </w:t>
      </w:r>
      <w:r w:rsidR="00E23394" w:rsidRPr="004142CE">
        <w:rPr>
          <w:rFonts w:ascii="맑은 고딕" w:eastAsia="맑은 고딕" w:hAnsi="맑은 고딕" w:hint="eastAsia"/>
          <w:lang w:val="ko-KR"/>
        </w:rPr>
        <w:t xml:space="preserve">상위 </w:t>
      </w:r>
      <w:proofErr w:type="spellStart"/>
      <w:r w:rsidR="00E23394" w:rsidRPr="004142CE">
        <w:rPr>
          <w:rFonts w:ascii="맑은 고딕" w:eastAsia="맑은 고딕" w:hAnsi="맑은 고딕" w:hint="eastAsia"/>
          <w:lang w:val="ko-KR"/>
        </w:rPr>
        <w:t>콤보에는</w:t>
      </w:r>
      <w:proofErr w:type="spellEnd"/>
      <w:r w:rsidR="00E23394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E23394" w:rsidRPr="004142CE">
        <w:rPr>
          <w:rFonts w:ascii="맑은 고딕" w:eastAsia="맑은 고딕" w:hAnsi="맑은 고딕"/>
          <w:lang w:val="ko-KR"/>
        </w:rPr>
        <w:t xml:space="preserve">child </w:t>
      </w:r>
      <w:r w:rsidR="00E23394" w:rsidRPr="004142CE">
        <w:rPr>
          <w:rFonts w:ascii="맑은 고딕" w:eastAsia="맑은 고딕" w:hAnsi="맑은 고딕" w:hint="eastAsia"/>
          <w:lang w:val="ko-KR"/>
        </w:rPr>
        <w:t>옵션과 onChange 옵션이 추가되며,</w:t>
      </w:r>
      <w:r w:rsidR="00E23394" w:rsidRPr="004142CE">
        <w:rPr>
          <w:rFonts w:ascii="맑은 고딕" w:eastAsia="맑은 고딕" w:hAnsi="맑은 고딕"/>
          <w:lang w:val="ko-KR"/>
        </w:rPr>
        <w:t xml:space="preserve"> </w:t>
      </w:r>
      <w:r w:rsidR="00E23394" w:rsidRPr="004142CE">
        <w:rPr>
          <w:rFonts w:ascii="맑은 고딕" w:eastAsia="맑은 고딕" w:hAnsi="맑은 고딕" w:hint="eastAsia"/>
          <w:lang w:val="ko-KR"/>
        </w:rPr>
        <w:t xml:space="preserve">하위 </w:t>
      </w:r>
      <w:proofErr w:type="spellStart"/>
      <w:r w:rsidR="00E23394" w:rsidRPr="004142CE">
        <w:rPr>
          <w:rFonts w:ascii="맑은 고딕" w:eastAsia="맑은 고딕" w:hAnsi="맑은 고딕" w:hint="eastAsia"/>
          <w:lang w:val="ko-KR"/>
        </w:rPr>
        <w:t>콤보에는</w:t>
      </w:r>
      <w:proofErr w:type="spellEnd"/>
      <w:r w:rsidR="00E23394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E23394" w:rsidRPr="004142CE">
        <w:rPr>
          <w:rFonts w:ascii="맑은 고딕" w:eastAsia="맑은 고딕" w:hAnsi="맑은 고딕"/>
          <w:lang w:val="ko-KR"/>
        </w:rPr>
        <w:t xml:space="preserve">parent </w:t>
      </w:r>
      <w:r w:rsidR="00E23394" w:rsidRPr="004142CE">
        <w:rPr>
          <w:rFonts w:ascii="맑은 고딕" w:eastAsia="맑은 고딕" w:hAnsi="맑은 고딕" w:hint="eastAsia"/>
          <w:lang w:val="ko-KR"/>
        </w:rPr>
        <w:t>옵션이 추가된다.</w:t>
      </w:r>
      <w:r w:rsidR="00E23394" w:rsidRPr="004142CE">
        <w:rPr>
          <w:rFonts w:ascii="맑은 고딕" w:eastAsia="맑은 고딕" w:hAnsi="맑은 고딕"/>
          <w:lang w:val="ko-KR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deptPrnt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s_deptPrnt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"width:120,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mode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:'remote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',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jcombo.loader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{codeGrup:'DEPT_CODE',extNum01:1},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child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: {id:'s_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deptCode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',name:'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deptCode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'},</w:t>
      </w:r>
    </w:p>
    <w:p w:rsidR="00AC4264" w:rsidRPr="004142CE" w:rsidRDefault="00AC426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onChange</w:t>
      </w:r>
      <w:proofErr w:type="spellEnd"/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 xml:space="preserve">: 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jcombo.select</w:t>
      </w:r>
      <w:proofErr w:type="spellEnd"/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easyui-combobox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deptCode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s_deptCode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"width:120,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mode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:'remote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',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loader: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jcombo.loader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params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{codeGrup:'DEPT_CODE',extNum01:2},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parent: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{i</w:t>
      </w:r>
      <w:r w:rsidR="00E23394"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green"/>
        </w:rPr>
        <w:t>d:'s_deptPrnt',name:'extChr01'}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lastRenderedPageBreak/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>"</w:t>
      </w:r>
    </w:p>
    <w:p w:rsidR="00AC4264" w:rsidRPr="004142CE" w:rsidRDefault="00AC426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E23394" w:rsidRPr="004142CE" w:rsidRDefault="00E23394" w:rsidP="00AC426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277F37" w:rsidRPr="004142CE" w:rsidRDefault="00277F37" w:rsidP="00277F37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</w:rPr>
      </w:pPr>
      <w:proofErr w:type="spellStart"/>
      <w:r w:rsidRPr="004142CE">
        <w:rPr>
          <w:rFonts w:ascii="맑은 고딕" w:eastAsia="맑은 고딕" w:hAnsi="맑은 고딕" w:hint="eastAsia"/>
          <w:b/>
          <w:lang w:val="ko-KR"/>
        </w:rPr>
        <w:t>콤보</w:t>
      </w:r>
      <w:proofErr w:type="spellEnd"/>
      <w:r w:rsidRPr="004142CE">
        <w:rPr>
          <w:rFonts w:ascii="맑은 고딕" w:eastAsia="맑은 고딕" w:hAnsi="맑은 고딕" w:hint="eastAsia"/>
          <w:b/>
          <w:lang w:val="ko-KR"/>
        </w:rPr>
        <w:t xml:space="preserve"> 그리드 구현 방법</w:t>
      </w:r>
      <w:r w:rsidRPr="004142CE">
        <w:rPr>
          <w:rFonts w:ascii="맑은 고딕" w:eastAsia="맑은 고딕" w:hAnsi="맑은 고딕"/>
          <w:b/>
        </w:rPr>
        <w:t xml:space="preserve"> </w:t>
      </w:r>
    </w:p>
    <w:p w:rsidR="00E23394" w:rsidRPr="004142CE" w:rsidRDefault="00E23394" w:rsidP="00277F37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 w:hint="eastAsia"/>
        </w:rPr>
        <w:t>콤보가</w:t>
      </w:r>
      <w:proofErr w:type="spellEnd"/>
      <w:r w:rsidRPr="004142CE">
        <w:rPr>
          <w:rFonts w:ascii="맑은 고딕" w:eastAsia="맑은 고딕" w:hAnsi="맑은 고딕" w:hint="eastAsia"/>
        </w:rPr>
        <w:t xml:space="preserve"> 그리드 형태로 표현되는 것을 </w:t>
      </w:r>
      <w:proofErr w:type="spellStart"/>
      <w:r w:rsidRPr="004142CE">
        <w:rPr>
          <w:rFonts w:ascii="맑은 고딕" w:eastAsia="맑은 고딕" w:hAnsi="맑은 고딕" w:hint="eastAsia"/>
        </w:rPr>
        <w:t>콤보</w:t>
      </w:r>
      <w:proofErr w:type="spellEnd"/>
      <w:r w:rsidRPr="004142CE">
        <w:rPr>
          <w:rFonts w:ascii="맑은 고딕" w:eastAsia="맑은 고딕" w:hAnsi="맑은 고딕" w:hint="eastAsia"/>
        </w:rPr>
        <w:t xml:space="preserve"> 그리드라고 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</w:t>
      </w:r>
      <w:r w:rsidRPr="004142CE">
        <w:rPr>
          <w:rFonts w:ascii="맑은 고딕" w:eastAsia="맑은 고딕" w:hAnsi="맑은 고딕"/>
        </w:rPr>
        <w:t>EasyUI</w:t>
      </w:r>
      <w:r w:rsidRPr="004142CE">
        <w:rPr>
          <w:rFonts w:ascii="맑은 고딕" w:eastAsia="맑은 고딕" w:hAnsi="맑은 고딕" w:hint="eastAsia"/>
        </w:rPr>
        <w:t>에서 지원되는 기능이다.</w:t>
      </w:r>
    </w:p>
    <w:p w:rsidR="00E23394" w:rsidRPr="004142CE" w:rsidRDefault="00E23394" w:rsidP="00E23394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proofErr w:type="spellStart"/>
      <w:r w:rsidRPr="004142CE">
        <w:rPr>
          <w:rFonts w:ascii="맑은 고딕" w:eastAsia="맑은 고딕" w:hAnsi="맑은 고딕" w:hint="eastAsia"/>
        </w:rPr>
        <w:t>콤보의</w:t>
      </w:r>
      <w:proofErr w:type="spellEnd"/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class</w:t>
      </w:r>
      <w:r w:rsidRPr="004142CE">
        <w:rPr>
          <w:rFonts w:ascii="맑은 고딕" w:eastAsia="맑은 고딕" w:hAnsi="맑은 고딕" w:hint="eastAsia"/>
        </w:rPr>
        <w:t xml:space="preserve">가 </w:t>
      </w:r>
      <w:proofErr w:type="spellStart"/>
      <w:r w:rsidRPr="004142CE">
        <w:rPr>
          <w:rFonts w:ascii="맑은 고딕" w:eastAsia="맑은 고딕" w:hAnsi="맑은 고딕"/>
        </w:rPr>
        <w:t>easyui-combogrid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</w:rPr>
        <w:t>로</w:t>
      </w:r>
      <w:proofErr w:type="spellEnd"/>
      <w:r w:rsidRPr="004142CE">
        <w:rPr>
          <w:rFonts w:ascii="맑은 고딕" w:eastAsia="맑은 고딕" w:hAnsi="맑은 고딕" w:hint="eastAsia"/>
        </w:rPr>
        <w:t xml:space="preserve"> 명시되며 </w:t>
      </w:r>
      <w:r w:rsidRPr="004142CE">
        <w:rPr>
          <w:rFonts w:ascii="맑은 고딕" w:eastAsia="맑은 고딕" w:hAnsi="맑은 고딕"/>
        </w:rPr>
        <w:t xml:space="preserve">data-options </w:t>
      </w:r>
      <w:r w:rsidRPr="004142CE">
        <w:rPr>
          <w:rFonts w:ascii="맑은 고딕" w:eastAsia="맑은 고딕" w:hAnsi="맑은 고딕" w:hint="eastAsia"/>
        </w:rPr>
        <w:t>는 그리드의 옵션들을 설정할 수 있다.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color w:val="000000"/>
          <w:szCs w:val="18"/>
        </w:rPr>
        <w:tab/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input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class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easyui-combogrid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name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userType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id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r_userType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color w:val="7F007F"/>
          <w:szCs w:val="18"/>
        </w:rPr>
        <w:t>data-options</w:t>
      </w:r>
      <w:proofErr w:type="gram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"width:100,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required: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true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editable: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false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fitColumns: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true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panelWidth: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150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textField</w:t>
      </w:r>
      <w:proofErr w:type="spellEnd"/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codeName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',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idField</w:t>
      </w:r>
      <w:proofErr w:type="spellEnd"/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:'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codeCd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',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method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:'post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'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url: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'</w:t>
      </w:r>
      <w:r w:rsidRPr="004142CE">
        <w:rPr>
          <w:rFonts w:ascii="맑은 고딕" w:eastAsia="맑은 고딕" w:hAnsi="맑은 고딕" w:cs="Consolas"/>
          <w:color w:val="000000"/>
          <w:szCs w:val="18"/>
          <w:highlight w:val="yellow"/>
        </w:rPr>
        <w:t>${context}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/common/code/code.json'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queryParams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{'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codeGrup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':'USER_TYPE'},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spellStart"/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onChange</w:t>
      </w:r>
      <w:proofErr w:type="spellEnd"/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 function(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newVal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 xml:space="preserve">, 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oldVal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) {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$('#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r_userTypeCd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').</w:t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textbox(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'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setValue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 xml:space="preserve">', 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newVal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);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columns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 [[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{field:'codeCd'</w:t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,align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:'center',width:50,title:'코드'},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  <w:t xml:space="preserve">    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{field:'codeName'</w:t>
      </w:r>
      <w:proofErr w:type="gram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,align</w:t>
      </w:r>
      <w:proofErr w:type="gram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:'left',width:100,title:'코드명'}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i/>
          <w:iCs/>
          <w:color w:val="2A00FF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ab/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  <w:highlight w:val="yellow"/>
        </w:rPr>
        <w:t>]]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ind w:left="2160" w:firstLine="72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BF6C89" w:rsidRPr="004142CE" w:rsidRDefault="00BF6C89" w:rsidP="00E23394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맑은 고딕" w:eastAsia="맑은 고딕" w:hAnsi="맑은 고딕" w:cs="Consolas"/>
          <w:color w:val="008080"/>
          <w:szCs w:val="18"/>
        </w:rPr>
      </w:pPr>
      <w:r w:rsidRPr="004142CE">
        <w:rPr>
          <w:rFonts w:ascii="맑은 고딕" w:eastAsia="맑은 고딕" w:hAnsi="맑은 고딕" w:cs="Consolas"/>
          <w:noProof/>
          <w:color w:val="008080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BD029D" wp14:editId="6A1A1195">
                <wp:simplePos x="0" y="0"/>
                <wp:positionH relativeFrom="page">
                  <wp:posOffset>5095875</wp:posOffset>
                </wp:positionH>
                <wp:positionV relativeFrom="paragraph">
                  <wp:posOffset>495299</wp:posOffset>
                </wp:positionV>
                <wp:extent cx="1885950" cy="1876425"/>
                <wp:effectExtent l="0" t="0" r="19050" b="28575"/>
                <wp:wrapNone/>
                <wp:docPr id="53" name="모서리가 둥근 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5950" cy="187642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49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767D53" id="모서리가 둥근 직사각형 53" o:spid="_x0000_s1026" style="position:absolute;left:0;text-align:left;margin-left:401.25pt;margin-top:39pt;width:148.5pt;height:147.7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" fillcolor="#fcf2d5 [662]" strokecolor="#f4bf2e [3206]" strokeweight=".5pt">
                <v:fill opacity="32125f"/>
                <v:stroke joinstyle="miter"/>
                <w10:wrap anchorx="page"/>
              </v:roundrect>
            </w:pict>
          </mc:Fallback>
        </mc:AlternateContent>
      </w:r>
      <w:r w:rsidRPr="004142CE">
        <w:rPr>
          <w:rFonts w:ascii="맑은 고딕" w:eastAsia="맑은 고딕" w:hAnsi="맑은 고딕" w:cs="Consolas"/>
          <w:noProof/>
          <w:color w:val="008080"/>
          <w:szCs w:val="18"/>
        </w:rPr>
        <w:drawing>
          <wp:inline distT="0" distB="0" distL="0" distR="0">
            <wp:extent cx="5934075" cy="3857625"/>
            <wp:effectExtent l="19050" t="19050" r="28575" b="28575"/>
            <wp:docPr id="52" name="그림 52" descr="C:\Users\carmine\Desktop\가이드문서작업\콤보그리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armine\Desktop\가이드문서작업\콤보그리드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57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23394" w:rsidRPr="004142CE" w:rsidRDefault="00E23394" w:rsidP="00E23394">
      <w:pPr>
        <w:widowControl w:val="0"/>
        <w:autoSpaceDE w:val="0"/>
        <w:autoSpaceDN w:val="0"/>
        <w:adjustRightInd w:val="0"/>
        <w:spacing w:after="0" w:line="240" w:lineRule="auto"/>
        <w:rPr>
          <w:rFonts w:ascii="맑은 고딕" w:eastAsia="맑은 고딕" w:hAnsi="맑은 고딕" w:cs="Consolas"/>
          <w:szCs w:val="18"/>
        </w:rPr>
      </w:pPr>
    </w:p>
    <w:p w:rsidR="00196548" w:rsidRPr="004142CE" w:rsidRDefault="00E23394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1" w:name="_Toc401596861"/>
      <w:r w:rsidR="00245861" w:rsidRPr="004142CE">
        <w:rPr>
          <w:rFonts w:ascii="맑은 고딕" w:eastAsia="맑은 고딕" w:hAnsi="맑은 고딕" w:hint="eastAsia"/>
        </w:rPr>
        <w:t>Excel Download 기능</w:t>
      </w:r>
      <w:bookmarkEnd w:id="21"/>
    </w:p>
    <w:p w:rsidR="00196548" w:rsidRPr="004142CE" w:rsidRDefault="00CC0736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다운로드는 </w:t>
      </w:r>
      <w:r w:rsidRPr="004142CE">
        <w:rPr>
          <w:rFonts w:ascii="맑은 고딕" w:eastAsia="맑은 고딕" w:hAnsi="맑은 고딕"/>
          <w:lang w:val="ko-KR"/>
        </w:rPr>
        <w:t xml:space="preserve">jxls </w:t>
      </w:r>
      <w:r w:rsidRPr="004142CE">
        <w:rPr>
          <w:rFonts w:ascii="맑은 고딕" w:eastAsia="맑은 고딕" w:hAnsi="맑은 고딕" w:hint="eastAsia"/>
          <w:lang w:val="ko-KR"/>
        </w:rPr>
        <w:t>라이브러리를 사용하였으며,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버전은 </w:t>
      </w:r>
      <w:r w:rsidRPr="004142CE">
        <w:rPr>
          <w:rFonts w:ascii="맑은 고딕" w:eastAsia="맑은 고딕" w:hAnsi="맑은 고딕"/>
          <w:lang w:val="ko-KR"/>
        </w:rPr>
        <w:t xml:space="preserve">1.0.5 </w:t>
      </w:r>
      <w:r w:rsidRPr="004142CE">
        <w:rPr>
          <w:rFonts w:ascii="맑은 고딕" w:eastAsia="맑은 고딕" w:hAnsi="맑은 고딕" w:hint="eastAsia"/>
          <w:lang w:val="ko-KR"/>
        </w:rPr>
        <w:t>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 기능은 서버에서 검색한 데이터를 사전 정의된 템플릿과 병합하여 </w:t>
      </w:r>
      <w:r w:rsidR="000902F2" w:rsidRPr="004142CE">
        <w:rPr>
          <w:rFonts w:ascii="맑은 고딕" w:eastAsia="맑은 고딕" w:hAnsi="맑은 고딕" w:hint="eastAsia"/>
          <w:lang w:val="ko-KR"/>
        </w:rPr>
        <w:t>엑셀파일을 생성하여 내려주는 기능이다.</w:t>
      </w:r>
      <w:r w:rsidR="000902F2" w:rsidRPr="004142CE">
        <w:rPr>
          <w:rFonts w:ascii="맑은 고딕" w:eastAsia="맑은 고딕" w:hAnsi="맑은 고딕"/>
          <w:lang w:val="ko-KR"/>
        </w:rPr>
        <w:t xml:space="preserve"> </w:t>
      </w:r>
      <w:r w:rsidR="000902F2" w:rsidRPr="004142CE">
        <w:rPr>
          <w:rFonts w:ascii="맑은 고딕" w:eastAsia="맑은 고딕" w:hAnsi="맑은 고딕" w:hint="eastAsia"/>
          <w:lang w:val="ko-KR"/>
        </w:rPr>
        <w:t>따라서,</w:t>
      </w:r>
      <w:r w:rsidR="000902F2" w:rsidRPr="004142CE">
        <w:rPr>
          <w:rFonts w:ascii="맑은 고딕" w:eastAsia="맑은 고딕" w:hAnsi="맑은 고딕"/>
          <w:lang w:val="ko-KR"/>
        </w:rPr>
        <w:t xml:space="preserve"> </w:t>
      </w:r>
      <w:r w:rsidR="000902F2" w:rsidRPr="004142CE">
        <w:rPr>
          <w:rFonts w:ascii="맑은 고딕" w:eastAsia="맑은 고딕" w:hAnsi="맑은 고딕" w:hint="eastAsia"/>
          <w:lang w:val="ko-KR"/>
        </w:rPr>
        <w:t>엑셀 다운로드를 구현하기 위해선 반드시 해당 화면의 엑셀 템플릿 작업이 필요하다.</w:t>
      </w:r>
    </w:p>
    <w:p w:rsidR="000902F2" w:rsidRPr="004142CE" w:rsidRDefault="000902F2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>엑셀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템플릿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경로는</w:t>
      </w:r>
      <w:r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app.properties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정의되어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있으며</w:t>
      </w:r>
      <w:r w:rsidRPr="004142CE">
        <w:rPr>
          <w:rFonts w:ascii="맑은 고딕" w:eastAsia="맑은 고딕" w:hAnsi="맑은 고딕" w:hint="eastAsia"/>
        </w:rPr>
        <w:t>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현재는</w:t>
      </w:r>
      <w:r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src</w:t>
      </w:r>
      <w:proofErr w:type="spellEnd"/>
      <w:r w:rsidRPr="004142CE">
        <w:rPr>
          <w:rFonts w:ascii="맑은 고딕" w:eastAsia="맑은 고딕" w:hAnsi="맑은 고딕"/>
        </w:rPr>
        <w:t>/main/</w:t>
      </w:r>
      <w:proofErr w:type="spellStart"/>
      <w:r w:rsidRPr="004142CE">
        <w:rPr>
          <w:rFonts w:ascii="맑은 고딕" w:eastAsia="맑은 고딕" w:hAnsi="맑은 고딕"/>
        </w:rPr>
        <w:t>webapp</w:t>
      </w:r>
      <w:proofErr w:type="spellEnd"/>
      <w:r w:rsidRPr="004142CE">
        <w:rPr>
          <w:rFonts w:ascii="맑은 고딕" w:eastAsia="맑은 고딕" w:hAnsi="맑은 고딕"/>
        </w:rPr>
        <w:t xml:space="preserve">/WEB-INF/templates </w:t>
      </w:r>
      <w:r w:rsidRPr="004142CE">
        <w:rPr>
          <w:rFonts w:ascii="맑은 고딕" w:eastAsia="맑은 고딕" w:hAnsi="맑은 고딕" w:hint="eastAsia"/>
          <w:lang w:val="ko-KR"/>
        </w:rPr>
        <w:t>에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위치해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템플릿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명칭은</w:t>
      </w:r>
      <w:r w:rsidRPr="004142CE">
        <w:rPr>
          <w:rFonts w:ascii="맑은 고딕" w:eastAsia="맑은 고딕" w:hAnsi="맑은 고딕" w:hint="eastAsia"/>
        </w:rPr>
        <w:t xml:space="preserve"> 기본적으로 해당 </w:t>
      </w:r>
      <w:r w:rsidRPr="004142CE">
        <w:rPr>
          <w:rFonts w:ascii="맑은 고딕" w:eastAsia="맑은 고딕" w:hAnsi="맑은 고딕"/>
        </w:rPr>
        <w:t xml:space="preserve">Controller </w:t>
      </w:r>
      <w:r w:rsidRPr="004142CE">
        <w:rPr>
          <w:rFonts w:ascii="맑은 고딕" w:eastAsia="맑은 고딕" w:hAnsi="맑은 고딕" w:hint="eastAsia"/>
        </w:rPr>
        <w:t>클래스의 기본명칭을 사용한다.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예를 들면,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코드관리의 경우 </w:t>
      </w:r>
      <w:proofErr w:type="spellStart"/>
      <w:r w:rsidRPr="004142CE">
        <w:rPr>
          <w:rFonts w:ascii="맑은 고딕" w:eastAsia="맑은 고딕" w:hAnsi="맑은 고딕"/>
        </w:rPr>
        <w:t>CodeController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이므로 템플릿 명칭은 </w:t>
      </w:r>
      <w:r w:rsidRPr="004142CE">
        <w:rPr>
          <w:rFonts w:ascii="맑은 고딕" w:eastAsia="맑은 고딕" w:hAnsi="맑은 고딕"/>
        </w:rPr>
        <w:t xml:space="preserve">Code_Template.xlsx </w:t>
      </w:r>
      <w:r w:rsidRPr="004142CE">
        <w:rPr>
          <w:rFonts w:ascii="맑은 고딕" w:eastAsia="맑은 고딕" w:hAnsi="맑은 고딕" w:hint="eastAsia"/>
        </w:rPr>
        <w:t>이고,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다운로드시의 명칭은 </w:t>
      </w:r>
      <w:r w:rsidRPr="004142CE">
        <w:rPr>
          <w:rFonts w:ascii="맑은 고딕" w:eastAsia="맑은 고딕" w:hAnsi="맑은 고딕"/>
        </w:rPr>
        <w:t xml:space="preserve">Code.xlsx </w:t>
      </w:r>
      <w:r w:rsidRPr="004142CE">
        <w:rPr>
          <w:rFonts w:ascii="맑은 고딕" w:eastAsia="맑은 고딕" w:hAnsi="맑은 고딕" w:hint="eastAsia"/>
        </w:rPr>
        <w:t>가 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이를 변경하고자 한다면 다음과 같이 </w:t>
      </w:r>
      <w:r w:rsidRPr="004142CE">
        <w:rPr>
          <w:rFonts w:ascii="맑은 고딕" w:eastAsia="맑은 고딕" w:hAnsi="맑은 고딕"/>
        </w:rPr>
        <w:t>Controller</w:t>
      </w:r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 xml:space="preserve">download </w:t>
      </w:r>
      <w:proofErr w:type="spellStart"/>
      <w:r w:rsidRPr="004142CE">
        <w:rPr>
          <w:rFonts w:ascii="맑은 고딕" w:eastAsia="맑은 고딕" w:hAnsi="맑은 고딕" w:hint="eastAsia"/>
        </w:rPr>
        <w:t>메서드에</w:t>
      </w:r>
      <w:proofErr w:type="spellEnd"/>
      <w:r w:rsidRPr="004142CE">
        <w:rPr>
          <w:rFonts w:ascii="맑은 고딕" w:eastAsia="맑은 고딕" w:hAnsi="맑은 고딕" w:hint="eastAsia"/>
        </w:rPr>
        <w:t xml:space="preserve"> 구현하면 된다.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090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0902F2" w:rsidP="000902F2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예제</w:t>
            </w:r>
          </w:p>
        </w:tc>
      </w:tr>
      <w:tr w:rsidR="000902F2" w:rsidRPr="004142CE" w:rsidTr="000902F2">
        <w:tc>
          <w:tcPr>
            <w:tcW w:w="9350" w:type="dxa"/>
          </w:tcPr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ParamsMap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getParams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getService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().search(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JxlsView.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TEMPLATE_NAME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"Test_Template.xlsx"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JxlsView.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DOWNLOAD_NAME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"Test.xlsx"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BaseConstants.</w:t>
            </w:r>
            <w:r w:rsidRPr="004142CE">
              <w:rPr>
                <w:rFonts w:ascii="맑은 고딕" w:eastAsia="맑은 고딕" w:hAnsi="맑은 고딕" w:cs="Consolas"/>
                <w:b/>
                <w:bCs/>
                <w:i/>
                <w:iCs/>
                <w:color w:val="0000C0"/>
                <w:szCs w:val="18"/>
              </w:rPr>
              <w:t>DATA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jxlsView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</w:tc>
      </w:tr>
    </w:tbl>
    <w:p w:rsidR="000902F2" w:rsidRPr="004142CE" w:rsidRDefault="000902F2" w:rsidP="000902F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902F2" w:rsidRPr="004142CE" w:rsidRDefault="000902F2" w:rsidP="000902F2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템플릿의 작성방법은 </w:t>
      </w:r>
      <w:r w:rsidRPr="004142CE">
        <w:rPr>
          <w:rFonts w:ascii="맑은 고딕" w:eastAsia="맑은 고딕" w:hAnsi="맑은 고딕"/>
          <w:lang w:val="ko-KR"/>
        </w:rPr>
        <w:t xml:space="preserve">jxls </w:t>
      </w:r>
      <w:r w:rsidRPr="004142CE">
        <w:rPr>
          <w:rFonts w:ascii="맑은 고딕" w:eastAsia="맑은 고딕" w:hAnsi="맑은 고딕" w:hint="eastAsia"/>
          <w:lang w:val="ko-KR"/>
        </w:rPr>
        <w:t xml:space="preserve">라이브러리의 </w:t>
      </w:r>
      <w:r w:rsidRPr="004142CE">
        <w:rPr>
          <w:rFonts w:ascii="맑은 고딕" w:eastAsia="맑은 고딕" w:hAnsi="맑은 고딕"/>
          <w:lang w:val="ko-KR"/>
        </w:rPr>
        <w:t xml:space="preserve">API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참고하도록 한다.</w:t>
      </w:r>
    </w:p>
    <w:p w:rsidR="000902F2" w:rsidRPr="004142CE" w:rsidRDefault="000902F2" w:rsidP="000902F2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엑셀 다운로드를 위해서</w:t>
      </w:r>
      <w:r w:rsidR="00331AEF" w:rsidRPr="004142CE">
        <w:rPr>
          <w:rFonts w:ascii="맑은 고딕" w:eastAsia="맑은 고딕" w:hAnsi="맑은 고딕" w:hint="eastAsia"/>
          <w:lang w:val="ko-KR"/>
        </w:rPr>
        <w:t xml:space="preserve"> </w:t>
      </w:r>
      <w:r w:rsidR="00331AEF" w:rsidRPr="004142CE">
        <w:rPr>
          <w:rFonts w:ascii="맑은 고딕" w:eastAsia="맑은 고딕" w:hAnsi="맑은 고딕"/>
          <w:lang w:val="ko-KR"/>
        </w:rPr>
        <w:t xml:space="preserve">JxlsView </w:t>
      </w:r>
      <w:r w:rsidR="00331AEF" w:rsidRPr="004142CE">
        <w:rPr>
          <w:rFonts w:ascii="맑은 고딕" w:eastAsia="맑은 고딕" w:hAnsi="맑은 고딕" w:hint="eastAsia"/>
          <w:lang w:val="ko-KR"/>
        </w:rPr>
        <w:t>가 사용된다.</w:t>
      </w:r>
    </w:p>
    <w:p w:rsidR="000902F2" w:rsidRPr="004142CE" w:rsidRDefault="000902F2" w:rsidP="000902F2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hint="eastAsia"/>
          <w:lang w:val="ko-KR"/>
        </w:rPr>
        <w:t>다음은 엑셀 다운로드 기능을 구현할 경우의 절차이다.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0902F2" w:rsidP="000902F2">
            <w:pPr>
              <w:pStyle w:val="af2"/>
              <w:numPr>
                <w:ilvl w:val="0"/>
                <w:numId w:val="3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해당 업무의 Controller Class에 다음과 같이 추가한다.</w:t>
            </w:r>
            <w:r w:rsidR="00331AEF" w:rsidRPr="004142CE">
              <w:rPr>
                <w:rFonts w:ascii="맑은 고딕" w:eastAsia="맑은 고딕" w:hAnsi="맑은 고딕"/>
              </w:rPr>
              <w:t xml:space="preserve"> </w:t>
            </w:r>
            <w:r w:rsidR="00331AEF" w:rsidRPr="004142CE">
              <w:rPr>
                <w:rFonts w:ascii="맑은 고딕" w:eastAsia="맑은 고딕" w:hAnsi="맑은 고딕" w:hint="eastAsia"/>
              </w:rPr>
              <w:t xml:space="preserve">검색 기능은 </w:t>
            </w:r>
            <w:r w:rsidR="00331AEF" w:rsidRPr="004142CE">
              <w:rPr>
                <w:rFonts w:ascii="맑은 고딕" w:eastAsia="맑은 고딕" w:hAnsi="맑은 고딕"/>
              </w:rPr>
              <w:t xml:space="preserve">search </w:t>
            </w:r>
            <w:proofErr w:type="spellStart"/>
            <w:r w:rsidR="00331AEF" w:rsidRPr="004142CE">
              <w:rPr>
                <w:rFonts w:ascii="맑은 고딕" w:eastAsia="맑은 고딕" w:hAnsi="맑은 고딕" w:hint="eastAsia"/>
              </w:rPr>
              <w:t>메서드를</w:t>
            </w:r>
            <w:proofErr w:type="spellEnd"/>
            <w:r w:rsidR="00331AEF" w:rsidRPr="004142CE">
              <w:rPr>
                <w:rFonts w:ascii="맑은 고딕" w:eastAsia="맑은 고딕" w:hAnsi="맑은 고딕" w:hint="eastAsia"/>
              </w:rPr>
              <w:t xml:space="preserve"> 기본적으로 사용하므로 만약 검색 </w:t>
            </w:r>
            <w:proofErr w:type="spellStart"/>
            <w:r w:rsidR="00331AEF" w:rsidRPr="004142CE">
              <w:rPr>
                <w:rFonts w:ascii="맑은 고딕" w:eastAsia="맑은 고딕" w:hAnsi="맑은 고딕" w:hint="eastAsia"/>
              </w:rPr>
              <w:t>메서드가</w:t>
            </w:r>
            <w:proofErr w:type="spellEnd"/>
            <w:r w:rsidR="00331AEF" w:rsidRPr="004142CE">
              <w:rPr>
                <w:rFonts w:ascii="맑은 고딕" w:eastAsia="맑은 고딕" w:hAnsi="맑은 고딕" w:hint="eastAsia"/>
              </w:rPr>
              <w:t xml:space="preserve"> 다르게 구현되어야 할 경우엔 </w:t>
            </w:r>
            <w:proofErr w:type="spellStart"/>
            <w:r w:rsidR="00331AEF" w:rsidRPr="004142CE">
              <w:rPr>
                <w:rFonts w:ascii="맑은 고딕" w:eastAsia="맑은 고딕" w:hAnsi="맑은 고딕"/>
              </w:rPr>
              <w:t>super.download</w:t>
            </w:r>
            <w:proofErr w:type="spellEnd"/>
            <w:r w:rsidR="00331AEF" w:rsidRPr="004142CE">
              <w:rPr>
                <w:rFonts w:ascii="맑은 고딕" w:eastAsia="맑은 고딕" w:hAnsi="맑은 고딕"/>
              </w:rPr>
              <w:t xml:space="preserve"> </w:t>
            </w:r>
            <w:r w:rsidR="00331AEF" w:rsidRPr="004142CE">
              <w:rPr>
                <w:rFonts w:ascii="맑은 고딕" w:eastAsia="맑은 고딕" w:hAnsi="맑은 고딕" w:hint="eastAsia"/>
              </w:rPr>
              <w:t>의 내용을 응용하여 구현하도록 한다.</w:t>
            </w:r>
          </w:p>
        </w:tc>
      </w:tr>
      <w:tr w:rsidR="000902F2" w:rsidRPr="004142CE" w:rsidTr="00DF5C49">
        <w:tc>
          <w:tcPr>
            <w:tcW w:w="9350" w:type="dxa"/>
          </w:tcPr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"/download.do"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download(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0902F2" w:rsidRPr="004142CE" w:rsidRDefault="000902F2" w:rsidP="000902F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super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.download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0902F2" w:rsidRPr="004142CE" w:rsidRDefault="000902F2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}</w:t>
            </w:r>
          </w:p>
        </w:tc>
      </w:tr>
    </w:tbl>
    <w:p w:rsidR="000902F2" w:rsidRPr="004142CE" w:rsidRDefault="000902F2" w:rsidP="000902F2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0902F2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0902F2" w:rsidRPr="004142CE" w:rsidRDefault="00331AEF" w:rsidP="00DF5C49">
            <w:pPr>
              <w:pStyle w:val="af2"/>
              <w:numPr>
                <w:ilvl w:val="0"/>
                <w:numId w:val="3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아래의 예제와 같이 엑셀 템플릿을 엑셀 파일로 생성한다.</w:t>
            </w:r>
          </w:p>
        </w:tc>
      </w:tr>
      <w:tr w:rsidR="000902F2" w:rsidRPr="004142CE" w:rsidTr="00DF5C49">
        <w:tc>
          <w:tcPr>
            <w:tcW w:w="9350" w:type="dxa"/>
          </w:tcPr>
          <w:p w:rsidR="00331AEF" w:rsidRPr="004142CE" w:rsidRDefault="00331AEF" w:rsidP="00331AEF">
            <w:pPr>
              <w:rPr>
                <w:rFonts w:ascii="맑은 고딕" w:eastAsia="맑은 고딕" w:hAnsi="맑은 고딕"/>
              </w:rPr>
            </w:pPr>
          </w:p>
          <w:tbl>
            <w:tblPr>
              <w:tblW w:w="8297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1651"/>
              <w:gridCol w:w="1525"/>
              <w:gridCol w:w="1719"/>
              <w:gridCol w:w="1758"/>
              <w:gridCol w:w="1644"/>
            </w:tblGrid>
            <w:tr w:rsidR="00331AEF" w:rsidRPr="004142CE" w:rsidTr="00DF5C49">
              <w:trPr>
                <w:trHeight w:val="161"/>
              </w:trPr>
              <w:tc>
                <w:tcPr>
                  <w:tcW w:w="8297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000000" w:fill="333F4F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FFFFFF"/>
                      <w:sz w:val="28"/>
                      <w:szCs w:val="28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FFFFFF"/>
                      <w:sz w:val="28"/>
                      <w:szCs w:val="28"/>
                    </w:rPr>
                    <w:t>코드목록</w:t>
                  </w:r>
                </w:p>
              </w:tc>
            </w:tr>
            <w:tr w:rsidR="00331AEF" w:rsidRPr="004142CE" w:rsidTr="00DF5C49">
              <w:trPr>
                <w:trHeight w:val="234"/>
              </w:trPr>
              <w:tc>
                <w:tcPr>
                  <w:tcW w:w="1651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코드그룹</w:t>
                  </w:r>
                </w:p>
              </w:tc>
              <w:tc>
                <w:tcPr>
                  <w:tcW w:w="1525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</w:t>
                  </w:r>
                </w:p>
              </w:tc>
              <w:tc>
                <w:tcPr>
                  <w:tcW w:w="1719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코드명칭</w:t>
                  </w:r>
                </w:p>
              </w:tc>
              <w:tc>
                <w:tcPr>
                  <w:tcW w:w="1758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순서</w:t>
                  </w:r>
                </w:p>
              </w:tc>
              <w:tc>
                <w:tcPr>
                  <w:tcW w:w="1644" w:type="dxa"/>
                  <w:tcBorders>
                    <w:top w:val="single" w:sz="8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b/>
                      <w:bCs/>
                      <w:color w:val="000000"/>
                      <w:sz w:val="20"/>
                    </w:rPr>
                  </w:pPr>
                  <w:r w:rsidRPr="004142C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z w:val="20"/>
                    </w:rPr>
                    <w:t>코드설명</w:t>
                  </w:r>
                </w:p>
              </w:tc>
            </w:tr>
            <w:tr w:rsidR="00331AEF" w:rsidRPr="004142CE" w:rsidTr="00DF5C49">
              <w:trPr>
                <w:trHeight w:val="399"/>
              </w:trPr>
              <w:tc>
                <w:tcPr>
                  <w:tcW w:w="8297" w:type="dxa"/>
                  <w:gridSpan w:val="5"/>
                  <w:tcBorders>
                    <w:top w:val="single" w:sz="4" w:space="0" w:color="808080"/>
                    <w:left w:val="single" w:sz="8" w:space="0" w:color="auto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&lt;</w:t>
                  </w:r>
                  <w:proofErr w:type="spellStart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jx</w:t>
                  </w:r>
                  <w:proofErr w:type="gramStart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:forEach</w:t>
                  </w:r>
                  <w:proofErr w:type="spellEnd"/>
                  <w:proofErr w:type="gramEnd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var</w:t>
                  </w:r>
                  <w:proofErr w:type="spellEnd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="data" items="${rows}"&gt;</w:t>
                  </w: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 xml:space="preserve">　</w:t>
                  </w:r>
                </w:p>
              </w:tc>
            </w:tr>
            <w:tr w:rsidR="00331AEF" w:rsidRPr="004142CE" w:rsidTr="00DF5C49">
              <w:trPr>
                <w:trHeight w:val="293"/>
              </w:trPr>
              <w:tc>
                <w:tcPr>
                  <w:tcW w:w="1651" w:type="dxa"/>
                  <w:tcBorders>
                    <w:top w:val="nil"/>
                    <w:left w:val="single" w:sz="8" w:space="0" w:color="auto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jc w:val="center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</w:t>
                  </w:r>
                  <w:proofErr w:type="spellStart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data.codeGrup</w:t>
                  </w:r>
                  <w:proofErr w:type="spellEnd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1525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</w:t>
                  </w:r>
                  <w:proofErr w:type="spellStart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data.codeCd</w:t>
                  </w:r>
                  <w:proofErr w:type="spellEnd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</w:t>
                  </w:r>
                  <w:proofErr w:type="spellStart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data.codeName</w:t>
                  </w:r>
                  <w:proofErr w:type="spellEnd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</w:t>
                  </w:r>
                  <w:proofErr w:type="spellStart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data.sortSeq</w:t>
                  </w:r>
                  <w:proofErr w:type="spellEnd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1644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${</w:t>
                  </w:r>
                  <w:proofErr w:type="spellStart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data.codeDesc</w:t>
                  </w:r>
                  <w:proofErr w:type="spellEnd"/>
                  <w:r w:rsidRPr="004142CE">
                    <w:rPr>
                      <w:rFonts w:ascii="맑은 고딕" w:eastAsia="맑은 고딕" w:hAnsi="맑은 고딕" w:cs="굴림"/>
                      <w:color w:val="000000"/>
                      <w:sz w:val="16"/>
                      <w:szCs w:val="16"/>
                    </w:rPr>
                    <w:t>}</w:t>
                  </w:r>
                </w:p>
              </w:tc>
            </w:tr>
            <w:tr w:rsidR="00331AEF" w:rsidRPr="004142CE" w:rsidTr="00DF5C49">
              <w:trPr>
                <w:trHeight w:val="343"/>
              </w:trPr>
              <w:tc>
                <w:tcPr>
                  <w:tcW w:w="8297" w:type="dxa"/>
                  <w:gridSpan w:val="5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31AEF" w:rsidRPr="004142CE" w:rsidRDefault="00331AEF" w:rsidP="00331AEF">
                  <w:pPr>
                    <w:spacing w:after="0" w:line="240" w:lineRule="auto"/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</w:pPr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&lt;/</w:t>
                  </w:r>
                  <w:proofErr w:type="spellStart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jx:forEach</w:t>
                  </w:r>
                  <w:proofErr w:type="spellEnd"/>
                  <w:r w:rsidRPr="004142CE">
                    <w:rPr>
                      <w:rFonts w:ascii="맑은 고딕" w:eastAsia="맑은 고딕" w:hAnsi="맑은 고딕" w:cs="Arial Unicode MS"/>
                      <w:color w:val="000000"/>
                      <w:sz w:val="16"/>
                      <w:szCs w:val="16"/>
                    </w:rPr>
                    <w:t>&gt;</w:t>
                  </w:r>
                </w:p>
              </w:tc>
            </w:tr>
          </w:tbl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 xml:space="preserve">  </w:t>
            </w:r>
          </w:p>
        </w:tc>
      </w:tr>
    </w:tbl>
    <w:p w:rsidR="000902F2" w:rsidRPr="004142CE" w:rsidRDefault="00331AEF" w:rsidP="000902F2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331AEF" w:rsidRPr="004142CE" w:rsidTr="00331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331AEF" w:rsidRPr="004142CE" w:rsidRDefault="00331AEF" w:rsidP="00DF5C49">
            <w:pPr>
              <w:pStyle w:val="af2"/>
              <w:numPr>
                <w:ilvl w:val="0"/>
                <w:numId w:val="3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해당 업무 화면의 </w:t>
            </w:r>
            <w:r w:rsidRPr="004142CE">
              <w:rPr>
                <w:rFonts w:ascii="맑은 고딕" w:eastAsia="맑은 고딕" w:hAnsi="맑은 고딕"/>
              </w:rPr>
              <w:t>JSP</w:t>
            </w:r>
            <w:r w:rsidRPr="004142CE">
              <w:rPr>
                <w:rFonts w:ascii="맑은 고딕" w:eastAsia="맑은 고딕" w:hAnsi="맑은 고딕" w:hint="eastAsia"/>
              </w:rPr>
              <w:t>에 다음과 같이 엑셀 버튼을 추가한다.</w:t>
            </w:r>
          </w:p>
        </w:tc>
      </w:tr>
      <w:tr w:rsidR="00331AEF" w:rsidRPr="004142CE" w:rsidTr="00331AEF">
        <w:tc>
          <w:tcPr>
            <w:tcW w:w="8590" w:type="dxa"/>
          </w:tcPr>
          <w:p w:rsidR="00331AEF" w:rsidRPr="004142CE" w:rsidRDefault="00331AEF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a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href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javascript</w:t>
            </w:r>
            <w:proofErr w:type="gram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:void</w:t>
            </w:r>
            <w:proofErr w:type="spellEnd"/>
            <w:proofErr w:type="gram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(0)"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class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easyui-linkbutton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iconCls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"icon-excel"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"excel-button"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엑셀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a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331AEF" w:rsidRPr="004142CE" w:rsidRDefault="00331AEF" w:rsidP="00331AE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331AEF" w:rsidRPr="004142CE" w:rsidTr="00DF5C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331AEF" w:rsidRPr="004142CE" w:rsidRDefault="00331AEF" w:rsidP="00331AEF">
            <w:pPr>
              <w:pStyle w:val="af2"/>
              <w:numPr>
                <w:ilvl w:val="0"/>
                <w:numId w:val="39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해당 업무 화면의 스크립트에 다음과 같이 엑셀 버튼 클릭 이벤트를 추가한다.</w:t>
            </w:r>
          </w:p>
        </w:tc>
      </w:tr>
      <w:tr w:rsidR="00331AEF" w:rsidRPr="004142CE" w:rsidTr="00DF5C49">
        <w:tc>
          <w:tcPr>
            <w:tcW w:w="9350" w:type="dxa"/>
          </w:tcPr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$(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 xml:space="preserve">//엑셀버튼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클릭시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 xml:space="preserve"> 이벤트 바인딩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"#excel-button"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doExcel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});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다운로드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lastRenderedPageBreak/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doExcel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31AEF" w:rsidRPr="004142CE" w:rsidRDefault="00331AEF" w:rsidP="00331AE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consts.easygrid.download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();</w:t>
            </w:r>
          </w:p>
          <w:p w:rsidR="00331AEF" w:rsidRPr="004142CE" w:rsidRDefault="00331AEF" w:rsidP="00DF5C4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331AEF" w:rsidRPr="004142CE" w:rsidRDefault="00331AEF" w:rsidP="00331AE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p w:rsidR="00331AEF" w:rsidRPr="004142CE" w:rsidRDefault="00331AEF" w:rsidP="00331AEF">
      <w:pPr>
        <w:spacing w:after="0"/>
        <w:rPr>
          <w:rFonts w:ascii="맑은 고딕" w:eastAsia="맑은 고딕" w:hAnsi="맑은 고딕" w:cs="Consolas"/>
          <w:szCs w:val="18"/>
        </w:rPr>
      </w:pPr>
    </w:p>
    <w:p w:rsidR="00196548" w:rsidRPr="004142CE" w:rsidRDefault="000902F2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 </w:t>
      </w:r>
      <w:bookmarkStart w:id="22" w:name="_Toc401596862"/>
      <w:r w:rsidR="00245861" w:rsidRPr="004142CE">
        <w:rPr>
          <w:rFonts w:ascii="맑은 고딕" w:eastAsia="맑은 고딕" w:hAnsi="맑은 고딕" w:hint="eastAsia"/>
        </w:rPr>
        <w:t>Excel Loader 기능</w:t>
      </w:r>
      <w:bookmarkEnd w:id="22"/>
    </w:p>
    <w:p w:rsidR="00196548" w:rsidRPr="004142CE" w:rsidRDefault="00DF5C49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파일을 업로드 하여 해당 내용을 라인단위로 읽어서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로드한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후에 화면에서 필요한 부분을 편집 후 저장하는 기능이다.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코드엑셀로더에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구현되어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="009A41CE" w:rsidRPr="004142CE">
        <w:rPr>
          <w:rFonts w:ascii="맑은 고딕" w:eastAsia="맑은 고딕" w:hAnsi="맑은 고딕" w:hint="eastAsia"/>
          <w:lang w:val="ko-KR"/>
        </w:rPr>
        <w:t xml:space="preserve">jxls 라이브러리의 </w:t>
      </w:r>
      <w:r w:rsidR="009A41CE" w:rsidRPr="004142CE">
        <w:rPr>
          <w:rFonts w:ascii="맑은 고딕" w:eastAsia="맑은 고딕" w:hAnsi="맑은 고딕"/>
          <w:lang w:val="ko-KR"/>
        </w:rPr>
        <w:t xml:space="preserve">loader </w:t>
      </w:r>
      <w:r w:rsidR="009A41CE" w:rsidRPr="004142CE">
        <w:rPr>
          <w:rFonts w:ascii="맑은 고딕" w:eastAsia="맑은 고딕" w:hAnsi="맑은 고딕" w:hint="eastAsia"/>
          <w:lang w:val="ko-KR"/>
        </w:rPr>
        <w:t>기능을 사용하고 있다.</w:t>
      </w:r>
    </w:p>
    <w:p w:rsidR="00196548" w:rsidRPr="004142CE" w:rsidRDefault="009A41CE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엑셀 파일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로드시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필요한 항목에 대한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맵핑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설정파일을 </w:t>
      </w:r>
      <w:r w:rsidRPr="004142CE">
        <w:rPr>
          <w:rFonts w:ascii="맑은 고딕" w:eastAsia="맑은 고딕" w:hAnsi="맑은 고딕"/>
          <w:lang w:val="ko-KR"/>
        </w:rPr>
        <w:t>xml</w:t>
      </w:r>
      <w:r w:rsidRPr="004142CE">
        <w:rPr>
          <w:rFonts w:ascii="맑은 고딕" w:eastAsia="맑은 고딕" w:hAnsi="맑은 고딕" w:hint="eastAsia"/>
          <w:lang w:val="ko-KR"/>
        </w:rPr>
        <w:t xml:space="preserve">로 정의하여 이를 읽어 해당 엑셀을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파싱하고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내려주며 이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맵핑설정파일의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위치에 대한 정보는 </w:t>
      </w:r>
      <w:r w:rsidRPr="004142CE">
        <w:rPr>
          <w:rFonts w:ascii="맑은 고딕" w:eastAsia="맑은 고딕" w:hAnsi="맑은 고딕"/>
          <w:lang w:val="ko-KR"/>
        </w:rPr>
        <w:t>app.properties</w:t>
      </w:r>
      <w:r w:rsidRPr="004142CE">
        <w:rPr>
          <w:rFonts w:ascii="맑은 고딕" w:eastAsia="맑은 고딕" w:hAnsi="맑은 고딕" w:hint="eastAsia"/>
          <w:lang w:val="ko-KR"/>
        </w:rPr>
        <w:t>에 정의되어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현재 </w:t>
      </w:r>
      <w:proofErr w:type="gramStart"/>
      <w:r w:rsidRPr="004142CE">
        <w:rPr>
          <w:rFonts w:ascii="맑은 고딕" w:eastAsia="맑은 고딕" w:hAnsi="맑은 고딕" w:hint="eastAsia"/>
          <w:lang w:val="ko-KR"/>
        </w:rPr>
        <w:t xml:space="preserve">시스템에선  </w:t>
      </w:r>
      <w:r w:rsidRPr="004142CE">
        <w:rPr>
          <w:rFonts w:ascii="맑은 고딕" w:eastAsia="맑은 고딕" w:hAnsi="맑은 고딕"/>
          <w:lang w:val="ko-KR"/>
        </w:rPr>
        <w:t>src</w:t>
      </w:r>
      <w:proofErr w:type="gramEnd"/>
      <w:r w:rsidRPr="004142CE">
        <w:rPr>
          <w:rFonts w:ascii="맑은 고딕" w:eastAsia="맑은 고딕" w:hAnsi="맑은 고딕"/>
          <w:lang w:val="ko-KR"/>
        </w:rPr>
        <w:t xml:space="preserve">/main/resources/xlsloaders/ 에서 </w:t>
      </w:r>
      <w:r w:rsidRPr="004142CE">
        <w:rPr>
          <w:rFonts w:ascii="맑은 고딕" w:eastAsia="맑은 고딕" w:hAnsi="맑은 고딕" w:hint="eastAsia"/>
          <w:lang w:val="ko-KR"/>
        </w:rPr>
        <w:t>확인할 수 있다.</w:t>
      </w:r>
    </w:p>
    <w:p w:rsidR="009A41CE" w:rsidRPr="004142CE" w:rsidRDefault="009A41CE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현재 구현된 기능은 엑셀파일을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업로드하여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바로 </w:t>
      </w:r>
      <w:r w:rsidRPr="004142CE">
        <w:rPr>
          <w:rFonts w:ascii="맑은 고딕" w:eastAsia="맑은 고딕" w:hAnsi="맑은 고딕"/>
          <w:lang w:val="ko-KR"/>
        </w:rPr>
        <w:t xml:space="preserve">ExcelLoader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사용하여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파싱한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후 결과목록을 </w:t>
      </w:r>
      <w:r w:rsidRPr="004142CE">
        <w:rPr>
          <w:rFonts w:ascii="맑은 고딕" w:eastAsia="맑은 고딕" w:hAnsi="맑은 고딕"/>
          <w:lang w:val="ko-KR"/>
        </w:rPr>
        <w:t>Json</w:t>
      </w:r>
      <w:r w:rsidRPr="004142CE">
        <w:rPr>
          <w:rFonts w:ascii="맑은 고딕" w:eastAsia="맑은 고딕" w:hAnsi="맑은 고딕" w:hint="eastAsia"/>
          <w:lang w:val="ko-KR"/>
        </w:rPr>
        <w:t>으로 화면에 넘겨주도록 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따라서 별도로 파일이 서버에 저장되지 않는다.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서버에 저장되도록 하기 위해선 </w:t>
      </w:r>
      <w:r w:rsidRPr="004142CE">
        <w:rPr>
          <w:rFonts w:ascii="맑은 고딕" w:eastAsia="맑은 고딕" w:hAnsi="맑은 고딕"/>
          <w:lang w:val="ko-KR"/>
        </w:rPr>
        <w:t xml:space="preserve">ExcelLoader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load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메서드에서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물리적 파일을 저장하는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로직이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구현되어야 한다.</w:t>
      </w:r>
    </w:p>
    <w:p w:rsidR="009A41CE" w:rsidRPr="004142CE" w:rsidRDefault="009A41CE" w:rsidP="009A41CE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 w:cs="Consolas"/>
          <w:szCs w:val="18"/>
        </w:rPr>
      </w:pPr>
      <w:proofErr w:type="spellStart"/>
      <w:r w:rsidRPr="004142CE">
        <w:rPr>
          <w:rFonts w:ascii="맑은 고딕" w:eastAsia="맑은 고딕" w:hAnsi="맑은 고딕" w:hint="eastAsia"/>
          <w:lang w:val="ko-KR"/>
        </w:rPr>
        <w:t>엑셀로더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기능을 사용하기 위한 절차는 다음과 같다.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9A41CE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9A41CE" w:rsidRPr="004142CE" w:rsidRDefault="009A41CE" w:rsidP="009A41CE">
            <w:pPr>
              <w:pStyle w:val="af2"/>
              <w:numPr>
                <w:ilvl w:val="0"/>
                <w:numId w:val="4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해당 업무의 Controller Class에 다음과 같이 3개의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메서드가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추가되어야 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</w:p>
          <w:p w:rsidR="009A41CE" w:rsidRPr="004142CE" w:rsidRDefault="009A41CE" w:rsidP="009A41CE">
            <w:pPr>
              <w:pStyle w:val="af2"/>
              <w:numPr>
                <w:ilvl w:val="0"/>
                <w:numId w:val="4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엑셀로더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화면 오픈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메서드</w:t>
            </w:r>
            <w:proofErr w:type="spellEnd"/>
          </w:p>
          <w:p w:rsidR="009A41CE" w:rsidRPr="004142CE" w:rsidRDefault="009A41CE" w:rsidP="009A41CE">
            <w:pPr>
              <w:pStyle w:val="af2"/>
              <w:numPr>
                <w:ilvl w:val="0"/>
                <w:numId w:val="4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</w:rPr>
              <w:t>업로드후에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결과목록을 반환하는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메서드</w:t>
            </w:r>
            <w:proofErr w:type="spellEnd"/>
          </w:p>
          <w:p w:rsidR="009A41CE" w:rsidRPr="004142CE" w:rsidRDefault="009A41CE" w:rsidP="009A41CE">
            <w:pPr>
              <w:pStyle w:val="af2"/>
              <w:numPr>
                <w:ilvl w:val="0"/>
                <w:numId w:val="41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편집된 목록을 받아 저장하는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메서드</w:t>
            </w:r>
            <w:proofErr w:type="spellEnd"/>
          </w:p>
        </w:tc>
      </w:tr>
      <w:tr w:rsidR="009A41CE" w:rsidRPr="004142CE" w:rsidTr="005178E9">
        <w:tc>
          <w:tcPr>
            <w:tcW w:w="9350" w:type="dxa"/>
          </w:tcPr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엑셀로더화면오픈</w:t>
            </w:r>
            <w:proofErr w:type="spellEnd"/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"/loader/open.do"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openLoader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super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.getViewName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codeLoader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업로드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upload.json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uploadLoader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MultipartHttpServletRequest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업로드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MultipartFile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.getFile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excelFile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!=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null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&amp;&amp;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.isEmpty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() ==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false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lastRenderedPageBreak/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 xml:space="preserve">Map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loader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.load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file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"jxls-code.xml"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addObject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.get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"list"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jsonView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3F7F5F"/>
                <w:szCs w:val="18"/>
              </w:rPr>
              <w:t>//엑셀 저장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(value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"/loader/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save.json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saveLoader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 {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ParamsMap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getParams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true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service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.save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addObject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result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9A41CE" w:rsidRPr="004142CE" w:rsidRDefault="009A41CE" w:rsidP="009A41CE">
            <w:pPr>
              <w:widowControl w:val="0"/>
              <w:autoSpaceDE w:val="0"/>
              <w:autoSpaceDN w:val="0"/>
              <w:adjustRightInd w:val="0"/>
              <w:spacing w:after="0"/>
              <w:ind w:firstLineChars="400" w:firstLine="72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jsonView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9A41CE" w:rsidRPr="004142CE" w:rsidRDefault="009A41CE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9A41CE" w:rsidRPr="004142CE" w:rsidRDefault="009A41CE" w:rsidP="009A41CE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9A41CE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9A41CE" w:rsidRPr="004142CE" w:rsidRDefault="009A41CE" w:rsidP="009A41CE">
            <w:pPr>
              <w:pStyle w:val="af2"/>
              <w:numPr>
                <w:ilvl w:val="0"/>
                <w:numId w:val="4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해당 업무의 </w:t>
            </w:r>
            <w:r w:rsidRPr="004142CE">
              <w:rPr>
                <w:rFonts w:ascii="맑은 고딕" w:eastAsia="맑은 고딕" w:hAnsi="맑은 고딕"/>
              </w:rPr>
              <w:t xml:space="preserve">JSP </w:t>
            </w:r>
            <w:r w:rsidRPr="004142CE">
              <w:rPr>
                <w:rFonts w:ascii="맑은 고딕" w:eastAsia="맑은 고딕" w:hAnsi="맑은 고딕" w:hint="eastAsia"/>
              </w:rPr>
              <w:t>와 스크립트를 구현한다.</w:t>
            </w:r>
          </w:p>
        </w:tc>
      </w:tr>
      <w:tr w:rsidR="009A41CE" w:rsidRPr="004142CE" w:rsidTr="005178E9">
        <w:tc>
          <w:tcPr>
            <w:tcW w:w="9350" w:type="dxa"/>
          </w:tcPr>
          <w:p w:rsidR="009A41CE" w:rsidRPr="004142CE" w:rsidRDefault="004F567F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 w:hint="eastAsia"/>
                <w:szCs w:val="18"/>
              </w:rPr>
              <w:t>codeLoader.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>jsp</w:t>
            </w:r>
            <w:proofErr w:type="spell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와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codeLoader.js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 xml:space="preserve">파일을 </w:t>
            </w:r>
            <w:proofErr w:type="spellStart"/>
            <w:r w:rsidRPr="004142CE">
              <w:rPr>
                <w:rFonts w:ascii="맑은 고딕" w:eastAsia="맑은 고딕" w:hAnsi="맑은 고딕" w:cs="Consolas" w:hint="eastAsia"/>
                <w:szCs w:val="18"/>
              </w:rPr>
              <w:t>참고할것</w:t>
            </w:r>
            <w:proofErr w:type="spellEnd"/>
            <w:r w:rsidRPr="004142CE">
              <w:rPr>
                <w:rFonts w:ascii="맑은 고딕" w:eastAsia="맑은 고딕" w:hAnsi="맑은 고딕" w:cs="Consolas" w:hint="eastAsia"/>
                <w:szCs w:val="18"/>
              </w:rPr>
              <w:t>.</w:t>
            </w:r>
            <w:r w:rsidR="009A41CE" w:rsidRPr="004142CE">
              <w:rPr>
                <w:rFonts w:ascii="맑은 고딕" w:eastAsia="맑은 고딕" w:hAnsi="맑은 고딕" w:cs="Consolas" w:hint="eastAsia"/>
                <w:szCs w:val="18"/>
              </w:rPr>
              <w:t xml:space="preserve"> </w:t>
            </w:r>
          </w:p>
        </w:tc>
      </w:tr>
    </w:tbl>
    <w:p w:rsidR="00C321DC" w:rsidRPr="004142CE" w:rsidRDefault="009A41CE" w:rsidP="00C321DC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C321DC" w:rsidRPr="004142CE" w:rsidTr="005178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C321DC" w:rsidRPr="004142CE" w:rsidRDefault="00C321DC" w:rsidP="005178E9">
            <w:pPr>
              <w:pStyle w:val="af2"/>
              <w:numPr>
                <w:ilvl w:val="0"/>
                <w:numId w:val="40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 xml:space="preserve">엑셀에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맵핑되는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로더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설정 파일을 구현한다.</w:t>
            </w:r>
          </w:p>
        </w:tc>
      </w:tr>
      <w:tr w:rsidR="00C321DC" w:rsidRPr="004142CE" w:rsidTr="005178E9">
        <w:tc>
          <w:tcPr>
            <w:tcW w:w="9350" w:type="dxa"/>
          </w:tcPr>
          <w:p w:rsidR="00C321DC" w:rsidRPr="004142CE" w:rsidRDefault="00C321DC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j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xls-code.xml </w:t>
            </w:r>
            <w:r w:rsidRPr="004142CE">
              <w:rPr>
                <w:rFonts w:ascii="맑은 고딕" w:eastAsia="맑은 고딕" w:hAnsi="맑은 고딕" w:cs="Consolas" w:hint="eastAsia"/>
                <w:szCs w:val="18"/>
              </w:rPr>
              <w:t>참고할 것.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proofErr w:type="gramStart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&lt;?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xml</w:t>
            </w:r>
            <w:proofErr w:type="gram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version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"1.0"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encoding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"UTF-8"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?&gt;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workbook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worksheet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"Sheet1"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header.codeGrup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header.codeCd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header.codeName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"3"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header.sortSeq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"4"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header.codeDesc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items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"list"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var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"item"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lastRenderedPageBreak/>
              <w:t>varType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com.wsc.framework.model.RecordMap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startRow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endRow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"0"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item.codeGrup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item.codeCd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item.codeName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"3"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item.sortSeq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row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"1"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col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"4"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item.codeDesc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mapping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section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loopbreakcondition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rowcheck</w:t>
            </w:r>
            <w:proofErr w:type="spell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offset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cellcheck</w:t>
            </w:r>
            <w:proofErr w:type="spellEnd"/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offset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"2"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&gt;&lt;/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cellcheck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rowcheck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loopbreakcondition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loop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worksheet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C321D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workbook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C321DC" w:rsidRPr="004142CE" w:rsidRDefault="00C321DC" w:rsidP="005178E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</w:p>
        </w:tc>
      </w:tr>
    </w:tbl>
    <w:p w:rsidR="00C321DC" w:rsidRPr="004142CE" w:rsidRDefault="00C321DC" w:rsidP="00C321DC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 w:hint="eastAsia"/>
          <w:szCs w:val="18"/>
        </w:rPr>
        <w:lastRenderedPageBreak/>
        <w:t xml:space="preserve"> </w:t>
      </w:r>
    </w:p>
    <w:p w:rsidR="009A41CE" w:rsidRPr="004142CE" w:rsidRDefault="009A41CE" w:rsidP="009A41CE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96548" w:rsidRPr="004142CE" w:rsidRDefault="00245861" w:rsidP="0019654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23" w:name="_Toc401596863"/>
      <w:r w:rsidRPr="004142CE">
        <w:rPr>
          <w:rFonts w:ascii="맑은 고딕" w:eastAsia="맑은 고딕" w:hAnsi="맑은 고딕" w:hint="eastAsia"/>
        </w:rPr>
        <w:t>EasyUI Grid 기능</w:t>
      </w:r>
      <w:bookmarkEnd w:id="23"/>
    </w:p>
    <w:p w:rsidR="00586AB0" w:rsidRPr="004142CE" w:rsidRDefault="00586AB0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화면의 목록은 모두 </w:t>
      </w:r>
      <w:r w:rsidRPr="004142CE">
        <w:rPr>
          <w:rFonts w:ascii="맑은 고딕" w:eastAsia="맑은 고딕" w:hAnsi="맑은 고딕"/>
          <w:lang w:val="ko-KR"/>
        </w:rPr>
        <w:t>EasyUI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Grid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사용하여 구현되어 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해당 </w:t>
      </w:r>
      <w:r w:rsidRPr="004142CE">
        <w:rPr>
          <w:rFonts w:ascii="맑은 고딕" w:eastAsia="맑은 고딕" w:hAnsi="맑은 고딕"/>
          <w:lang w:val="ko-KR"/>
        </w:rPr>
        <w:t xml:space="preserve">Grid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Control </w:t>
      </w:r>
      <w:r w:rsidRPr="004142CE">
        <w:rPr>
          <w:rFonts w:ascii="맑은 고딕" w:eastAsia="맑은 고딕" w:hAnsi="맑은 고딕" w:hint="eastAsia"/>
          <w:lang w:val="ko-KR"/>
        </w:rPr>
        <w:t xml:space="preserve">을 위해서 </w:t>
      </w:r>
      <w:r w:rsidRPr="004142CE">
        <w:rPr>
          <w:rFonts w:ascii="맑은 고딕" w:eastAsia="맑은 고딕" w:hAnsi="맑은 고딕"/>
          <w:lang w:val="ko-KR"/>
        </w:rPr>
        <w:t xml:space="preserve">business.js </w:t>
      </w:r>
      <w:r w:rsidRPr="004142CE">
        <w:rPr>
          <w:rFonts w:ascii="맑은 고딕" w:eastAsia="맑은 고딕" w:hAnsi="맑은 고딕" w:hint="eastAsia"/>
          <w:lang w:val="ko-KR"/>
        </w:rPr>
        <w:t xml:space="preserve">에 </w:t>
      </w:r>
      <w:r w:rsidRPr="004142CE">
        <w:rPr>
          <w:rFonts w:ascii="맑은 고딕" w:eastAsia="맑은 고딕" w:hAnsi="맑은 고딕"/>
          <w:lang w:val="ko-KR"/>
        </w:rPr>
        <w:t xml:space="preserve">jeasygrid </w:t>
      </w:r>
      <w:r w:rsidRPr="004142CE">
        <w:rPr>
          <w:rFonts w:ascii="맑은 고딕" w:eastAsia="맑은 고딕" w:hAnsi="맑은 고딕" w:hint="eastAsia"/>
          <w:lang w:val="ko-KR"/>
        </w:rPr>
        <w:t>라는 컴포넌트를 만들어 사용하고 있다.</w:t>
      </w:r>
      <w:r w:rsidRPr="004142CE">
        <w:rPr>
          <w:rFonts w:ascii="맑은 고딕" w:eastAsia="맑은 고딕" w:hAnsi="맑은 고딕"/>
          <w:lang w:val="ko-KR"/>
        </w:rPr>
        <w:t xml:space="preserve"> jeasygrid </w:t>
      </w:r>
      <w:r w:rsidRPr="004142CE">
        <w:rPr>
          <w:rFonts w:ascii="맑은 고딕" w:eastAsia="맑은 고딕" w:hAnsi="맑은 고딕" w:hint="eastAsia"/>
          <w:lang w:val="ko-KR"/>
        </w:rPr>
        <w:t>는 그리드의 검색 외에도 그리드의 편집,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행</w:t>
      </w:r>
      <w:r w:rsidR="00EF62C6"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삭제,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저장 등의 처리를 수행하는 함수들이 구현되어 있다.</w:t>
      </w:r>
    </w:p>
    <w:p w:rsidR="00586AB0" w:rsidRPr="004142CE" w:rsidRDefault="00586AB0" w:rsidP="0019654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각 관리 기능별로 사용된 그리드의 유형은 다음과 같으며,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해당 기능이 필요할 경우 각 예제를 참고하여 구현하도록 한다.</w:t>
      </w:r>
    </w:p>
    <w:tbl>
      <w:tblPr>
        <w:tblStyle w:val="ae"/>
        <w:tblW w:w="8591" w:type="dxa"/>
        <w:tblInd w:w="760" w:type="dxa"/>
        <w:tblLook w:val="04A0" w:firstRow="1" w:lastRow="0" w:firstColumn="1" w:lastColumn="0" w:noHBand="0" w:noVBand="1"/>
      </w:tblPr>
      <w:tblGrid>
        <w:gridCol w:w="1612"/>
        <w:gridCol w:w="1592"/>
        <w:gridCol w:w="1284"/>
        <w:gridCol w:w="4103"/>
      </w:tblGrid>
      <w:tr w:rsidR="00586AB0" w:rsidRPr="004142CE" w:rsidTr="00EF6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12" w:type="dxa"/>
          </w:tcPr>
          <w:p w:rsidR="00586AB0" w:rsidRPr="004142CE" w:rsidRDefault="0047288D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 유형</w:t>
            </w:r>
          </w:p>
        </w:tc>
        <w:tc>
          <w:tcPr>
            <w:tcW w:w="1592" w:type="dxa"/>
          </w:tcPr>
          <w:p w:rsidR="00586AB0" w:rsidRPr="004142CE" w:rsidRDefault="00EF62C6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메뉴</w:t>
            </w:r>
          </w:p>
        </w:tc>
        <w:tc>
          <w:tcPr>
            <w:tcW w:w="1284" w:type="dxa"/>
          </w:tcPr>
          <w:p w:rsidR="00586AB0" w:rsidRPr="004142CE" w:rsidRDefault="00EF62C6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구현소스</w:t>
            </w:r>
          </w:p>
        </w:tc>
        <w:tc>
          <w:tcPr>
            <w:tcW w:w="4103" w:type="dxa"/>
          </w:tcPr>
          <w:p w:rsidR="00586AB0" w:rsidRPr="004142CE" w:rsidRDefault="0047288D" w:rsidP="00586AB0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기능 특징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팝업폼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사용자관리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user.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기본적인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행선택시 상세내용 </w:t>
            </w: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레이어</w:t>
            </w:r>
            <w:proofErr w:type="spellEnd"/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팝업 보기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추가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시 팝업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폼으로 입력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트리형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Q&amp;A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r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eply.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트리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형태의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상세 및 등록은 팝업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폼 그리드와 동일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lastRenderedPageBreak/>
              <w:t>폼패널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그리드</w:t>
            </w:r>
          </w:p>
        </w:tc>
        <w:tc>
          <w:tcPr>
            <w:tcW w:w="1592" w:type="dxa"/>
          </w:tcPr>
          <w:p w:rsidR="00586AB0" w:rsidRPr="004142CE" w:rsidRDefault="00586AB0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코드관리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c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ode.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기본적인 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행선택시 상세내용 하단 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>폼 패널 표시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하단 폼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패널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등록 및 삭제 처리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검색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시 정렬옵션 선택</w:t>
            </w:r>
          </w:p>
        </w:tc>
      </w:tr>
      <w:tr w:rsidR="00586AB0" w:rsidRPr="004142CE" w:rsidTr="00EF62C6">
        <w:tc>
          <w:tcPr>
            <w:tcW w:w="161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lang w:val="ko-KR"/>
              </w:rPr>
              <w:t>행편집</w:t>
            </w:r>
            <w:proofErr w:type="spellEnd"/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 그리드</w:t>
            </w:r>
          </w:p>
        </w:tc>
        <w:tc>
          <w:tcPr>
            <w:tcW w:w="1592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메뉴관리</w:t>
            </w:r>
          </w:p>
        </w:tc>
        <w:tc>
          <w:tcPr>
            <w:tcW w:w="1284" w:type="dxa"/>
          </w:tcPr>
          <w:p w:rsidR="00586AB0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menu.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586AB0" w:rsidRPr="004142CE" w:rsidRDefault="00EF62C6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 xml:space="preserve">기본적인 </w:t>
            </w:r>
            <w:r w:rsidR="0047288D" w:rsidRPr="004142CE">
              <w:rPr>
                <w:rFonts w:ascii="맑은 고딕" w:eastAsia="맑은 고딕" w:hAnsi="맑은 고딕" w:hint="eastAsia"/>
                <w:lang w:val="ko-KR"/>
              </w:rPr>
              <w:t>페이징 그리드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행선택시 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단위 편집 기능</w:t>
            </w:r>
          </w:p>
        </w:tc>
      </w:tr>
      <w:tr w:rsidR="0047288D" w:rsidRPr="004142CE" w:rsidTr="00EF62C6">
        <w:tc>
          <w:tcPr>
            <w:tcW w:w="1612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다중 그리드</w:t>
            </w:r>
          </w:p>
        </w:tc>
        <w:tc>
          <w:tcPr>
            <w:tcW w:w="1592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사용자그룹관리</w:t>
            </w:r>
          </w:p>
        </w:tc>
        <w:tc>
          <w:tcPr>
            <w:tcW w:w="1284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/>
                <w:lang w:val="ko-KR"/>
              </w:rPr>
              <w:t>u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sergroup.</w:t>
            </w:r>
            <w:r w:rsidRPr="004142CE">
              <w:rPr>
                <w:rFonts w:ascii="맑은 고딕" w:eastAsia="맑은 고딕" w:hAnsi="맑은 고딕"/>
                <w:lang w:val="ko-KR"/>
              </w:rPr>
              <w:t>js</w:t>
            </w:r>
          </w:p>
        </w:tc>
        <w:tc>
          <w:tcPr>
            <w:tcW w:w="4103" w:type="dxa"/>
          </w:tcPr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3개의 그리드 동시 표시</w:t>
            </w:r>
          </w:p>
          <w:p w:rsidR="0047288D" w:rsidRPr="004142CE" w:rsidRDefault="0047288D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그리드 행</w:t>
            </w:r>
            <w:r w:rsidR="00EF62C6" w:rsidRPr="004142CE">
              <w:rPr>
                <w:rFonts w:ascii="맑은 고딕" w:eastAsia="맑은 고딕" w:hAnsi="맑은 고딕" w:hint="eastAsia"/>
                <w:lang w:val="ko-KR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  <w:lang w:val="ko-KR"/>
              </w:rPr>
              <w:t>편집 기능</w:t>
            </w:r>
          </w:p>
          <w:p w:rsidR="00EF62C6" w:rsidRPr="004142CE" w:rsidRDefault="00EF62C6" w:rsidP="00EF62C6">
            <w:pPr>
              <w:pStyle w:val="af2"/>
              <w:spacing w:after="0" w:line="200" w:lineRule="exact"/>
              <w:ind w:leftChars="0" w:left="0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hint="eastAsia"/>
                <w:lang w:val="ko-KR"/>
              </w:rPr>
              <w:t>2개 그리드 선택 행을 하단 그리드에 행 추가</w:t>
            </w:r>
          </w:p>
        </w:tc>
      </w:tr>
    </w:tbl>
    <w:p w:rsidR="00196548" w:rsidRPr="004142CE" w:rsidRDefault="00EF62C6" w:rsidP="0023780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기본적으로 그리드는 페이징을 기본으로 하며 페이징이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필요없는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경우 </w:t>
      </w:r>
      <w:r w:rsidRPr="004142CE">
        <w:rPr>
          <w:rFonts w:ascii="맑은 고딕" w:eastAsia="맑은 고딕" w:hAnsi="맑은 고딕"/>
          <w:lang w:val="ko-KR"/>
        </w:rPr>
        <w:t xml:space="preserve">jeasygrid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init </w:t>
      </w:r>
      <w:r w:rsidRPr="004142CE">
        <w:rPr>
          <w:rFonts w:ascii="맑은 고딕" w:eastAsia="맑은 고딕" w:hAnsi="맑은 고딕" w:hint="eastAsia"/>
          <w:lang w:val="ko-KR"/>
        </w:rPr>
        <w:t xml:space="preserve">에 넘길 </w:t>
      </w:r>
      <w:r w:rsidRPr="004142CE">
        <w:rPr>
          <w:rFonts w:ascii="맑은 고딕" w:eastAsia="맑은 고딕" w:hAnsi="맑은 고딕"/>
          <w:lang w:val="ko-KR"/>
        </w:rPr>
        <w:t xml:space="preserve">Arguments </w:t>
      </w:r>
      <w:r w:rsidRPr="004142CE">
        <w:rPr>
          <w:rFonts w:ascii="맑은 고딕" w:eastAsia="맑은 고딕" w:hAnsi="맑은 고딕" w:hint="eastAsia"/>
          <w:lang w:val="ko-KR"/>
        </w:rPr>
        <w:t xml:space="preserve">에서 </w:t>
      </w:r>
      <w:r w:rsidRPr="004142CE">
        <w:rPr>
          <w:rFonts w:ascii="맑은 고딕" w:eastAsia="맑은 고딕" w:hAnsi="맑은 고딕"/>
          <w:lang w:val="ko-KR"/>
        </w:rPr>
        <w:t>“</w:t>
      </w:r>
      <w:proofErr w:type="spellStart"/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pagination</w:t>
      </w:r>
      <w:proofErr w:type="gramStart"/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:</w:t>
      </w:r>
      <w:r w:rsidRPr="004142CE">
        <w:rPr>
          <w:rFonts w:ascii="맑은 고딕" w:eastAsia="맑은 고딕" w:hAnsi="맑은 고딕" w:cs="Consolas"/>
          <w:b/>
          <w:bCs/>
          <w:color w:val="93C763"/>
          <w:szCs w:val="18"/>
        </w:rPr>
        <w:t>false</w:t>
      </w:r>
      <w:proofErr w:type="spellEnd"/>
      <w:proofErr w:type="gramEnd"/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>로 설정한다.</w:t>
      </w:r>
    </w:p>
    <w:p w:rsidR="00245861" w:rsidRPr="004142CE" w:rsidRDefault="00EF62C6" w:rsidP="004A4A4F">
      <w:pPr>
        <w:pStyle w:val="af2"/>
        <w:numPr>
          <w:ilvl w:val="0"/>
          <w:numId w:val="13"/>
        </w:numPr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그리드의 정렬은 Local 정렬을 기본으로 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별도의 서버정렬이 필요한 경우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코드관리</w:t>
      </w:r>
      <w:r w:rsidRPr="004142CE">
        <w:rPr>
          <w:rFonts w:ascii="맑은 고딕" w:eastAsia="맑은 고딕" w:hAnsi="맑은 고딕"/>
        </w:rPr>
        <w:t>”</w:t>
      </w:r>
      <w:r w:rsidRPr="004142CE">
        <w:rPr>
          <w:rFonts w:ascii="맑은 고딕" w:eastAsia="맑은 고딕" w:hAnsi="맑은 고딕" w:hint="eastAsia"/>
        </w:rPr>
        <w:t>에 구현된 것과 같이 검색 옵션으로 처리하도록 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정렬할 칼럼은 다음과 같이 해당 항목의 </w:t>
      </w:r>
      <w:r w:rsidRPr="004142CE">
        <w:rPr>
          <w:rFonts w:ascii="맑은 고딕" w:eastAsia="맑은 고딕" w:hAnsi="맑은 고딕"/>
        </w:rPr>
        <w:t xml:space="preserve">data-options </w:t>
      </w:r>
      <w:r w:rsidRPr="004142CE">
        <w:rPr>
          <w:rFonts w:ascii="맑은 고딕" w:eastAsia="맑은 고딕" w:hAnsi="맑은 고딕" w:hint="eastAsia"/>
        </w:rPr>
        <w:t xml:space="preserve">에 </w:t>
      </w:r>
      <w:r w:rsidRPr="004142CE">
        <w:rPr>
          <w:rFonts w:ascii="맑은 고딕" w:eastAsia="맑은 고딕" w:hAnsi="맑은 고딕"/>
          <w:lang w:val="ko-KR"/>
        </w:rPr>
        <w:t>“</w:t>
      </w:r>
      <w:proofErr w:type="spellStart"/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sortable</w:t>
      </w:r>
      <w:proofErr w:type="gramStart"/>
      <w:r w:rsidRPr="004142CE">
        <w:rPr>
          <w:rFonts w:ascii="맑은 고딕" w:eastAsia="맑은 고딕" w:hAnsi="맑은 고딕" w:cs="Consolas"/>
          <w:color w:val="1F4E79" w:themeColor="accent1" w:themeShade="80"/>
          <w:szCs w:val="18"/>
        </w:rPr>
        <w:t>:</w:t>
      </w:r>
      <w:r w:rsidRPr="004142CE">
        <w:rPr>
          <w:rFonts w:ascii="맑은 고딕" w:eastAsia="맑은 고딕" w:hAnsi="맑은 고딕" w:cs="Consolas"/>
          <w:b/>
          <w:bCs/>
          <w:color w:val="93C763"/>
          <w:szCs w:val="18"/>
        </w:rPr>
        <w:t>true</w:t>
      </w:r>
      <w:proofErr w:type="spellEnd"/>
      <w:proofErr w:type="gramEnd"/>
      <w:r w:rsidRPr="004142CE">
        <w:rPr>
          <w:rFonts w:ascii="맑은 고딕" w:eastAsia="맑은 고딕" w:hAnsi="맑은 고딕"/>
          <w:lang w:val="ko-KR"/>
        </w:rPr>
        <w:t>”</w:t>
      </w:r>
      <w:r w:rsidRPr="004142CE">
        <w:rPr>
          <w:rFonts w:ascii="맑은 고딕" w:eastAsia="맑은 고딕" w:hAnsi="맑은 고딕" w:hint="eastAsia"/>
          <w:lang w:val="ko-KR"/>
        </w:rPr>
        <w:t>를 추가하도록 한다.</w:t>
      </w:r>
    </w:p>
    <w:p w:rsidR="00245861" w:rsidRPr="004142CE" w:rsidRDefault="00245861" w:rsidP="00245861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24" w:name="_Toc401596864"/>
      <w:r w:rsidRPr="004142CE">
        <w:rPr>
          <w:rFonts w:ascii="맑은 고딕" w:eastAsia="맑은 고딕" w:hAnsi="맑은 고딕"/>
        </w:rPr>
        <w:t xml:space="preserve">Context Menu </w:t>
      </w:r>
      <w:r w:rsidRPr="004142CE">
        <w:rPr>
          <w:rFonts w:ascii="맑은 고딕" w:eastAsia="맑은 고딕" w:hAnsi="맑은 고딕" w:hint="eastAsia"/>
        </w:rPr>
        <w:t>기능</w:t>
      </w:r>
      <w:bookmarkEnd w:id="24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7E5612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97152" behindDoc="0" locked="0" layoutInCell="1" allowOverlap="1" wp14:anchorId="7CDAE63C" wp14:editId="74BF7ECF">
            <wp:simplePos x="0" y="0"/>
            <wp:positionH relativeFrom="column">
              <wp:posOffset>0</wp:posOffset>
            </wp:positionH>
            <wp:positionV relativeFrom="paragraph">
              <wp:posOffset>98425</wp:posOffset>
            </wp:positionV>
            <wp:extent cx="2041525" cy="3038475"/>
            <wp:effectExtent l="19050" t="19050" r="15875" b="28575"/>
            <wp:wrapSquare wrapText="bothSides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ontext_menu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525" cy="303847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 w:hint="eastAsia"/>
          <w:lang w:val="ko-KR"/>
        </w:rPr>
        <w:t xml:space="preserve">좌측메뉴에 현재 </w:t>
      </w:r>
      <w:r w:rsidRPr="004142CE">
        <w:rPr>
          <w:rFonts w:ascii="맑은 고딕" w:eastAsia="맑은 고딕" w:hAnsi="맑은 고딕"/>
          <w:lang w:val="ko-KR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Context Menu </w:t>
      </w:r>
      <w:r w:rsidRPr="004142CE">
        <w:rPr>
          <w:rFonts w:ascii="맑은 고딕" w:eastAsia="맑은 고딕" w:hAnsi="맑은 고딕" w:hint="eastAsia"/>
          <w:lang w:val="ko-KR"/>
        </w:rPr>
        <w:t>기능이 구현되어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좌측메뉴에서 오른쪽마우스를 클릭하면 다음의 그림과 같이 </w:t>
      </w:r>
      <w:r w:rsidRPr="004142CE">
        <w:rPr>
          <w:rFonts w:ascii="맑은 고딕" w:eastAsia="맑은 고딕" w:hAnsi="맑은 고딕"/>
          <w:lang w:val="ko-KR"/>
        </w:rPr>
        <w:t>“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핫메뉴추가</w:t>
      </w:r>
      <w:proofErr w:type="spellEnd"/>
      <w:r w:rsidRPr="004142CE">
        <w:rPr>
          <w:rFonts w:ascii="맑은 고딕" w:eastAsia="맑은 고딕" w:hAnsi="맑은 고딕"/>
          <w:lang w:val="ko-KR"/>
        </w:rPr>
        <w:t xml:space="preserve">” </w:t>
      </w:r>
      <w:r w:rsidRPr="004142CE">
        <w:rPr>
          <w:rFonts w:ascii="맑은 고딕" w:eastAsia="맑은 고딕" w:hAnsi="맑은 고딕" w:hint="eastAsia"/>
          <w:lang w:val="ko-KR"/>
        </w:rPr>
        <w:t>라는 Context Menu가 보인다.</w:t>
      </w:r>
    </w:p>
    <w:tbl>
      <w:tblPr>
        <w:tblStyle w:val="ae"/>
        <w:tblpPr w:leftFromText="142" w:rightFromText="142" w:vertAnchor="text" w:horzAnchor="page" w:tblpX="4951" w:tblpY="1569"/>
        <w:tblW w:w="0" w:type="auto"/>
        <w:tblLayout w:type="fixed"/>
        <w:tblLook w:val="04A0" w:firstRow="1" w:lastRow="0" w:firstColumn="1" w:lastColumn="0" w:noHBand="0" w:noVBand="1"/>
      </w:tblPr>
      <w:tblGrid>
        <w:gridCol w:w="5665"/>
      </w:tblGrid>
      <w:tr w:rsidR="007E5612" w:rsidRPr="004142CE" w:rsidTr="007E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</w:trPr>
        <w:tc>
          <w:tcPr>
            <w:tcW w:w="5665" w:type="dxa"/>
            <w:shd w:val="clear" w:color="auto" w:fill="595959" w:themeFill="text1" w:themeFillTint="A6"/>
          </w:tcPr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({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…,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onContextMenu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node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{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preventDefault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$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b w:val="0"/>
                <w:bCs/>
                <w:color w:val="93C763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tree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'select'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node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target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firstLineChars="100" w:firstLine="180"/>
              <w:rPr>
                <w:rFonts w:ascii="맑은 고딕" w:eastAsia="맑은 고딕" w:hAnsi="맑은 고딕" w:cs="Consolas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mctx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menu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EC7600"/>
                <w:szCs w:val="18"/>
              </w:rPr>
              <w:t>'show'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,{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left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pageX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,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top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: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e</w:t>
            </w: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.</w:t>
            </w:r>
            <w:r w:rsidRPr="004142CE">
              <w:rPr>
                <w:rFonts w:ascii="맑은 고딕" w:eastAsia="맑은 고딕" w:hAnsi="맑은 고딕" w:cs="Consolas"/>
                <w:color w:val="E0E2E4"/>
                <w:szCs w:val="18"/>
              </w:rPr>
              <w:t>pageY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});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</w:t>
            </w:r>
          </w:p>
          <w:p w:rsidR="007E5612" w:rsidRPr="004142CE" w:rsidRDefault="007E5612" w:rsidP="00631C58">
            <w:pPr>
              <w:widowControl w:val="0"/>
              <w:autoSpaceDE w:val="0"/>
              <w:autoSpaceDN w:val="0"/>
              <w:adjustRightInd w:val="0"/>
              <w:spacing w:after="0" w:line="160" w:lineRule="exact"/>
              <w:rPr>
                <w:rFonts w:ascii="맑은 고딕" w:eastAsia="맑은 고딕" w:hAnsi="맑은 고딕"/>
                <w:lang w:val="ko-KR"/>
              </w:rPr>
            </w:pPr>
            <w:r w:rsidRPr="004142CE">
              <w:rPr>
                <w:rFonts w:ascii="맑은 고딕" w:eastAsia="맑은 고딕" w:hAnsi="맑은 고딕" w:cs="Consolas"/>
                <w:color w:val="E8E2B7"/>
                <w:szCs w:val="18"/>
              </w:rPr>
              <w:t>});</w:t>
            </w:r>
          </w:p>
        </w:tc>
      </w:tr>
    </w:tbl>
    <w:p w:rsidR="00245861" w:rsidRPr="004142CE" w:rsidRDefault="007E5612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해당 항목에 대해 별도의 기능버튼이 필요한 경우에 사용할 수 있는 기능으로서 해당 부분을 참고하기 위해서 </w:t>
      </w:r>
      <w:r w:rsidRPr="004142CE">
        <w:rPr>
          <w:rFonts w:ascii="맑은 고딕" w:eastAsia="맑은 고딕" w:hAnsi="맑은 고딕"/>
          <w:lang w:val="ko-KR"/>
        </w:rPr>
        <w:t xml:space="preserve">widget.js 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submenu </w:t>
      </w:r>
      <w:r w:rsidRPr="004142CE">
        <w:rPr>
          <w:rFonts w:ascii="맑은 고딕" w:eastAsia="맑은 고딕" w:hAnsi="맑은 고딕" w:hint="eastAsia"/>
          <w:lang w:val="ko-KR"/>
        </w:rPr>
        <w:t xml:space="preserve">또는 hotmenu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확인하면 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이는 </w:t>
      </w:r>
      <w:r w:rsidRPr="004142CE">
        <w:rPr>
          <w:rFonts w:ascii="맑은 고딕" w:eastAsia="맑은 고딕" w:hAnsi="맑은 고딕"/>
          <w:lang w:val="ko-KR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 xml:space="preserve">에 있는 기능으로 </w:t>
      </w:r>
      <w:r w:rsidRPr="004142CE">
        <w:rPr>
          <w:rFonts w:ascii="맑은 고딕" w:eastAsia="맑은 고딕" w:hAnsi="맑은 고딕"/>
          <w:lang w:val="ko-KR"/>
        </w:rPr>
        <w:t>EasyUI</w:t>
      </w:r>
      <w:r w:rsidRPr="004142CE">
        <w:rPr>
          <w:rFonts w:ascii="맑은 고딕" w:eastAsia="맑은 고딕" w:hAnsi="맑은 고딕" w:hint="eastAsia"/>
          <w:lang w:val="ko-KR"/>
        </w:rPr>
        <w:t xml:space="preserve">의 </w:t>
      </w:r>
      <w:r w:rsidRPr="004142CE">
        <w:rPr>
          <w:rFonts w:ascii="맑은 고딕" w:eastAsia="맑은 고딕" w:hAnsi="맑은 고딕"/>
          <w:lang w:val="ko-KR"/>
        </w:rPr>
        <w:t xml:space="preserve">API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참고하여 구현하도록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submenu 상에 구현된 예시는 다음과 같다.</w:t>
      </w:r>
    </w:p>
    <w:p w:rsidR="007E5612" w:rsidRPr="004142CE" w:rsidRDefault="007E5612" w:rsidP="007E5612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245861" w:rsidRPr="004142CE" w:rsidRDefault="00631C58" w:rsidP="00245861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25" w:name="_Toc401596865"/>
      <w:r w:rsidRPr="004142CE">
        <w:rPr>
          <w:rFonts w:ascii="맑은 고딕" w:eastAsia="맑은 고딕" w:hAnsi="맑은 고딕" w:hint="eastAsia"/>
        </w:rPr>
        <w:lastRenderedPageBreak/>
        <w:t>Hot</w:t>
      </w:r>
      <w:r w:rsidR="00245861" w:rsidRPr="004142CE">
        <w:rPr>
          <w:rFonts w:ascii="맑은 고딕" w:eastAsia="맑은 고딕" w:hAnsi="맑은 고딕"/>
        </w:rPr>
        <w:t xml:space="preserve"> Menu </w:t>
      </w:r>
      <w:r w:rsidR="00245861" w:rsidRPr="004142CE">
        <w:rPr>
          <w:rFonts w:ascii="맑은 고딕" w:eastAsia="맑은 고딕" w:hAnsi="맑은 고딕" w:hint="eastAsia"/>
        </w:rPr>
        <w:t>기능</w:t>
      </w:r>
      <w:bookmarkEnd w:id="25"/>
    </w:p>
    <w:p w:rsidR="00245861" w:rsidRPr="004142CE" w:rsidRDefault="00A0677A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724800" behindDoc="1" locked="0" layoutInCell="1" allowOverlap="1" wp14:anchorId="5CE4EB7A" wp14:editId="552A7ED6">
            <wp:simplePos x="0" y="0"/>
            <wp:positionH relativeFrom="column">
              <wp:posOffset>-19050</wp:posOffset>
            </wp:positionH>
            <wp:positionV relativeFrom="paragraph">
              <wp:posOffset>76200</wp:posOffset>
            </wp:positionV>
            <wp:extent cx="3124200" cy="1811020"/>
            <wp:effectExtent l="19050" t="19050" r="19050" b="17780"/>
            <wp:wrapSquare wrapText="bothSides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핫메뉴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1102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1C58" w:rsidRPr="004142CE">
        <w:rPr>
          <w:rFonts w:ascii="맑은 고딕" w:eastAsia="맑은 고딕" w:hAnsi="맑은 고딕"/>
          <w:lang w:val="ko-KR"/>
        </w:rPr>
        <w:t>H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ot </w:t>
      </w:r>
      <w:r w:rsidR="00631C58" w:rsidRPr="004142CE">
        <w:rPr>
          <w:rFonts w:ascii="맑은 고딕" w:eastAsia="맑은 고딕" w:hAnsi="맑은 고딕"/>
          <w:lang w:val="ko-KR"/>
        </w:rPr>
        <w:t xml:space="preserve">Menu </w:t>
      </w:r>
      <w:r w:rsidR="00631C58" w:rsidRPr="004142CE">
        <w:rPr>
          <w:rFonts w:ascii="맑은 고딕" w:eastAsia="맑은 고딕" w:hAnsi="맑은 고딕" w:hint="eastAsia"/>
          <w:lang w:val="ko-KR"/>
        </w:rPr>
        <w:t>는 사용자가 자주 찾는 메뉴를 Hot Menu에 등록하고 해당 메뉴의 접근을 편하게 하기 위해 구현된 기능이다.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Hot Menu 의 추가는 열린 탭 패널의 아이콘이나, 좌측 메뉴의 </w:t>
      </w:r>
      <w:r w:rsidR="00631C58" w:rsidRPr="004142CE">
        <w:rPr>
          <w:rFonts w:ascii="맑은 고딕" w:eastAsia="맑은 고딕" w:hAnsi="맑은 고딕"/>
          <w:lang w:val="ko-KR"/>
        </w:rPr>
        <w:t>Context Menu</w:t>
      </w:r>
      <w:r w:rsidR="00631C58" w:rsidRPr="004142CE">
        <w:rPr>
          <w:rFonts w:ascii="맑은 고딕" w:eastAsia="맑은 고딕" w:hAnsi="맑은 고딕" w:hint="eastAsia"/>
          <w:lang w:val="ko-KR"/>
        </w:rPr>
        <w:t>를 이용해 추가할 수 있다.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이는 </w:t>
      </w:r>
      <w:r w:rsidR="00631C58" w:rsidRPr="004142CE">
        <w:rPr>
          <w:rFonts w:ascii="맑은 고딕" w:eastAsia="맑은 고딕" w:hAnsi="맑은 고딕"/>
          <w:lang w:val="ko-KR"/>
        </w:rPr>
        <w:t xml:space="preserve">widget.js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안의 </w:t>
      </w:r>
      <w:r w:rsidR="00631C58" w:rsidRPr="004142CE">
        <w:rPr>
          <w:rFonts w:ascii="맑은 고딕" w:eastAsia="맑은 고딕" w:hAnsi="맑은 고딕"/>
          <w:lang w:val="ko-KR"/>
        </w:rPr>
        <w:t xml:space="preserve">hotmenu </w:t>
      </w:r>
      <w:r w:rsidR="00631C58" w:rsidRPr="004142CE">
        <w:rPr>
          <w:rFonts w:ascii="맑은 고딕" w:eastAsia="맑은 고딕" w:hAnsi="맑은 고딕" w:hint="eastAsia"/>
          <w:lang w:val="ko-KR"/>
        </w:rPr>
        <w:t>객체에 정의되어 있으며,</w:t>
      </w:r>
      <w:r w:rsidR="00631C58" w:rsidRPr="004142CE">
        <w:rPr>
          <w:rFonts w:ascii="맑은 고딕" w:eastAsia="맑은 고딕" w:hAnsi="맑은 고딕"/>
          <w:lang w:val="ko-KR"/>
        </w:rPr>
        <w:t xml:space="preserve"> </w:t>
      </w:r>
      <w:r w:rsidR="00631C58" w:rsidRPr="004142CE">
        <w:rPr>
          <w:rFonts w:ascii="맑은 고딕" w:eastAsia="맑은 고딕" w:hAnsi="맑은 고딕" w:hint="eastAsia"/>
          <w:lang w:val="ko-KR"/>
        </w:rPr>
        <w:t xml:space="preserve">탭 패널과 Layout 의 </w:t>
      </w:r>
      <w:r w:rsidR="00631C58" w:rsidRPr="004142CE">
        <w:rPr>
          <w:rFonts w:ascii="맑은 고딕" w:eastAsia="맑은 고딕" w:hAnsi="맑은 고딕"/>
          <w:lang w:val="ko-KR"/>
        </w:rPr>
        <w:t xml:space="preserve">West Region </w:t>
      </w:r>
      <w:r w:rsidR="00631C58" w:rsidRPr="004142CE">
        <w:rPr>
          <w:rFonts w:ascii="맑은 고딕" w:eastAsia="맑은 고딕" w:hAnsi="맑은 고딕" w:hint="eastAsia"/>
          <w:lang w:val="ko-KR"/>
        </w:rPr>
        <w:t>을 이용하는 경우 별도의 설정 없이 기본적으로 사용된다.</w:t>
      </w:r>
    </w:p>
    <w:p w:rsidR="00245861" w:rsidRPr="004142CE" w:rsidRDefault="00245861" w:rsidP="00631C58">
      <w:pPr>
        <w:spacing w:after="0"/>
        <w:ind w:left="400"/>
        <w:rPr>
          <w:rFonts w:ascii="맑은 고딕" w:eastAsia="맑은 고딕" w:hAnsi="맑은 고딕"/>
          <w:lang w:val="ko-KR"/>
        </w:rPr>
      </w:pPr>
    </w:p>
    <w:p w:rsidR="00245861" w:rsidRPr="004142CE" w:rsidRDefault="00245861" w:rsidP="00245861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26" w:name="_Toc401596866"/>
      <w:r w:rsidRPr="004142CE">
        <w:rPr>
          <w:rFonts w:ascii="맑은 고딕" w:eastAsia="맑은 고딕" w:hAnsi="맑은 고딕" w:hint="eastAsia"/>
        </w:rPr>
        <w:t>일정관리 기능</w:t>
      </w:r>
      <w:bookmarkEnd w:id="26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BF6C89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일정관리는 </w:t>
      </w:r>
      <w:r w:rsidRPr="004142CE">
        <w:rPr>
          <w:rFonts w:ascii="맑은 고딕" w:eastAsia="맑은 고딕" w:hAnsi="맑은 고딕" w:hint="eastAsia"/>
          <w:lang w:val="ko-KR"/>
        </w:rPr>
        <w:t>Full Calendar jQuery Plugin을 사용하여 개발되었으며,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개인의 일정은 </w:t>
      </w:r>
      <w:r w:rsidRPr="004142CE">
        <w:rPr>
          <w:rFonts w:ascii="맑은 고딕" w:eastAsia="맑은 고딕" w:hAnsi="맑은 고딕"/>
          <w:lang w:val="ko-KR"/>
        </w:rPr>
        <w:t>Grid</w:t>
      </w:r>
      <w:r w:rsidRPr="004142CE">
        <w:rPr>
          <w:rFonts w:ascii="맑은 고딕" w:eastAsia="맑은 고딕" w:hAnsi="맑은 고딕" w:hint="eastAsia"/>
          <w:lang w:val="ko-KR"/>
        </w:rPr>
        <w:t>를 사용하여 관리되며,</w:t>
      </w:r>
      <w:r w:rsidRPr="004142CE">
        <w:rPr>
          <w:rFonts w:ascii="맑은 고딕" w:eastAsia="맑은 고딕" w:hAnsi="맑은 고딕"/>
          <w:lang w:val="ko-KR"/>
        </w:rPr>
        <w:t xml:space="preserve"> Full Calendar </w:t>
      </w:r>
      <w:r w:rsidRPr="004142CE">
        <w:rPr>
          <w:rFonts w:ascii="맑은 고딕" w:eastAsia="맑은 고딕" w:hAnsi="맑은 고딕" w:hint="eastAsia"/>
          <w:lang w:val="ko-KR"/>
        </w:rPr>
        <w:t>는 월별,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주별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>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일별로 외부에서 공유한 일정까지 함께 조회되는 기능이다.</w:t>
      </w:r>
    </w:p>
    <w:p w:rsidR="00A0677A" w:rsidRPr="004142CE" w:rsidRDefault="00A0677A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일정달력의 표시예제는 다음과 같다.</w:t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F77131E" wp14:editId="06252BBC">
            <wp:extent cx="4165135" cy="3152775"/>
            <wp:effectExtent l="19050" t="19050" r="2603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일정달력_월별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242" cy="3164967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7DAA6043" wp14:editId="0C3BF902">
            <wp:extent cx="4171829" cy="3162300"/>
            <wp:effectExtent l="19050" t="19050" r="19685" b="1905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일정달력_주별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977" cy="3173782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0677A" w:rsidRPr="004142CE" w:rsidRDefault="00A0677A" w:rsidP="00A0677A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A0677A" w:rsidRPr="004142CE" w:rsidRDefault="00A0677A" w:rsidP="00A0677A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공유일정을 등록하기 위해서 공유 설정을 해야 하며,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그림과 같이 공유설정 버튼을 클릭하면 전체사용자에서 선택할 수 있는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레이어팝업이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띄워진다.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공유할 대상을 선택 후 확인버튼을 누르면 선택한 대상자가 표시된다.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만약 전체 사용자를 대상으로 공유할 경우엔 공유설정 팝업에서 하단의 </w:t>
      </w:r>
      <w:r w:rsidRPr="004142CE">
        <w:rPr>
          <w:rFonts w:ascii="맑은 고딕" w:eastAsia="맑은 고딕" w:hAnsi="맑은 고딕"/>
          <w:lang w:val="ko-KR"/>
        </w:rPr>
        <w:t>“</w:t>
      </w:r>
      <w:r w:rsidRPr="004142CE">
        <w:rPr>
          <w:rFonts w:ascii="맑은 고딕" w:eastAsia="맑은 고딕" w:hAnsi="맑은 고딕" w:hint="eastAsia"/>
          <w:lang w:val="ko-KR"/>
        </w:rPr>
        <w:t>전체공유</w:t>
      </w:r>
      <w:r w:rsidRPr="004142CE">
        <w:rPr>
          <w:rFonts w:ascii="맑은 고딕" w:eastAsia="맑은 고딕" w:hAnsi="맑은 고딕"/>
          <w:lang w:val="ko-KR"/>
        </w:rPr>
        <w:t xml:space="preserve">” </w:t>
      </w:r>
      <w:r w:rsidRPr="004142CE">
        <w:rPr>
          <w:rFonts w:ascii="맑은 고딕" w:eastAsia="맑은 고딕" w:hAnsi="맑은 고딕" w:hint="eastAsia"/>
          <w:lang w:val="ko-KR"/>
        </w:rPr>
        <w:t>버튼을 누르면 된다.</w:t>
      </w:r>
    </w:p>
    <w:p w:rsidR="00BF6C89" w:rsidRPr="004142CE" w:rsidRDefault="00A0677A" w:rsidP="00BF6C89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79BE9DE5" wp14:editId="20BC5E71">
            <wp:extent cx="2445933" cy="2133600"/>
            <wp:effectExtent l="19050" t="19050" r="12065" b="1905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일정등록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643" cy="2143814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 wp14:anchorId="1524A06C" wp14:editId="392B0EED">
            <wp:extent cx="2905125" cy="2123783"/>
            <wp:effectExtent l="19050" t="19050" r="9525" b="10160"/>
            <wp:docPr id="55" name="그림 55" descr="C:\Users\carmine\Desktop\가이드문서작업\완료\일정등록_공유설정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armine\Desktop\가이드문서작업\완료\일정등록_공유설정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844" cy="21593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45861" w:rsidRPr="004142CE" w:rsidRDefault="00A0677A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추가적으로 일정관리 기능이 필요할 경우엔 </w:t>
      </w:r>
      <w:r w:rsidR="00D43165" w:rsidRPr="004142CE">
        <w:rPr>
          <w:rFonts w:ascii="맑은 고딕" w:eastAsia="맑은 고딕" w:hAnsi="맑은 고딕" w:hint="eastAsia"/>
          <w:lang w:val="ko-KR"/>
        </w:rPr>
        <w:t>게시판을 추가하는 방법과 동일한 패턴으로 구현하면 된다.</w:t>
      </w:r>
    </w:p>
    <w:p w:rsidR="00245861" w:rsidRPr="004142CE" w:rsidRDefault="00245861" w:rsidP="00245861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27" w:name="_Toc401596867"/>
      <w:r w:rsidRPr="004142CE">
        <w:rPr>
          <w:rFonts w:ascii="맑은 고딕" w:eastAsia="맑은 고딕" w:hAnsi="맑은 고딕" w:hint="eastAsia"/>
        </w:rPr>
        <w:t>전자메일 기능</w:t>
      </w:r>
      <w:bookmarkEnd w:id="27"/>
      <w:r w:rsidRPr="004142CE">
        <w:rPr>
          <w:rFonts w:ascii="맑은 고딕" w:eastAsia="맑은 고딕" w:hAnsi="맑은 고딕"/>
        </w:rPr>
        <w:t xml:space="preserve"> </w:t>
      </w:r>
    </w:p>
    <w:p w:rsidR="00245861" w:rsidRPr="004142CE" w:rsidRDefault="00D43165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게시판을 활용한 기능으로 게시판 + 게시대상 설정의 기능을 가지고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다만,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받은메일함과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보낸메일함의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검색기준이 다르므로 별도의 </w:t>
      </w:r>
      <w:r w:rsidRPr="004142CE">
        <w:rPr>
          <w:rFonts w:ascii="맑은 고딕" w:eastAsia="맑은 고딕" w:hAnsi="맑은 고딕"/>
          <w:lang w:val="ko-KR"/>
        </w:rPr>
        <w:t>URL</w:t>
      </w:r>
      <w:r w:rsidRPr="004142CE">
        <w:rPr>
          <w:rFonts w:ascii="맑은 고딕" w:eastAsia="맑은 고딕" w:hAnsi="맑은 고딕" w:hint="eastAsia"/>
          <w:lang w:val="ko-KR"/>
        </w:rPr>
        <w:t xml:space="preserve">로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맵핑되어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구현되어 있다.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 xml:space="preserve">메일을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삭제시에도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받은 </w:t>
      </w:r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대상자는 해당 메일을 확인할 수 있어야 하므로 게시판과 다르게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삭제시엔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사용유무 플래그의 비활성화로 삭제처리가 실행된다.</w:t>
      </w:r>
    </w:p>
    <w:p w:rsidR="00D43165" w:rsidRPr="004142CE" w:rsidRDefault="00D43165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proofErr w:type="spellStart"/>
      <w:r w:rsidRPr="004142CE">
        <w:rPr>
          <w:rFonts w:ascii="맑은 고딕" w:eastAsia="맑은 고딕" w:hAnsi="맑은 고딕" w:hint="eastAsia"/>
          <w:lang w:val="ko-KR"/>
        </w:rPr>
        <w:t>보낸메일함의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경우 대상자가 다수이므로 그림과 같이 서브그리드를 활용한 방식으로 구현되어 있다.</w:t>
      </w: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02DE058E" wp14:editId="1A87BAC1">
            <wp:extent cx="4562475" cy="3522554"/>
            <wp:effectExtent l="19050" t="19050" r="9525" b="20955"/>
            <wp:docPr id="57" name="그림 57" descr="C:\Users\carmine\Desktop\가이드문서작업\보낸메일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armine\Desktop\가이드문서작업\보낸메일함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20" cy="35318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43165" w:rsidRPr="004142CE" w:rsidRDefault="00093F52" w:rsidP="0024586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cs="Consolas" w:hint="eastAsia"/>
          <w:noProof/>
          <w:color w:val="008080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4486111" wp14:editId="37C08B0A">
                <wp:simplePos x="0" y="0"/>
                <wp:positionH relativeFrom="margin">
                  <wp:posOffset>3838575</wp:posOffset>
                </wp:positionH>
                <wp:positionV relativeFrom="paragraph">
                  <wp:posOffset>1428750</wp:posOffset>
                </wp:positionV>
                <wp:extent cx="1343025" cy="257175"/>
                <wp:effectExtent l="171450" t="419100" r="28575" b="28575"/>
                <wp:wrapSquare wrapText="bothSides"/>
                <wp:docPr id="61" name="사각형 설명선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43025" cy="257175"/>
                        </a:xfrm>
                        <a:prstGeom prst="wedgeRectCallout">
                          <a:avLst>
                            <a:gd name="adj1" fmla="val 58719"/>
                            <a:gd name="adj2" fmla="val -194915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1F7D" w:rsidRPr="005D2B10" w:rsidRDefault="00F41F7D" w:rsidP="00093F5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수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신인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지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정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 xml:space="preserve"> 클</w:t>
                            </w:r>
                            <w:r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  <w:t>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86111" id="사각형 설명선 61" o:spid="_x0000_s1035" type="#_x0000_t61" style="position:absolute;left:0;text-align:left;margin-left:302.25pt;margin-top:112.5pt;width:105.75pt;height:20.2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" adj="23483,-31302" fillcolor="#f7d373 [2166]" strokecolor="#f4bf2e [3206]" strokeweight=".5pt">
                <v:fill color2="#f6ca55 [2614]" rotate="t" colors="0 #fbdda4;.5 #fad695;1 #fdd380" focus="100%" type="gradient">
                  <o:fill v:ext="view" type="gradientUnscaled"/>
                </v:fill>
                <v:textbox>
                  <w:txbxContent>
                    <w:p w:rsidR="00F41F7D" w:rsidRPr="005D2B10" w:rsidRDefault="00F41F7D" w:rsidP="00093F52">
                      <w:pPr>
                        <w:jc w:val="center"/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수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신인</w:t>
                      </w: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지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정</w:t>
                      </w:r>
                      <w:r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 xml:space="preserve"> 클</w:t>
                      </w:r>
                      <w:r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  <w:t>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43165" w:rsidRPr="004142CE">
        <w:rPr>
          <w:rFonts w:ascii="맑은 고딕" w:eastAsia="맑은 고딕" w:hAnsi="맑은 고딕" w:hint="eastAsia"/>
          <w:lang w:val="ko-KR"/>
        </w:rPr>
        <w:t>게시대상 설정은 다음과 같이 전제사용자에서 선택,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  <w:r w:rsidR="00D43165" w:rsidRPr="004142CE">
        <w:rPr>
          <w:rFonts w:ascii="맑은 고딕" w:eastAsia="맑은 고딕" w:hAnsi="맑은 고딕" w:hint="eastAsia"/>
          <w:lang w:val="ko-KR"/>
        </w:rPr>
        <w:t>개인주소록에서 선택,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  <w:r w:rsidR="00D43165" w:rsidRPr="004142CE">
        <w:rPr>
          <w:rFonts w:ascii="맑은 고딕" w:eastAsia="맑은 고딕" w:hAnsi="맑은 고딕" w:hint="eastAsia"/>
          <w:lang w:val="ko-KR"/>
        </w:rPr>
        <w:t xml:space="preserve">그룹 주소록에서 선택의 </w:t>
      </w:r>
      <w:r w:rsidR="00D43165" w:rsidRPr="004142CE">
        <w:rPr>
          <w:rFonts w:ascii="맑은 고딕" w:eastAsia="맑은 고딕" w:hAnsi="맑은 고딕"/>
          <w:lang w:val="ko-KR"/>
        </w:rPr>
        <w:t>3</w:t>
      </w:r>
      <w:r w:rsidR="00D43165" w:rsidRPr="004142CE">
        <w:rPr>
          <w:rFonts w:ascii="맑은 고딕" w:eastAsia="맑은 고딕" w:hAnsi="맑은 고딕" w:hint="eastAsia"/>
          <w:lang w:val="ko-KR"/>
        </w:rPr>
        <w:t>가지 선택방식을 가지고 있다.</w:t>
      </w:r>
      <w:r w:rsidR="00D43165" w:rsidRPr="004142CE">
        <w:rPr>
          <w:rFonts w:ascii="맑은 고딕" w:eastAsia="맑은 고딕" w:hAnsi="맑은 고딕"/>
          <w:lang w:val="ko-KR"/>
        </w:rPr>
        <w:t xml:space="preserve"> </w:t>
      </w:r>
    </w:p>
    <w:p w:rsidR="00093F52" w:rsidRPr="004142CE" w:rsidRDefault="00093F52" w:rsidP="00093F52">
      <w:pPr>
        <w:spacing w:after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735040" behindDoc="0" locked="0" layoutInCell="1" allowOverlap="1" wp14:anchorId="456D8C76" wp14:editId="16B25499">
            <wp:simplePos x="0" y="0"/>
            <wp:positionH relativeFrom="column">
              <wp:posOffset>552450</wp:posOffset>
            </wp:positionH>
            <wp:positionV relativeFrom="paragraph">
              <wp:posOffset>49530</wp:posOffset>
            </wp:positionV>
            <wp:extent cx="4200525" cy="2878455"/>
            <wp:effectExtent l="19050" t="19050" r="28575" b="17145"/>
            <wp:wrapTopAndBottom/>
            <wp:docPr id="60" name="그림 60" descr="C:\Users\carmine\Desktop\가이드문서작업\메일작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armine\Desktop\가이드문서작업\메일작성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78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3F52" w:rsidRPr="004142CE" w:rsidRDefault="00093F52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6911B235" wp14:editId="66EE899F">
            <wp:simplePos x="0" y="0"/>
            <wp:positionH relativeFrom="margin">
              <wp:posOffset>1228725</wp:posOffset>
            </wp:positionH>
            <wp:positionV relativeFrom="paragraph">
              <wp:posOffset>1059180</wp:posOffset>
            </wp:positionV>
            <wp:extent cx="3476625" cy="2456815"/>
            <wp:effectExtent l="19050" t="19050" r="28575" b="19685"/>
            <wp:wrapNone/>
            <wp:docPr id="58" name="그림 58" descr="C:\Users\carmine\Desktop\가이드문서작업\수신인지정-개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armine\Desktop\가이드문서작업\수신인지정-개인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456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732992" behindDoc="0" locked="0" layoutInCell="1" allowOverlap="1" wp14:anchorId="55B77361" wp14:editId="79D230E4">
            <wp:simplePos x="0" y="0"/>
            <wp:positionH relativeFrom="margin">
              <wp:posOffset>2181225</wp:posOffset>
            </wp:positionH>
            <wp:positionV relativeFrom="paragraph">
              <wp:posOffset>2091055</wp:posOffset>
            </wp:positionV>
            <wp:extent cx="3476625" cy="2451100"/>
            <wp:effectExtent l="19050" t="19050" r="28575" b="25400"/>
            <wp:wrapNone/>
            <wp:docPr id="59" name="그림 59" descr="C:\Users\carmine\Desktop\가이드문서작업\수신인지정-그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armine\Desktop\가이드문서작업\수신인지정-그룹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45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67B43A17" wp14:editId="08256D2F">
            <wp:extent cx="3467100" cy="2439193"/>
            <wp:effectExtent l="19050" t="19050" r="19050" b="18415"/>
            <wp:docPr id="56" name="그림 56" descr="C:\Users\carmine\Desktop\가이드문서작업\수신인지정-전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armine\Desktop\가이드문서작업\수신인지정-전체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717" cy="24508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3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093F52" w:rsidRPr="004142CE" w:rsidRDefault="00093F52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D43165" w:rsidRPr="004142CE" w:rsidRDefault="00D43165" w:rsidP="00D43165">
      <w:pPr>
        <w:pStyle w:val="af2"/>
        <w:spacing w:after="0"/>
        <w:ind w:leftChars="0" w:left="760"/>
        <w:rPr>
          <w:rFonts w:ascii="맑은 고딕" w:eastAsia="맑은 고딕" w:hAnsi="맑은 고딕"/>
          <w:lang w:val="ko-KR"/>
        </w:rPr>
      </w:pPr>
    </w:p>
    <w:p w:rsidR="00093F52" w:rsidRPr="004142CE" w:rsidRDefault="00093F52" w:rsidP="007906A3">
      <w:pPr>
        <w:pStyle w:val="2"/>
        <w:numPr>
          <w:ilvl w:val="0"/>
          <w:numId w:val="0"/>
        </w:numPr>
        <w:spacing w:before="240"/>
        <w:rPr>
          <w:rFonts w:ascii="맑은 고딕" w:eastAsia="맑은 고딕" w:hAnsi="맑은 고딕"/>
        </w:rPr>
      </w:pPr>
    </w:p>
    <w:p w:rsidR="007906A3" w:rsidRPr="004142CE" w:rsidRDefault="007906A3" w:rsidP="007906A3">
      <w:pPr>
        <w:rPr>
          <w:rFonts w:ascii="맑은 고딕" w:eastAsia="맑은 고딕" w:hAnsi="맑은 고딕"/>
        </w:rPr>
      </w:pPr>
    </w:p>
    <w:p w:rsidR="007906A3" w:rsidRPr="004142CE" w:rsidRDefault="007906A3" w:rsidP="007906A3">
      <w:pPr>
        <w:rPr>
          <w:rFonts w:ascii="맑은 고딕" w:eastAsia="맑은 고딕" w:hAnsi="맑은 고딕"/>
        </w:rPr>
      </w:pPr>
    </w:p>
    <w:p w:rsidR="00631918" w:rsidRPr="004142CE" w:rsidRDefault="00631918" w:rsidP="00631918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bookmarkStart w:id="28" w:name="_Toc401596868"/>
      <w:proofErr w:type="spellStart"/>
      <w:r w:rsidRPr="004142CE">
        <w:rPr>
          <w:rFonts w:ascii="맑은 고딕" w:eastAsia="맑은 고딕" w:hAnsi="맑은 고딕" w:hint="eastAsia"/>
        </w:rPr>
        <w:t>i</w:t>
      </w:r>
      <w:r w:rsidRPr="004142CE">
        <w:rPr>
          <w:rFonts w:ascii="맑은 고딕" w:eastAsia="맑은 고딕" w:hAnsi="맑은 고딕"/>
        </w:rPr>
        <w:t>Report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="005D4F86" w:rsidRPr="004142CE">
        <w:rPr>
          <w:rFonts w:ascii="맑은 고딕" w:eastAsia="맑은 고딕" w:hAnsi="맑은 고딕" w:hint="eastAsia"/>
        </w:rPr>
        <w:t xml:space="preserve">연동 </w:t>
      </w:r>
      <w:r w:rsidRPr="004142CE">
        <w:rPr>
          <w:rFonts w:ascii="맑은 고딕" w:eastAsia="맑은 고딕" w:hAnsi="맑은 고딕" w:hint="eastAsia"/>
        </w:rPr>
        <w:t>기능</w:t>
      </w:r>
      <w:bookmarkEnd w:id="28"/>
      <w:r w:rsidRPr="004142CE">
        <w:rPr>
          <w:rFonts w:ascii="맑은 고딕" w:eastAsia="맑은 고딕" w:hAnsi="맑은 고딕"/>
        </w:rPr>
        <w:t xml:space="preserve"> </w:t>
      </w:r>
    </w:p>
    <w:p w:rsidR="00631918" w:rsidRPr="004142CE" w:rsidRDefault="005D4F86" w:rsidP="0063191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i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연동은 현재 기본적인 개발만 이루어진 단계이므로, 추가적인 개발이 필요한 부분이다.</w:t>
      </w:r>
    </w:p>
    <w:p w:rsidR="005D4F86" w:rsidRPr="004142CE" w:rsidRDefault="005D4F86" w:rsidP="0063191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현재까지 개발된 기능은 다음과 같다.</w:t>
      </w:r>
    </w:p>
    <w:p w:rsidR="005D4F86" w:rsidRPr="004142CE" w:rsidRDefault="005D4F86" w:rsidP="005D4F86">
      <w:pPr>
        <w:pStyle w:val="af2"/>
        <w:numPr>
          <w:ilvl w:val="0"/>
          <w:numId w:val="4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iReport </w:t>
      </w:r>
      <w:r w:rsidRPr="004142CE">
        <w:rPr>
          <w:rFonts w:ascii="맑은 고딕" w:eastAsia="맑은 고딕" w:hAnsi="맑은 고딕" w:hint="eastAsia"/>
          <w:lang w:val="ko-KR"/>
        </w:rPr>
        <w:t xml:space="preserve">Libaray </w:t>
      </w:r>
      <w:r w:rsidR="00270EDF" w:rsidRPr="004142CE">
        <w:rPr>
          <w:rFonts w:ascii="맑은 고딕" w:eastAsia="맑은 고딕" w:hAnsi="맑은 고딕"/>
          <w:lang w:val="ko-KR"/>
        </w:rPr>
        <w:t>Import</w:t>
      </w:r>
    </w:p>
    <w:p w:rsidR="00270EDF" w:rsidRPr="004142CE" w:rsidRDefault="00270EDF" w:rsidP="005D4F86">
      <w:pPr>
        <w:pStyle w:val="af2"/>
        <w:numPr>
          <w:ilvl w:val="0"/>
          <w:numId w:val="4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Framework 내의 </w:t>
      </w:r>
      <w:r w:rsidRPr="004142CE">
        <w:rPr>
          <w:rFonts w:ascii="맑은 고딕" w:eastAsia="맑은 고딕" w:hAnsi="맑은 고딕"/>
          <w:lang w:val="ko-KR"/>
        </w:rPr>
        <w:t xml:space="preserve">Report </w:t>
      </w:r>
      <w:r w:rsidRPr="004142CE">
        <w:rPr>
          <w:rFonts w:ascii="맑은 고딕" w:eastAsia="맑은 고딕" w:hAnsi="맑은 고딕" w:hint="eastAsia"/>
          <w:lang w:val="ko-KR"/>
        </w:rPr>
        <w:t>설정 파일 생성(</w:t>
      </w:r>
      <w:r w:rsidRPr="004142CE">
        <w:rPr>
          <w:rFonts w:ascii="맑은 고딕" w:eastAsia="맑은 고딕" w:hAnsi="맑은 고딕"/>
          <w:lang w:val="ko-KR"/>
        </w:rPr>
        <w:t>wsc-jasper.xml)</w:t>
      </w:r>
    </w:p>
    <w:p w:rsidR="00270EDF" w:rsidRPr="004142CE" w:rsidRDefault="00270EDF" w:rsidP="005D4F86">
      <w:pPr>
        <w:pStyle w:val="af2"/>
        <w:numPr>
          <w:ilvl w:val="0"/>
          <w:numId w:val="4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Spring Framework 의 </w:t>
      </w:r>
      <w:r w:rsidRPr="004142CE">
        <w:rPr>
          <w:rFonts w:ascii="맑은 고딕" w:eastAsia="맑은 고딕" w:hAnsi="맑은 고딕"/>
          <w:lang w:val="ko-KR"/>
        </w:rPr>
        <w:t xml:space="preserve">JasperReportsMultiFormatView </w:t>
      </w:r>
      <w:proofErr w:type="spellStart"/>
      <w:r w:rsidRPr="004142CE">
        <w:rPr>
          <w:rFonts w:ascii="맑은 고딕" w:eastAsia="맑은 고딕" w:hAnsi="맑은 고딕" w:hint="eastAsia"/>
          <w:lang w:val="ko-KR"/>
        </w:rPr>
        <w:t>를</w:t>
      </w:r>
      <w:proofErr w:type="spellEnd"/>
      <w:r w:rsidRPr="004142CE">
        <w:rPr>
          <w:rFonts w:ascii="맑은 고딕" w:eastAsia="맑은 고딕" w:hAnsi="맑은 고딕" w:hint="eastAsia"/>
          <w:lang w:val="ko-KR"/>
        </w:rPr>
        <w:t xml:space="preserve"> 사용한 PDF, HTML, XLS </w:t>
      </w:r>
      <w:r w:rsidRPr="004142CE">
        <w:rPr>
          <w:rFonts w:ascii="맑은 고딕" w:eastAsia="맑은 고딕" w:hAnsi="맑은 고딕"/>
          <w:lang w:val="ko-KR"/>
        </w:rPr>
        <w:t xml:space="preserve">Viewer </w:t>
      </w:r>
      <w:r w:rsidRPr="004142CE">
        <w:rPr>
          <w:rFonts w:ascii="맑은 고딕" w:eastAsia="맑은 고딕" w:hAnsi="맑은 고딕" w:hint="eastAsia"/>
          <w:lang w:val="ko-KR"/>
        </w:rPr>
        <w:t>설정</w:t>
      </w:r>
    </w:p>
    <w:p w:rsidR="00270EDF" w:rsidRPr="004142CE" w:rsidRDefault="00270EDF" w:rsidP="005D4F86">
      <w:pPr>
        <w:pStyle w:val="af2"/>
        <w:numPr>
          <w:ilvl w:val="0"/>
          <w:numId w:val="4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코드데이터 검색 샘플을 활용한 iReport 파일 생성</w:t>
      </w:r>
    </w:p>
    <w:p w:rsidR="00270EDF" w:rsidRPr="004142CE" w:rsidRDefault="00270EDF" w:rsidP="00270EDF">
      <w:pPr>
        <w:pStyle w:val="af2"/>
        <w:numPr>
          <w:ilvl w:val="0"/>
          <w:numId w:val="4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 xml:space="preserve">코드관리 내에 </w:t>
      </w:r>
      <w:r w:rsidRPr="004142CE">
        <w:rPr>
          <w:rFonts w:ascii="맑은 고딕" w:eastAsia="맑은 고딕" w:hAnsi="맑은 고딕"/>
          <w:lang w:val="ko-KR"/>
        </w:rPr>
        <w:t xml:space="preserve">PDF, XLS, HTML </w:t>
      </w:r>
      <w:r w:rsidRPr="004142CE">
        <w:rPr>
          <w:rFonts w:ascii="맑은 고딕" w:eastAsia="맑은 고딕" w:hAnsi="맑은 고딕" w:hint="eastAsia"/>
          <w:lang w:val="ko-KR"/>
        </w:rPr>
        <w:t>형태의 팝업보기 설정</w:t>
      </w:r>
    </w:p>
    <w:p w:rsidR="00631918" w:rsidRPr="004142CE" w:rsidRDefault="00270EDF" w:rsidP="00631918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r w:rsidRPr="004142CE">
        <w:rPr>
          <w:rFonts w:ascii="맑은 고딕" w:eastAsia="맑은 고딕" w:hAnsi="맑은 고딕" w:hint="eastAsia"/>
          <w:b/>
          <w:lang w:val="ko-KR"/>
        </w:rPr>
        <w:t>개발이 필요한 부분</w:t>
      </w:r>
    </w:p>
    <w:p w:rsidR="00270EDF" w:rsidRPr="004142CE" w:rsidRDefault="00270EDF" w:rsidP="00270EDF">
      <w:pPr>
        <w:pStyle w:val="af2"/>
        <w:numPr>
          <w:ilvl w:val="0"/>
          <w:numId w:val="44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HTML </w:t>
      </w:r>
      <w:r w:rsidRPr="004142CE">
        <w:rPr>
          <w:rFonts w:ascii="맑은 고딕" w:eastAsia="맑은 고딕" w:hAnsi="맑은 고딕" w:hint="eastAsia"/>
          <w:lang w:val="ko-KR"/>
        </w:rPr>
        <w:t>방식의 리포트 이미지 표시 방법</w:t>
      </w:r>
    </w:p>
    <w:p w:rsidR="00270EDF" w:rsidRPr="004142CE" w:rsidRDefault="00270EDF" w:rsidP="00270EDF">
      <w:pPr>
        <w:pStyle w:val="af2"/>
        <w:numPr>
          <w:ilvl w:val="0"/>
          <w:numId w:val="44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출력 실행 처리 부분</w:t>
      </w:r>
    </w:p>
    <w:p w:rsidR="00270EDF" w:rsidRPr="004142CE" w:rsidRDefault="00270EDF" w:rsidP="00270ED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b/>
          <w:lang w:val="ko-KR"/>
        </w:rPr>
      </w:pPr>
      <w:proofErr w:type="gramStart"/>
      <w:r w:rsidRPr="004142CE">
        <w:rPr>
          <w:rFonts w:ascii="맑은 고딕" w:eastAsia="맑은 고딕" w:hAnsi="맑은 고딕" w:hint="eastAsia"/>
          <w:b/>
          <w:lang w:val="ko-KR"/>
        </w:rPr>
        <w:t>R</w:t>
      </w:r>
      <w:r w:rsidRPr="004142CE">
        <w:rPr>
          <w:rFonts w:ascii="맑은 고딕" w:eastAsia="맑은 고딕" w:hAnsi="맑은 고딕"/>
          <w:b/>
          <w:lang w:val="ko-KR"/>
        </w:rPr>
        <w:t xml:space="preserve">eport  </w:t>
      </w:r>
      <w:r w:rsidRPr="004142CE">
        <w:rPr>
          <w:rFonts w:ascii="맑은 고딕" w:eastAsia="맑은 고딕" w:hAnsi="맑은 고딕" w:hint="eastAsia"/>
          <w:b/>
          <w:lang w:val="ko-KR"/>
        </w:rPr>
        <w:t>구현</w:t>
      </w:r>
      <w:proofErr w:type="gramEnd"/>
      <w:r w:rsidRPr="004142CE">
        <w:rPr>
          <w:rFonts w:ascii="맑은 고딕" w:eastAsia="맑은 고딕" w:hAnsi="맑은 고딕" w:hint="eastAsia"/>
          <w:b/>
          <w:lang w:val="ko-KR"/>
        </w:rPr>
        <w:t xml:space="preserve"> 절차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270EDF" w:rsidRPr="004142CE" w:rsidRDefault="00270EDF" w:rsidP="00270EDF">
            <w:pPr>
              <w:pStyle w:val="af2"/>
              <w:numPr>
                <w:ilvl w:val="0"/>
                <w:numId w:val="46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 xml:space="preserve">리포트 파일을 생성하여 </w:t>
            </w:r>
            <w:r w:rsidRPr="004142CE">
              <w:rPr>
                <w:rFonts w:ascii="맑은 고딕" w:eastAsia="맑은 고딕" w:hAnsi="맑은 고딕"/>
              </w:rPr>
              <w:t>{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웹경로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>}</w:t>
            </w:r>
            <w:r w:rsidRPr="004142CE">
              <w:rPr>
                <w:rFonts w:ascii="맑은 고딕" w:eastAsia="맑은 고딕" w:hAnsi="맑은 고딕"/>
              </w:rPr>
              <w:t xml:space="preserve">/WEB-INF/reports </w:t>
            </w:r>
            <w:r w:rsidRPr="004142CE">
              <w:rPr>
                <w:rFonts w:ascii="맑은 고딕" w:eastAsia="맑은 고딕" w:hAnsi="맑은 고딕" w:hint="eastAsia"/>
              </w:rPr>
              <w:t>안에 위치시킨다.</w:t>
            </w:r>
          </w:p>
        </w:tc>
      </w:tr>
      <w:tr w:rsidR="00270EDF" w:rsidRPr="004142CE" w:rsidTr="00270EDF">
        <w:tc>
          <w:tcPr>
            <w:tcW w:w="8590" w:type="dxa"/>
          </w:tcPr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32297E98" wp14:editId="7CEA5AC4">
                      <wp:simplePos x="0" y="0"/>
                      <wp:positionH relativeFrom="page">
                        <wp:posOffset>977900</wp:posOffset>
                      </wp:positionH>
                      <wp:positionV relativeFrom="paragraph">
                        <wp:posOffset>1097915</wp:posOffset>
                      </wp:positionV>
                      <wp:extent cx="1771650" cy="514350"/>
                      <wp:effectExtent l="0" t="0" r="19050" b="19050"/>
                      <wp:wrapNone/>
                      <wp:docPr id="63" name="모서리가 둥근 직사각형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71650" cy="51435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1E7AC2" id="모서리가 둥근 직사각형 63" o:spid="_x0000_s1026" style="position:absolute;left:0;text-align:left;margin-left:77pt;margin-top:86.45pt;width:139.5pt;height:40.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Pr="004142CE">
              <w:rPr>
                <w:rFonts w:ascii="맑은 고딕" w:eastAsia="맑은 고딕" w:hAnsi="맑은 고딕" w:cs="Consolas"/>
                <w:b/>
                <w:bCs/>
                <w:noProof/>
                <w:color w:val="7F0055"/>
                <w:szCs w:val="18"/>
              </w:rPr>
              <w:drawing>
                <wp:inline distT="0" distB="0" distL="0" distR="0" wp14:anchorId="0A41DCCC" wp14:editId="1BC03EA0">
                  <wp:extent cx="2476500" cy="2276475"/>
                  <wp:effectExtent l="19050" t="19050" r="19050" b="28575"/>
                  <wp:docPr id="62" name="그림 62" descr="C:\Users\carmine\Desktop\가이드문서작업\리포트경로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carmine\Desktop\가이드문서작업\리포트경로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3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270EDF" w:rsidRPr="004142CE" w:rsidRDefault="003643FC" w:rsidP="00270EDF">
            <w:pPr>
              <w:pStyle w:val="af2"/>
              <w:numPr>
                <w:ilvl w:val="0"/>
                <w:numId w:val="46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w</w:t>
            </w:r>
            <w:r w:rsidRPr="004142CE">
              <w:rPr>
                <w:rFonts w:ascii="맑은 고딕" w:eastAsia="맑은 고딕" w:hAnsi="맑은 고딕"/>
              </w:rPr>
              <w:t xml:space="preserve">sc-jasper.xml </w:t>
            </w:r>
            <w:r w:rsidRPr="004142CE">
              <w:rPr>
                <w:rFonts w:ascii="맑은 고딕" w:eastAsia="맑은 고딕" w:hAnsi="맑은 고딕" w:hint="eastAsia"/>
              </w:rPr>
              <w:t>에 아래와 같은 구문을 추가한다.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단,</w:t>
            </w:r>
            <w:r w:rsidRPr="004142CE">
              <w:rPr>
                <w:rFonts w:ascii="맑은 고딕" w:eastAsia="맑은 고딕" w:hAnsi="맑은 고딕"/>
              </w:rPr>
              <w:t xml:space="preserve"> id </w:t>
            </w:r>
            <w:r w:rsidRPr="004142CE">
              <w:rPr>
                <w:rFonts w:ascii="맑은 고딕" w:eastAsia="맑은 고딕" w:hAnsi="맑은 고딕" w:hint="eastAsia"/>
              </w:rPr>
              <w:t xml:space="preserve">는 </w:t>
            </w:r>
            <w:r w:rsidRPr="004142CE">
              <w:rPr>
                <w:rFonts w:ascii="맑은 고딕" w:eastAsia="맑은 고딕" w:hAnsi="맑은 고딕"/>
              </w:rPr>
              <w:t xml:space="preserve">고유한 </w:t>
            </w:r>
            <w:r w:rsidRPr="004142CE">
              <w:rPr>
                <w:rFonts w:ascii="맑은 고딕" w:eastAsia="맑은 고딕" w:hAnsi="맑은 고딕" w:hint="eastAsia"/>
              </w:rPr>
              <w:t xml:space="preserve">아이디로 정의되어야 하며 여기에 정의한 </w:t>
            </w:r>
            <w:r w:rsidRPr="004142CE">
              <w:rPr>
                <w:rFonts w:ascii="맑은 고딕" w:eastAsia="맑은 고딕" w:hAnsi="맑은 고딕"/>
              </w:rPr>
              <w:t>id</w:t>
            </w:r>
            <w:r w:rsidRPr="004142CE">
              <w:rPr>
                <w:rFonts w:ascii="맑은 고딕" w:eastAsia="맑은 고딕" w:hAnsi="맑은 고딕" w:hint="eastAsia"/>
              </w:rPr>
              <w:t xml:space="preserve">가 </w:t>
            </w:r>
            <w:r w:rsidRPr="004142CE">
              <w:rPr>
                <w:rFonts w:ascii="맑은 고딕" w:eastAsia="맑은 고딕" w:hAnsi="맑은 고딕"/>
              </w:rPr>
              <w:t xml:space="preserve">controller </w:t>
            </w:r>
            <w:r w:rsidRPr="004142CE">
              <w:rPr>
                <w:rFonts w:ascii="맑은 고딕" w:eastAsia="맑은 고딕" w:hAnsi="맑은 고딕" w:hint="eastAsia"/>
              </w:rPr>
              <w:t xml:space="preserve">의 </w:t>
            </w:r>
            <w:r w:rsidRPr="004142CE">
              <w:rPr>
                <w:rFonts w:ascii="맑은 고딕" w:eastAsia="맑은 고딕" w:hAnsi="맑은 고딕"/>
              </w:rPr>
              <w:t>view name</w:t>
            </w:r>
            <w:r w:rsidRPr="004142CE">
              <w:rPr>
                <w:rFonts w:ascii="맑은 고딕" w:eastAsia="맑은 고딕" w:hAnsi="맑은 고딕" w:hint="eastAsia"/>
              </w:rPr>
              <w:t>으로 사용된다.</w:t>
            </w:r>
            <w:r w:rsidRPr="004142CE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/>
              </w:rPr>
              <w:t xml:space="preserve"> </w:t>
            </w:r>
            <w:r w:rsidRPr="004142CE">
              <w:rPr>
                <w:rFonts w:ascii="맑은 고딕" w:eastAsia="맑은 고딕" w:hAnsi="맑은 고딕" w:hint="eastAsia"/>
              </w:rPr>
              <w:t>에는 생성한 리포트 파일을 입력한다</w:t>
            </w:r>
          </w:p>
        </w:tc>
      </w:tr>
      <w:tr w:rsidR="00270EDF" w:rsidRPr="004142CE" w:rsidTr="00270EDF">
        <w:tc>
          <w:tcPr>
            <w:tcW w:w="9350" w:type="dxa"/>
          </w:tcPr>
          <w:p w:rsidR="00270EDF" w:rsidRPr="004142CE" w:rsidRDefault="003643FC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3E747AB" wp14:editId="1AB54D0E">
                      <wp:simplePos x="0" y="0"/>
                      <wp:positionH relativeFrom="page">
                        <wp:posOffset>82550</wp:posOffset>
                      </wp:positionH>
                      <wp:positionV relativeFrom="paragraph">
                        <wp:posOffset>67945</wp:posOffset>
                      </wp:positionV>
                      <wp:extent cx="1657350" cy="142875"/>
                      <wp:effectExtent l="0" t="0" r="19050" b="28575"/>
                      <wp:wrapNone/>
                      <wp:docPr id="449" name="모서리가 둥근 직사각형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657350" cy="14287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86791A" id="모서리가 둥근 직사각형 449" o:spid="_x0000_s1026" style="position:absolute;left:0;text-align:left;margin-left:6.5pt;margin-top:5.35pt;width:130.5pt;height:11.2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="00270EDF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="00270EDF"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bean</w:t>
            </w:r>
            <w:r w:rsidR="00270EDF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id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codeReport</w:t>
            </w:r>
            <w:proofErr w:type="spellEnd"/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="00270EDF"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class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="00270EDF"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"org.springframework.web.servlet.view.jasperreports.JasperReportsMultiFormatView"</w:t>
            </w:r>
            <w:r w:rsidR="00270EDF"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url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"/WEB-INF/reports/report5.jasper"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/&gt;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name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exporterParameters</w:t>
            </w:r>
            <w:proofErr w:type="spellEnd"/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key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"net.sf.jasperreports.engine.JRExporterParameter.CHARACTER_ENCODING"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UTF-8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7F007F"/>
                <w:szCs w:val="18"/>
              </w:rPr>
              <w:t>key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=</w:t>
            </w:r>
            <w:r w:rsidRPr="004142CE">
              <w:rPr>
                <w:rFonts w:ascii="맑은 고딕" w:eastAsia="맑은 고딕" w:hAnsi="맑은 고딕" w:cs="Consolas"/>
                <w:i/>
                <w:iCs/>
                <w:color w:val="2A00FF"/>
                <w:szCs w:val="18"/>
              </w:rPr>
              <w:t>"net.sf.jasperreports.engine.export.JRHtmlExporterParameter.IS_USING_IMAGES_TO_ALIGN"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false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value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entry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map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property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&lt;/</w:t>
            </w:r>
            <w:r w:rsidRPr="004142CE">
              <w:rPr>
                <w:rFonts w:ascii="맑은 고딕" w:eastAsia="맑은 고딕" w:hAnsi="맑은 고딕" w:cs="Consolas"/>
                <w:color w:val="3F7F7F"/>
                <w:szCs w:val="18"/>
              </w:rPr>
              <w:t>bean</w:t>
            </w:r>
            <w:r w:rsidRPr="004142CE">
              <w:rPr>
                <w:rFonts w:ascii="맑은 고딕" w:eastAsia="맑은 고딕" w:hAnsi="맑은 고딕" w:cs="Consolas"/>
                <w:color w:val="008080"/>
                <w:szCs w:val="18"/>
              </w:rPr>
              <w:t>&gt;</w:t>
            </w: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0" w:type="dxa"/>
          </w:tcPr>
          <w:p w:rsidR="00270EDF" w:rsidRPr="004142CE" w:rsidRDefault="00270EDF" w:rsidP="00270EDF">
            <w:pPr>
              <w:pStyle w:val="af2"/>
              <w:numPr>
                <w:ilvl w:val="0"/>
                <w:numId w:val="46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lastRenderedPageBreak/>
              <w:t xml:space="preserve">해당 업무의 Controller Class에 다음과 같이 리포트 관련 </w:t>
            </w:r>
            <w:proofErr w:type="spellStart"/>
            <w:r w:rsidRPr="004142CE">
              <w:rPr>
                <w:rFonts w:ascii="맑은 고딕" w:eastAsia="맑은 고딕" w:hAnsi="맑은 고딕" w:hint="eastAsia"/>
              </w:rPr>
              <w:t>메서드를</w:t>
            </w:r>
            <w:proofErr w:type="spellEnd"/>
            <w:r w:rsidRPr="004142CE">
              <w:rPr>
                <w:rFonts w:ascii="맑은 고딕" w:eastAsia="맑은 고딕" w:hAnsi="맑은 고딕" w:hint="eastAsia"/>
              </w:rPr>
              <w:t xml:space="preserve"> 추가한다.</w:t>
            </w:r>
          </w:p>
        </w:tc>
      </w:tr>
      <w:tr w:rsidR="00270EDF" w:rsidRPr="004142CE" w:rsidTr="00270EDF">
        <w:tc>
          <w:tcPr>
            <w:tcW w:w="8590" w:type="dxa"/>
          </w:tcPr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RequestMapping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"/code.{format}"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public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String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reportCode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HttpServletRequest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Model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@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46464"/>
                <w:szCs w:val="18"/>
              </w:rPr>
              <w:t>PathVariable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"format"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String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format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throws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Exception {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ParamsMap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getParams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request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Object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C0"/>
                <w:szCs w:val="18"/>
              </w:rPr>
              <w:t>service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.search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params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JRDataSource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JRdataSource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new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JRBeanCollectionDataSource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((List)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data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datasource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JRdataSource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 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model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.addAttribute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"format"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    </w:t>
            </w:r>
            <w:r w:rsidRPr="004142CE">
              <w:rPr>
                <w:rFonts w:ascii="맑은 고딕" w:eastAsia="맑은 고딕" w:hAnsi="맑은 고딕" w:cs="Consolas"/>
                <w:color w:val="6A3E3E"/>
                <w:szCs w:val="18"/>
              </w:rPr>
              <w:t>format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270EDF" w:rsidRPr="004142CE" w:rsidRDefault="003643FC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noProof/>
                <w:color w:val="00808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B3F3DC8" wp14:editId="44322335">
                      <wp:simplePos x="0" y="0"/>
                      <wp:positionH relativeFrom="page">
                        <wp:posOffset>425450</wp:posOffset>
                      </wp:positionH>
                      <wp:positionV relativeFrom="paragraph">
                        <wp:posOffset>27940</wp:posOffset>
                      </wp:positionV>
                      <wp:extent cx="1657350" cy="238125"/>
                      <wp:effectExtent l="0" t="0" r="19050" b="28575"/>
                      <wp:wrapNone/>
                      <wp:docPr id="448" name="모서리가 둥근 직사각형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657350" cy="23812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  <a:alpha val="49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DBFF3C" id="모서리가 둥근 직사각형 448" o:spid="_x0000_s1026" style="position:absolute;left:0;text-align:left;margin-left:33.5pt;margin-top:2.2pt;width:130.5pt;height:18.7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" fillcolor="#fcf2d5 [662]" strokecolor="#f4bf2e [3206]" strokeweight=".5pt">
                      <v:fill opacity="32125f"/>
                      <v:stroke joinstyle="miter"/>
                      <w10:wrap anchorx="page"/>
                    </v:roundrect>
                  </w:pict>
                </mc:Fallback>
              </mc:AlternateConten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="00270EDF"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return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="00270EDF"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proofErr w:type="spellStart"/>
            <w:r w:rsidR="00270EDF"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codeReport</w:t>
            </w:r>
            <w:proofErr w:type="spellEnd"/>
            <w:r w:rsidR="00270EDF"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="00270EDF"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270EDF" w:rsidRPr="004142CE" w:rsidRDefault="00270EDF" w:rsidP="00270E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270EDF" w:rsidRPr="004142CE" w:rsidRDefault="00270EDF" w:rsidP="00270EDF">
      <w:pPr>
        <w:pStyle w:val="af2"/>
        <w:spacing w:after="0"/>
        <w:ind w:leftChars="0" w:left="760"/>
        <w:rPr>
          <w:rFonts w:ascii="맑은 고딕" w:eastAsia="맑은 고딕" w:hAnsi="맑은 고딕" w:cs="Consolas"/>
          <w:szCs w:val="18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</w:p>
    <w:tbl>
      <w:tblPr>
        <w:tblStyle w:val="ae"/>
        <w:tblW w:w="0" w:type="auto"/>
        <w:tblInd w:w="760" w:type="dxa"/>
        <w:tblLook w:val="04A0" w:firstRow="1" w:lastRow="0" w:firstColumn="1" w:lastColumn="0" w:noHBand="0" w:noVBand="1"/>
      </w:tblPr>
      <w:tblGrid>
        <w:gridCol w:w="8590"/>
      </w:tblGrid>
      <w:tr w:rsidR="00270EDF" w:rsidRPr="004142CE" w:rsidTr="00270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50" w:type="dxa"/>
          </w:tcPr>
          <w:p w:rsidR="00270EDF" w:rsidRPr="004142CE" w:rsidRDefault="003643FC" w:rsidP="00270EDF">
            <w:pPr>
              <w:pStyle w:val="af2"/>
              <w:numPr>
                <w:ilvl w:val="0"/>
                <w:numId w:val="46"/>
              </w:numPr>
              <w:spacing w:after="0"/>
              <w:ind w:leftChars="0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/>
              </w:rPr>
              <w:t xml:space="preserve">해당 </w:t>
            </w:r>
            <w:r w:rsidRPr="004142CE">
              <w:rPr>
                <w:rFonts w:ascii="맑은 고딕" w:eastAsia="맑은 고딕" w:hAnsi="맑은 고딕" w:hint="eastAsia"/>
              </w:rPr>
              <w:t>업무의 JSP 파일에는 해당 버튼을 추가하고 스크립트에 해당 버튼의 이벤트를 다음과 같이 추가한다.</w:t>
            </w:r>
          </w:p>
        </w:tc>
      </w:tr>
      <w:tr w:rsidR="00270EDF" w:rsidRPr="004142CE" w:rsidTr="00270EDF">
        <w:tc>
          <w:tcPr>
            <w:tcW w:w="9350" w:type="dxa"/>
          </w:tcPr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$(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"#report-button-pdf"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doReport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xls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doReport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  <w:t>$(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"#report-button-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htm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).bind(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"click"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,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doReport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});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function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doReport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() {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spellStart"/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var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id  =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this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.id;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spellStart"/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var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ext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    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ext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'pdf'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else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xls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ext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xls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else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</w:t>
            </w:r>
            <w:r w:rsidRPr="004142CE">
              <w:rPr>
                <w:rFonts w:ascii="맑은 고딕" w:eastAsia="맑은 고딕" w:hAnsi="맑은 고딕" w:cs="Consolas"/>
                <w:b/>
                <w:bCs/>
                <w:color w:val="7F0055"/>
                <w:szCs w:val="18"/>
              </w:rPr>
              <w:t>if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(id ==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'report-button-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htm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)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ext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 = 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'html'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;</w:t>
            </w:r>
          </w:p>
          <w:p w:rsidR="003643FC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ab/>
            </w:r>
            <w:proofErr w:type="spellStart"/>
            <w:proofErr w:type="gram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jlogic.report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proofErr w:type="gram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 xml:space="preserve">{url: 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(</w:t>
            </w:r>
            <w:r w:rsidRPr="004142CE">
              <w:rPr>
                <w:rFonts w:ascii="맑은 고딕" w:eastAsia="맑은 고딕" w:hAnsi="맑은 고딕" w:cs="Consolas"/>
                <w:color w:val="2A00FF"/>
                <w:szCs w:val="18"/>
              </w:rPr>
              <w:t>"/common/report/code."</w:t>
            </w: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)+</w:t>
            </w:r>
            <w:proofErr w:type="spellStart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ext</w:t>
            </w:r>
            <w:proofErr w:type="spellEnd"/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});</w:t>
            </w:r>
          </w:p>
          <w:p w:rsidR="00270EDF" w:rsidRPr="004142CE" w:rsidRDefault="003643FC" w:rsidP="003643FC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nsolas"/>
                <w:szCs w:val="18"/>
              </w:rPr>
            </w:pPr>
            <w:r w:rsidRPr="004142CE">
              <w:rPr>
                <w:rFonts w:ascii="맑은 고딕" w:eastAsia="맑은 고딕" w:hAnsi="맑은 고딕" w:cs="Consolas"/>
                <w:color w:val="000000"/>
                <w:szCs w:val="18"/>
              </w:rPr>
              <w:t>}</w:t>
            </w:r>
          </w:p>
        </w:tc>
      </w:tr>
    </w:tbl>
    <w:p w:rsidR="00B82317" w:rsidRPr="004142CE" w:rsidRDefault="00270EDF" w:rsidP="00B82317">
      <w:pPr>
        <w:pStyle w:val="2"/>
        <w:numPr>
          <w:ilvl w:val="0"/>
          <w:numId w:val="25"/>
        </w:numPr>
        <w:spacing w:before="2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 w:hint="eastAsia"/>
          <w:szCs w:val="18"/>
        </w:rPr>
        <w:t xml:space="preserve"> </w:t>
      </w:r>
      <w:bookmarkStart w:id="29" w:name="_Toc401596869"/>
      <w:r w:rsidR="00B82317" w:rsidRPr="004142CE">
        <w:rPr>
          <w:rFonts w:ascii="맑은 고딕" w:eastAsia="맑은 고딕" w:hAnsi="맑은 고딕"/>
        </w:rPr>
        <w:t xml:space="preserve">EasyUI </w:t>
      </w:r>
      <w:r w:rsidR="00B82317" w:rsidRPr="004142CE">
        <w:rPr>
          <w:rFonts w:ascii="맑은 고딕" w:eastAsia="맑은 고딕" w:hAnsi="맑은 고딕" w:hint="eastAsia"/>
        </w:rPr>
        <w:t>T</w:t>
      </w:r>
      <w:r w:rsidR="00B82317" w:rsidRPr="004142CE">
        <w:rPr>
          <w:rFonts w:ascii="맑은 고딕" w:eastAsia="맑은 고딕" w:hAnsi="맑은 고딕"/>
        </w:rPr>
        <w:t xml:space="preserve">heme </w:t>
      </w:r>
      <w:r w:rsidR="00B82317" w:rsidRPr="004142CE">
        <w:rPr>
          <w:rFonts w:ascii="맑은 고딕" w:eastAsia="맑은 고딕" w:hAnsi="맑은 고딕" w:hint="eastAsia"/>
        </w:rPr>
        <w:t>변경</w:t>
      </w:r>
      <w:bookmarkEnd w:id="29"/>
    </w:p>
    <w:p w:rsidR="00B82317" w:rsidRPr="004142CE" w:rsidRDefault="00B82317" w:rsidP="00B82317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EasyUI </w:t>
      </w:r>
      <w:r w:rsidRPr="004142CE">
        <w:rPr>
          <w:rFonts w:ascii="맑은 고딕" w:eastAsia="맑은 고딕" w:hAnsi="맑은 고딕" w:hint="eastAsia"/>
          <w:lang w:val="ko-KR"/>
        </w:rPr>
        <w:t>에서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제공하는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테마는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현재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총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5</w:t>
      </w:r>
      <w:r w:rsidRPr="004142CE">
        <w:rPr>
          <w:rFonts w:ascii="맑은 고딕" w:eastAsia="맑은 고딕" w:hAnsi="맑은 고딕" w:hint="eastAsia"/>
          <w:lang w:val="ko-KR"/>
        </w:rPr>
        <w:t>가지이며</w:t>
      </w:r>
      <w:r w:rsidRPr="004142CE">
        <w:rPr>
          <w:rFonts w:ascii="맑은 고딕" w:eastAsia="맑은 고딕" w:hAnsi="맑은 고딕" w:hint="eastAsia"/>
        </w:rPr>
        <w:t xml:space="preserve"> default/black/bootstrap/gray/metro </w:t>
      </w:r>
      <w:r w:rsidRPr="004142CE">
        <w:rPr>
          <w:rFonts w:ascii="맑은 고딕" w:eastAsia="맑은 고딕" w:hAnsi="맑은 고딕" w:hint="eastAsia"/>
          <w:lang w:val="ko-KR"/>
        </w:rPr>
        <w:t>가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있다</w:t>
      </w:r>
      <w:r w:rsidRPr="004142CE">
        <w:rPr>
          <w:rFonts w:ascii="맑은 고딕" w:eastAsia="맑은 고딕" w:hAnsi="맑은 고딕" w:hint="eastAsia"/>
        </w:rPr>
        <w:t>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이는 </w:t>
      </w:r>
      <w:r w:rsidRPr="004142CE">
        <w:rPr>
          <w:rFonts w:ascii="맑은 고딕" w:eastAsia="맑은 고딕" w:hAnsi="맑은 고딕"/>
        </w:rPr>
        <w:t xml:space="preserve">easyui-1.4/themes </w:t>
      </w:r>
      <w:r w:rsidRPr="004142CE">
        <w:rPr>
          <w:rFonts w:ascii="맑은 고딕" w:eastAsia="맑은 고딕" w:hAnsi="맑은 고딕" w:hint="eastAsia"/>
        </w:rPr>
        <w:t>안에서 확인할 수 있으며,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현재는 </w:t>
      </w:r>
      <w:r w:rsidRPr="004142CE">
        <w:rPr>
          <w:rFonts w:ascii="맑은 고딕" w:eastAsia="맑은 고딕" w:hAnsi="맑은 고딕"/>
        </w:rPr>
        <w:t xml:space="preserve">bootstrap </w:t>
      </w:r>
      <w:r w:rsidRPr="004142CE">
        <w:rPr>
          <w:rFonts w:ascii="맑은 고딕" w:eastAsia="맑은 고딕" w:hAnsi="맑은 고딕" w:hint="eastAsia"/>
        </w:rPr>
        <w:t>이 적용되어 있다.</w:t>
      </w:r>
    </w:p>
    <w:p w:rsidR="00B82317" w:rsidRPr="004142CE" w:rsidRDefault="00B82317" w:rsidP="00B82317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lastRenderedPageBreak/>
        <w:t>해당 테마를 변경하기 위해서 다음과 같이 수정한다.</w:t>
      </w:r>
    </w:p>
    <w:p w:rsidR="00B82317" w:rsidRPr="004142CE" w:rsidRDefault="00B82317" w:rsidP="00B82317">
      <w:pPr>
        <w:pStyle w:val="af2"/>
        <w:numPr>
          <w:ilvl w:val="0"/>
          <w:numId w:val="47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t>src</w:t>
      </w:r>
      <w:proofErr w:type="spellEnd"/>
      <w:r w:rsidRPr="004142CE">
        <w:rPr>
          <w:rFonts w:ascii="맑은 고딕" w:eastAsia="맑은 고딕" w:hAnsi="맑은 고딕"/>
        </w:rPr>
        <w:t>\main\</w:t>
      </w:r>
      <w:proofErr w:type="spellStart"/>
      <w:r w:rsidRPr="004142CE">
        <w:rPr>
          <w:rFonts w:ascii="맑은 고딕" w:eastAsia="맑은 고딕" w:hAnsi="맑은 고딕"/>
        </w:rPr>
        <w:t>webapp</w:t>
      </w:r>
      <w:proofErr w:type="spellEnd"/>
      <w:r w:rsidRPr="004142CE">
        <w:rPr>
          <w:rFonts w:ascii="맑은 고딕" w:eastAsia="맑은 고딕" w:hAnsi="맑은 고딕"/>
        </w:rPr>
        <w:t>\WEB-INF\views\include\</w:t>
      </w:r>
      <w:proofErr w:type="spellStart"/>
      <w:r w:rsidRPr="004142CE">
        <w:rPr>
          <w:rFonts w:ascii="맑은 고딕" w:eastAsia="맑은 고딕" w:hAnsi="맑은 고딕"/>
        </w:rPr>
        <w:t>common.jsp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파일을 편집기에서 </w:t>
      </w:r>
      <w:proofErr w:type="spellStart"/>
      <w:r w:rsidRPr="004142CE">
        <w:rPr>
          <w:rFonts w:ascii="맑은 고딕" w:eastAsia="맑은 고딕" w:hAnsi="맑은 고딕" w:hint="eastAsia"/>
        </w:rPr>
        <w:t>오픈한다</w:t>
      </w:r>
      <w:proofErr w:type="spellEnd"/>
      <w:r w:rsidRPr="004142CE">
        <w:rPr>
          <w:rFonts w:ascii="맑은 고딕" w:eastAsia="맑은 고딕" w:hAnsi="맑은 고딕" w:hint="eastAsia"/>
        </w:rPr>
        <w:t>.</w:t>
      </w:r>
    </w:p>
    <w:p w:rsidR="00B82317" w:rsidRPr="004142CE" w:rsidRDefault="00B82317" w:rsidP="00B82317">
      <w:pPr>
        <w:pStyle w:val="af2"/>
        <w:numPr>
          <w:ilvl w:val="0"/>
          <w:numId w:val="4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다음의 코드에서 </w:t>
      </w:r>
      <w:proofErr w:type="spellStart"/>
      <w:r w:rsidRPr="004142CE">
        <w:rPr>
          <w:rFonts w:ascii="맑은 고딕" w:eastAsia="맑은 고딕" w:hAnsi="맑은 고딕" w:hint="eastAsia"/>
        </w:rPr>
        <w:t>노락색으로</w:t>
      </w:r>
      <w:proofErr w:type="spellEnd"/>
      <w:r w:rsidRPr="004142CE">
        <w:rPr>
          <w:rFonts w:ascii="맑은 고딕" w:eastAsia="맑은 고딕" w:hAnsi="맑은 고딕" w:hint="eastAsia"/>
        </w:rPr>
        <w:t xml:space="preserve"> 칠해진 부분은 위 작성한 </w:t>
      </w:r>
      <w:r w:rsidRPr="004142CE">
        <w:rPr>
          <w:rFonts w:ascii="맑은 고딕" w:eastAsia="맑은 고딕" w:hAnsi="맑은 고딕"/>
        </w:rPr>
        <w:t>keyword</w:t>
      </w:r>
      <w:r w:rsidRPr="004142CE">
        <w:rPr>
          <w:rFonts w:ascii="맑은 고딕" w:eastAsia="맑은 고딕" w:hAnsi="맑은 고딕" w:hint="eastAsia"/>
        </w:rPr>
        <w:t>중 하나로 변경하면 해당 테마가 적용된다.</w:t>
      </w:r>
    </w:p>
    <w:p w:rsidR="00B82317" w:rsidRPr="004142CE" w:rsidRDefault="00B82317" w:rsidP="00B82317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r w:rsidRPr="004142CE">
        <w:rPr>
          <w:rFonts w:ascii="맑은 고딕" w:eastAsia="맑은 고딕" w:hAnsi="맑은 고딕" w:cs="Consolas"/>
          <w:color w:val="3F7F7F"/>
          <w:szCs w:val="18"/>
        </w:rPr>
        <w:t>link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/>
          <w:color w:val="7F007F"/>
          <w:szCs w:val="18"/>
        </w:rPr>
        <w:t>rel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stylesheet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type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"text/</w:t>
      </w:r>
      <w:proofErr w:type="spellStart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css</w:t>
      </w:r>
      <w:proofErr w:type="spellEnd"/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proofErr w:type="spellStart"/>
      <w:r w:rsidRPr="004142CE">
        <w:rPr>
          <w:rFonts w:ascii="맑은 고딕" w:eastAsia="맑은 고딕" w:hAnsi="맑은 고딕" w:cs="Consolas"/>
          <w:color w:val="7F007F"/>
          <w:szCs w:val="18"/>
        </w:rPr>
        <w:t>href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color w:val="008080"/>
          <w:szCs w:val="18"/>
        </w:rPr>
        <w:t>&lt;</w:t>
      </w:r>
      <w:proofErr w:type="spellStart"/>
      <w:r w:rsidRPr="004142CE">
        <w:rPr>
          <w:rFonts w:ascii="맑은 고딕" w:eastAsia="맑은 고딕" w:hAnsi="맑은 고딕" w:cs="Consolas"/>
          <w:color w:val="3F7F7F"/>
          <w:szCs w:val="18"/>
        </w:rPr>
        <w:t>c</w:t>
      </w:r>
      <w:proofErr w:type="gramStart"/>
      <w:r w:rsidRPr="004142CE">
        <w:rPr>
          <w:rFonts w:ascii="맑은 고딕" w:eastAsia="맑은 고딕" w:hAnsi="맑은 고딕" w:cs="Consolas"/>
          <w:color w:val="3F7F7F"/>
          <w:szCs w:val="18"/>
        </w:rPr>
        <w:t>:url</w:t>
      </w:r>
      <w:proofErr w:type="spellEnd"/>
      <w:proofErr w:type="gramEnd"/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7F007F"/>
          <w:szCs w:val="18"/>
        </w:rPr>
        <w:t>value</w:t>
      </w:r>
      <w:r w:rsidRPr="004142CE">
        <w:rPr>
          <w:rFonts w:ascii="맑은 고딕" w:eastAsia="맑은 고딕" w:hAnsi="맑은 고딕" w:cs="Consolas"/>
          <w:color w:val="000000"/>
          <w:szCs w:val="18"/>
        </w:rPr>
        <w:t>=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"/resources/jquery/easyui-1.4/themes/</w:t>
      </w:r>
      <w:r w:rsidRPr="004142CE">
        <w:rPr>
          <w:rFonts w:ascii="맑은 고딕" w:eastAsia="맑은 고딕" w:hAnsi="맑은 고딕" w:cs="Consolas"/>
          <w:b/>
          <w:i/>
          <w:iCs/>
          <w:color w:val="2A00FF"/>
          <w:szCs w:val="18"/>
          <w:highlight w:val="yellow"/>
        </w:rPr>
        <w:t>bootstrap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/easyui.css"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  <w:r w:rsidRPr="004142CE">
        <w:rPr>
          <w:rFonts w:ascii="맑은 고딕" w:eastAsia="맑은 고딕" w:hAnsi="맑은 고딕" w:cs="Consolas"/>
          <w:i/>
          <w:iCs/>
          <w:color w:val="2A00FF"/>
          <w:szCs w:val="18"/>
        </w:rPr>
        <w:t>"</w:t>
      </w:r>
      <w:r w:rsidRPr="004142CE">
        <w:rPr>
          <w:rFonts w:ascii="맑은 고딕" w:eastAsia="맑은 고딕" w:hAnsi="맑은 고딕" w:cs="Consolas"/>
          <w:szCs w:val="18"/>
        </w:rPr>
        <w:t xml:space="preserve"> </w:t>
      </w:r>
      <w:r w:rsidRPr="004142CE">
        <w:rPr>
          <w:rFonts w:ascii="맑은 고딕" w:eastAsia="맑은 고딕" w:hAnsi="맑은 고딕" w:cs="Consolas"/>
          <w:color w:val="008080"/>
          <w:szCs w:val="18"/>
        </w:rPr>
        <w:t>/&gt;</w:t>
      </w:r>
    </w:p>
    <w:p w:rsidR="00B82317" w:rsidRPr="004142CE" w:rsidRDefault="00B82317" w:rsidP="00B82317">
      <w:pPr>
        <w:pStyle w:val="af2"/>
        <w:numPr>
          <w:ilvl w:val="0"/>
          <w:numId w:val="47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만약 별도의 테마를 생성해서 적용하고자 할 경우엔 </w:t>
      </w:r>
      <w:hyperlink r:id="rId30" w:history="1">
        <w:r w:rsidRPr="004142CE">
          <w:rPr>
            <w:rStyle w:val="af3"/>
            <w:rFonts w:ascii="맑은 고딕" w:eastAsia="맑은 고딕" w:hAnsi="맑은 고딕"/>
          </w:rPr>
          <w:t>http://www.jeasyui.com/themebuilder/index.php</w:t>
        </w:r>
      </w:hyperlink>
      <w:r w:rsidRPr="004142CE">
        <w:rPr>
          <w:rFonts w:ascii="맑은 고딕" w:eastAsia="맑은 고딕" w:hAnsi="맑은 고딕"/>
        </w:rPr>
        <w:t xml:space="preserve"> 에서 </w:t>
      </w:r>
      <w:proofErr w:type="spellStart"/>
      <w:r w:rsidRPr="004142CE">
        <w:rPr>
          <w:rFonts w:ascii="맑은 고딕" w:eastAsia="맑은 고딕" w:hAnsi="맑은 고딕" w:hint="eastAsia"/>
        </w:rPr>
        <w:t>원한는</w:t>
      </w:r>
      <w:proofErr w:type="spellEnd"/>
      <w:r w:rsidRPr="004142CE">
        <w:rPr>
          <w:rFonts w:ascii="맑은 고딕" w:eastAsia="맑은 고딕" w:hAnsi="맑은 고딕" w:hint="eastAsia"/>
        </w:rPr>
        <w:t xml:space="preserve"> 형태의 </w:t>
      </w:r>
      <w:proofErr w:type="spellStart"/>
      <w:r w:rsidRPr="004142CE">
        <w:rPr>
          <w:rFonts w:ascii="맑은 고딕" w:eastAsia="맑은 고딕" w:hAnsi="맑은 고딕"/>
        </w:rPr>
        <w:t>css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</w:rPr>
        <w:t>를</w:t>
      </w:r>
      <w:proofErr w:type="spellEnd"/>
      <w:r w:rsidRPr="004142CE">
        <w:rPr>
          <w:rFonts w:ascii="맑은 고딕" w:eastAsia="맑은 고딕" w:hAnsi="맑은 고딕" w:hint="eastAsia"/>
        </w:rPr>
        <w:t xml:space="preserve"> 만든 후 </w:t>
      </w:r>
      <w:proofErr w:type="spellStart"/>
      <w:r w:rsidRPr="004142CE">
        <w:rPr>
          <w:rFonts w:ascii="맑은 고딕" w:eastAsia="맑은 고딕" w:hAnsi="맑은 고딕" w:hint="eastAsia"/>
        </w:rPr>
        <w:t>웹어플리케이션에</w:t>
      </w:r>
      <w:proofErr w:type="spellEnd"/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import </w:t>
      </w:r>
      <w:r w:rsidRPr="004142CE">
        <w:rPr>
          <w:rFonts w:ascii="맑은 고딕" w:eastAsia="맑은 고딕" w:hAnsi="맑은 고딕" w:hint="eastAsia"/>
        </w:rPr>
        <w:t xml:space="preserve">하여 </w:t>
      </w:r>
      <w:proofErr w:type="spellStart"/>
      <w:r w:rsidRPr="004142CE">
        <w:rPr>
          <w:rFonts w:ascii="맑은 고딕" w:eastAsia="맑은 고딕" w:hAnsi="맑은 고딕" w:hint="eastAsia"/>
        </w:rPr>
        <w:t>위와같이</w:t>
      </w:r>
      <w:proofErr w:type="spellEnd"/>
      <w:r w:rsidRPr="004142CE">
        <w:rPr>
          <w:rFonts w:ascii="맑은 고딕" w:eastAsia="맑은 고딕" w:hAnsi="맑은 고딕" w:hint="eastAsia"/>
        </w:rPr>
        <w:t xml:space="preserve"> 변경하면 된다.</w:t>
      </w:r>
    </w:p>
    <w:p w:rsidR="00B82317" w:rsidRPr="004142CE" w:rsidRDefault="00B82317" w:rsidP="00C61832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다만,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일정관리는 별도의 </w:t>
      </w:r>
      <w:proofErr w:type="spellStart"/>
      <w:r w:rsidRPr="004142CE">
        <w:rPr>
          <w:rFonts w:ascii="맑은 고딕" w:eastAsia="맑은 고딕" w:hAnsi="맑은 고딕" w:hint="eastAsia"/>
        </w:rPr>
        <w:t>플러그인을</w:t>
      </w:r>
      <w:proofErr w:type="spellEnd"/>
      <w:r w:rsidRPr="004142CE">
        <w:rPr>
          <w:rFonts w:ascii="맑은 고딕" w:eastAsia="맑은 고딕" w:hAnsi="맑은 고딕" w:hint="eastAsia"/>
        </w:rPr>
        <w:t xml:space="preserve"> 사용하므로 별도로 테마가 적용되어야 </w:t>
      </w:r>
      <w:r w:rsidR="00C61832" w:rsidRPr="004142CE">
        <w:rPr>
          <w:rFonts w:ascii="맑은 고딕" w:eastAsia="맑은 고딕" w:hAnsi="맑은 고딕" w:hint="eastAsia"/>
        </w:rPr>
        <w:t>한다.</w:t>
      </w:r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기본적으로 일정달력은 </w:t>
      </w:r>
      <w:r w:rsidR="00C61832" w:rsidRPr="004142CE">
        <w:rPr>
          <w:rFonts w:ascii="맑은 고딕" w:eastAsia="맑은 고딕" w:hAnsi="맑은 고딕"/>
        </w:rPr>
        <w:t>jquery-</w:t>
      </w:r>
      <w:proofErr w:type="spellStart"/>
      <w:r w:rsidR="00C61832" w:rsidRPr="004142CE">
        <w:rPr>
          <w:rFonts w:ascii="맑은 고딕" w:eastAsia="맑은 고딕" w:hAnsi="맑은 고딕"/>
        </w:rPr>
        <w:t>ui</w:t>
      </w:r>
      <w:proofErr w:type="spellEnd"/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의 테마가 적용되므로 </w:t>
      </w:r>
      <w:hyperlink r:id="rId31" w:history="1">
        <w:r w:rsidR="00C61832" w:rsidRPr="004142CE">
          <w:rPr>
            <w:rStyle w:val="af3"/>
            <w:rFonts w:ascii="맑은 고딕" w:eastAsia="맑은 고딕" w:hAnsi="맑은 고딕"/>
          </w:rPr>
          <w:t>http://jqueryui.com/themeroller/</w:t>
        </w:r>
      </w:hyperlink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에서 원하는 형태의 테마를 다운받아 </w:t>
      </w:r>
      <w:proofErr w:type="spellStart"/>
      <w:r w:rsidR="00C61832" w:rsidRPr="004142CE">
        <w:rPr>
          <w:rFonts w:ascii="맑은 고딕" w:eastAsia="맑은 고딕" w:hAnsi="맑은 고딕"/>
        </w:rPr>
        <w:t>src</w:t>
      </w:r>
      <w:proofErr w:type="spellEnd"/>
      <w:r w:rsidR="00C61832" w:rsidRPr="004142CE">
        <w:rPr>
          <w:rFonts w:ascii="맑은 고딕" w:eastAsia="맑은 고딕" w:hAnsi="맑은 고딕"/>
        </w:rPr>
        <w:t>\main\</w:t>
      </w:r>
      <w:proofErr w:type="spellStart"/>
      <w:r w:rsidR="00C61832" w:rsidRPr="004142CE">
        <w:rPr>
          <w:rFonts w:ascii="맑은 고딕" w:eastAsia="맑은 고딕" w:hAnsi="맑은 고딕"/>
        </w:rPr>
        <w:t>webapp</w:t>
      </w:r>
      <w:proofErr w:type="spellEnd"/>
      <w:r w:rsidR="00C61832" w:rsidRPr="004142CE">
        <w:rPr>
          <w:rFonts w:ascii="맑은 고딕" w:eastAsia="맑은 고딕" w:hAnsi="맑은 고딕"/>
        </w:rPr>
        <w:t xml:space="preserve">\resources\jquery\fullcalendar-2.1.1\lib </w:t>
      </w:r>
      <w:proofErr w:type="gramStart"/>
      <w:r w:rsidR="00C61832" w:rsidRPr="004142CE">
        <w:rPr>
          <w:rFonts w:ascii="맑은 고딕" w:eastAsia="맑은 고딕" w:hAnsi="맑은 고딕" w:hint="eastAsia"/>
        </w:rPr>
        <w:t xml:space="preserve">폴더안의 </w:t>
      </w:r>
      <w:r w:rsidR="00C61832" w:rsidRPr="004142CE">
        <w:rPr>
          <w:rFonts w:ascii="맑은 고딕" w:eastAsia="맑은 고딕" w:hAnsi="맑은 고딕"/>
        </w:rPr>
        <w:t xml:space="preserve"> </w:t>
      </w:r>
      <w:proofErr w:type="spellStart"/>
      <w:r w:rsidR="00C61832" w:rsidRPr="004142CE">
        <w:rPr>
          <w:rFonts w:ascii="맑은 고딕" w:eastAsia="맑은 고딕" w:hAnsi="맑은 고딕" w:hint="eastAsia"/>
        </w:rPr>
        <w:t>r</w:t>
      </w:r>
      <w:r w:rsidR="00C61832" w:rsidRPr="004142CE">
        <w:rPr>
          <w:rFonts w:ascii="맑은 고딕" w:eastAsia="맑은 고딕" w:hAnsi="맑은 고딕"/>
        </w:rPr>
        <w:t>edmond</w:t>
      </w:r>
      <w:proofErr w:type="spellEnd"/>
      <w:proofErr w:type="gramEnd"/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나 </w:t>
      </w:r>
      <w:proofErr w:type="spellStart"/>
      <w:r w:rsidR="00C61832" w:rsidRPr="004142CE">
        <w:rPr>
          <w:rFonts w:ascii="맑은 고딕" w:eastAsia="맑은 고딕" w:hAnsi="맑은 고딕"/>
        </w:rPr>
        <w:t>cupertino</w:t>
      </w:r>
      <w:proofErr w:type="spellEnd"/>
      <w:r w:rsidR="00C61832" w:rsidRPr="004142CE">
        <w:rPr>
          <w:rFonts w:ascii="맑은 고딕" w:eastAsia="맑은 고딕" w:hAnsi="맑은 고딕"/>
        </w:rPr>
        <w:t xml:space="preserve"> </w:t>
      </w:r>
      <w:r w:rsidR="00C61832" w:rsidRPr="004142CE">
        <w:rPr>
          <w:rFonts w:ascii="맑은 고딕" w:eastAsia="맑은 고딕" w:hAnsi="맑은 고딕" w:hint="eastAsia"/>
        </w:rPr>
        <w:t xml:space="preserve">와 동일한 패턴으로 </w:t>
      </w:r>
      <w:r w:rsidR="00C61832" w:rsidRPr="004142CE">
        <w:rPr>
          <w:rFonts w:ascii="맑은 고딕" w:eastAsia="맑은 고딕" w:hAnsi="맑은 고딕"/>
        </w:rPr>
        <w:t xml:space="preserve">import </w:t>
      </w:r>
      <w:r w:rsidR="00C61832" w:rsidRPr="004142CE">
        <w:rPr>
          <w:rFonts w:ascii="맑은 고딕" w:eastAsia="맑은 고딕" w:hAnsi="맑은 고딕" w:hint="eastAsia"/>
        </w:rPr>
        <w:t>한 후 아래의 절차에 따라 변경하면 된다.</w:t>
      </w:r>
    </w:p>
    <w:p w:rsidR="00B82317" w:rsidRPr="004142CE" w:rsidRDefault="00B82317" w:rsidP="00B82317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일정관리의 달력의 테마를 변경하기 위해서 다음과 같이 수정해야 한다.</w:t>
      </w:r>
    </w:p>
    <w:p w:rsidR="00C61832" w:rsidRPr="004142CE" w:rsidRDefault="00C61832" w:rsidP="00C61832">
      <w:pPr>
        <w:pStyle w:val="af2"/>
        <w:numPr>
          <w:ilvl w:val="0"/>
          <w:numId w:val="48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t>src</w:t>
      </w:r>
      <w:proofErr w:type="spellEnd"/>
      <w:r w:rsidRPr="004142CE">
        <w:rPr>
          <w:rFonts w:ascii="맑은 고딕" w:eastAsia="맑은 고딕" w:hAnsi="맑은 고딕"/>
        </w:rPr>
        <w:t>\main\</w:t>
      </w:r>
      <w:proofErr w:type="spellStart"/>
      <w:r w:rsidRPr="004142CE">
        <w:rPr>
          <w:rFonts w:ascii="맑은 고딕" w:eastAsia="맑은 고딕" w:hAnsi="맑은 고딕"/>
        </w:rPr>
        <w:t>webapp</w:t>
      </w:r>
      <w:proofErr w:type="spellEnd"/>
      <w:r w:rsidRPr="004142CE">
        <w:rPr>
          <w:rFonts w:ascii="맑은 고딕" w:eastAsia="맑은 고딕" w:hAnsi="맑은 고딕"/>
        </w:rPr>
        <w:t xml:space="preserve">\resources\jquery\jquery.schedule.js </w:t>
      </w:r>
      <w:r w:rsidRPr="004142CE">
        <w:rPr>
          <w:rFonts w:ascii="맑은 고딕" w:eastAsia="맑은 고딕" w:hAnsi="맑은 고딕" w:hint="eastAsia"/>
        </w:rPr>
        <w:t xml:space="preserve">파일을 편집기에서 </w:t>
      </w:r>
      <w:proofErr w:type="spellStart"/>
      <w:r w:rsidRPr="004142CE">
        <w:rPr>
          <w:rFonts w:ascii="맑은 고딕" w:eastAsia="맑은 고딕" w:hAnsi="맑은 고딕" w:hint="eastAsia"/>
        </w:rPr>
        <w:t>오픈한다</w:t>
      </w:r>
      <w:proofErr w:type="spellEnd"/>
      <w:r w:rsidRPr="004142CE">
        <w:rPr>
          <w:rFonts w:ascii="맑은 고딕" w:eastAsia="맑은 고딕" w:hAnsi="맑은 고딕" w:hint="eastAsia"/>
        </w:rPr>
        <w:t>.</w:t>
      </w:r>
    </w:p>
    <w:p w:rsidR="00C61832" w:rsidRPr="004142CE" w:rsidRDefault="00C61832" w:rsidP="00C61832">
      <w:pPr>
        <w:pStyle w:val="af2"/>
        <w:numPr>
          <w:ilvl w:val="0"/>
          <w:numId w:val="48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다음의 구문에서 노란색으로 칠해진 부분은 원하는 테마의 명칭으로 변경하면 된다.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현재는 </w:t>
      </w:r>
      <w:proofErr w:type="spellStart"/>
      <w:r w:rsidRPr="004142CE">
        <w:rPr>
          <w:rFonts w:ascii="맑은 고딕" w:eastAsia="맑은 고딕" w:hAnsi="맑은 고딕"/>
        </w:rPr>
        <w:t>redmond</w:t>
      </w:r>
      <w:proofErr w:type="spellEnd"/>
      <w:r w:rsidRPr="004142CE">
        <w:rPr>
          <w:rFonts w:ascii="맑은 고딕" w:eastAsia="맑은 고딕" w:hAnsi="맑은 고딕"/>
        </w:rPr>
        <w:t xml:space="preserve"> 가 </w:t>
      </w:r>
      <w:r w:rsidRPr="004142CE">
        <w:rPr>
          <w:rFonts w:ascii="맑은 고딕" w:eastAsia="맑은 고딕" w:hAnsi="맑은 고딕" w:hint="eastAsia"/>
        </w:rPr>
        <w:t>적용되어 있다.</w:t>
      </w:r>
    </w:p>
    <w:p w:rsidR="00C61832" w:rsidRPr="004142CE" w:rsidRDefault="00C61832" w:rsidP="00C61832">
      <w:pPr>
        <w:pStyle w:val="af2"/>
        <w:spacing w:after="0"/>
        <w:ind w:leftChars="0" w:left="1120"/>
        <w:rPr>
          <w:rFonts w:ascii="맑은 고딕" w:eastAsia="맑은 고딕" w:hAnsi="맑은 고딕"/>
        </w:rPr>
      </w:pPr>
      <w:proofErr w:type="spellStart"/>
      <w:proofErr w:type="gramStart"/>
      <w:r w:rsidRPr="004142CE">
        <w:rPr>
          <w:rFonts w:ascii="맑은 고딕" w:eastAsia="맑은 고딕" w:hAnsi="맑은 고딕" w:cs="Consolas"/>
          <w:color w:val="000000"/>
          <w:szCs w:val="18"/>
        </w:rPr>
        <w:t>document.write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>(</w:t>
      </w:r>
      <w:proofErr w:type="gramEnd"/>
      <w:r w:rsidRPr="004142CE">
        <w:rPr>
          <w:rFonts w:ascii="맑은 고딕" w:eastAsia="맑은 고딕" w:hAnsi="맑은 고딕" w:cs="Consolas"/>
          <w:color w:val="2A00FF"/>
          <w:szCs w:val="18"/>
        </w:rPr>
        <w:t xml:space="preserve">'&lt;link 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rel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="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stylesheet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" type="text/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css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 xml:space="preserve">" </w:t>
      </w:r>
      <w:proofErr w:type="spellStart"/>
      <w:r w:rsidRPr="004142CE">
        <w:rPr>
          <w:rFonts w:ascii="맑은 고딕" w:eastAsia="맑은 고딕" w:hAnsi="맑은 고딕" w:cs="Consolas"/>
          <w:color w:val="2A00FF"/>
          <w:szCs w:val="18"/>
        </w:rPr>
        <w:t>href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="'</w:t>
      </w:r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+ </w:t>
      </w:r>
      <w:proofErr w:type="spellStart"/>
      <w:r w:rsidRPr="004142CE">
        <w:rPr>
          <w:rFonts w:ascii="맑은 고딕" w:eastAsia="맑은 고딕" w:hAnsi="맑은 고딕" w:cs="Consolas"/>
          <w:color w:val="000000"/>
          <w:szCs w:val="18"/>
        </w:rPr>
        <w:t>jcalendar_abpath</w:t>
      </w:r>
      <w:proofErr w:type="spellEnd"/>
      <w:r w:rsidRPr="004142CE">
        <w:rPr>
          <w:rFonts w:ascii="맑은 고딕" w:eastAsia="맑은 고딕" w:hAnsi="맑은 고딕" w:cs="Consolas"/>
          <w:color w:val="000000"/>
          <w:szCs w:val="18"/>
        </w:rPr>
        <w:t xml:space="preserve"> +</w:t>
      </w:r>
      <w:r w:rsidRPr="004142CE">
        <w:rPr>
          <w:rFonts w:ascii="맑은 고딕" w:eastAsia="맑은 고딕" w:hAnsi="맑은 고딕" w:cs="Consolas"/>
          <w:color w:val="2A00FF"/>
          <w:szCs w:val="18"/>
        </w:rPr>
        <w:t>'/lib/</w:t>
      </w:r>
      <w:proofErr w:type="spellStart"/>
      <w:r w:rsidRPr="004142CE">
        <w:rPr>
          <w:rFonts w:ascii="맑은 고딕" w:eastAsia="맑은 고딕" w:hAnsi="맑은 고딕" w:cs="Consolas"/>
          <w:b/>
          <w:color w:val="2A00FF"/>
          <w:szCs w:val="18"/>
          <w:highlight w:val="yellow"/>
        </w:rPr>
        <w:t>redmond</w:t>
      </w:r>
      <w:proofErr w:type="spellEnd"/>
      <w:r w:rsidRPr="004142CE">
        <w:rPr>
          <w:rFonts w:ascii="맑은 고딕" w:eastAsia="맑은 고딕" w:hAnsi="맑은 고딕" w:cs="Consolas"/>
          <w:color w:val="2A00FF"/>
          <w:szCs w:val="18"/>
        </w:rPr>
        <w:t>/jquery-ui.min.css" /&gt;'</w:t>
      </w:r>
      <w:r w:rsidRPr="004142CE">
        <w:rPr>
          <w:rFonts w:ascii="맑은 고딕" w:eastAsia="맑은 고딕" w:hAnsi="맑은 고딕" w:cs="Consolas"/>
          <w:color w:val="000000"/>
          <w:szCs w:val="18"/>
        </w:rPr>
        <w:t>);</w:t>
      </w:r>
    </w:p>
    <w:p w:rsidR="00245861" w:rsidRPr="004142CE" w:rsidRDefault="00245861" w:rsidP="003643FC">
      <w:pPr>
        <w:pStyle w:val="af2"/>
        <w:spacing w:after="0"/>
        <w:ind w:leftChars="0" w:left="760"/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C61832" w:rsidRPr="004142CE" w:rsidRDefault="00C61832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  <w:r w:rsidRPr="004142CE">
        <w:rPr>
          <w:rFonts w:ascii="맑은 고딕" w:eastAsia="맑은 고딕" w:hAnsi="맑은 고딕"/>
        </w:rPr>
        <w:br w:type="page"/>
      </w:r>
    </w:p>
    <w:p w:rsidR="00FA5753" w:rsidRPr="004142CE" w:rsidRDefault="00FA5753" w:rsidP="00FA5753">
      <w:pPr>
        <w:pStyle w:val="1"/>
        <w:spacing w:before="120" w:after="0"/>
        <w:rPr>
          <w:rFonts w:ascii="맑은 고딕" w:eastAsia="맑은 고딕" w:hAnsi="맑은 고딕"/>
        </w:rPr>
      </w:pPr>
      <w:bookmarkStart w:id="30" w:name="_Toc401596870"/>
      <w:r w:rsidRPr="004142CE">
        <w:rPr>
          <w:rFonts w:ascii="맑은 고딕" w:eastAsia="맑은 고딕" w:hAnsi="맑은 고딕" w:hint="eastAsia"/>
          <w:lang w:val="ko-KR"/>
        </w:rPr>
        <w:lastRenderedPageBreak/>
        <w:t>프로젝트 개발환경 설정방법</w:t>
      </w:r>
      <w:bookmarkEnd w:id="30"/>
    </w:p>
    <w:p w:rsidR="00FA5753" w:rsidRPr="004142CE" w:rsidRDefault="00FA5753" w:rsidP="00D62D3A">
      <w:pPr>
        <w:pStyle w:val="2"/>
        <w:numPr>
          <w:ilvl w:val="0"/>
          <w:numId w:val="26"/>
        </w:numPr>
        <w:spacing w:before="240"/>
        <w:rPr>
          <w:rFonts w:ascii="맑은 고딕" w:eastAsia="맑은 고딕" w:hAnsi="맑은 고딕"/>
        </w:rPr>
      </w:pPr>
      <w:bookmarkStart w:id="31" w:name="_Toc401596871"/>
      <w:r w:rsidRPr="004142CE">
        <w:rPr>
          <w:rFonts w:ascii="맑은 고딕" w:eastAsia="맑은 고딕" w:hAnsi="맑은 고딕" w:hint="eastAsia"/>
          <w:lang w:val="ko-KR"/>
        </w:rPr>
        <w:t>개발환경 설치</w:t>
      </w:r>
      <w:bookmarkEnd w:id="31"/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C</w:t>
      </w:r>
      <w:r w:rsidRPr="004142CE">
        <w:rPr>
          <w:rFonts w:ascii="맑은 고딕" w:eastAsia="맑은 고딕" w:hAnsi="맑은 고딕"/>
          <w:lang w:val="ko-KR"/>
        </w:rPr>
        <w:t xml:space="preserve">:\ </w:t>
      </w:r>
      <w:r w:rsidRPr="004142CE">
        <w:rPr>
          <w:rFonts w:ascii="맑은 고딕" w:eastAsia="맑은 고딕" w:hAnsi="맑은 고딕" w:hint="eastAsia"/>
          <w:lang w:val="ko-KR"/>
        </w:rPr>
        <w:t xml:space="preserve">경로에 </w:t>
      </w:r>
      <w:r w:rsidRPr="004142CE">
        <w:rPr>
          <w:rFonts w:ascii="맑은 고딕" w:eastAsia="맑은 고딕" w:hAnsi="맑은 고딕"/>
          <w:lang w:val="ko-KR"/>
        </w:rPr>
        <w:t xml:space="preserve">WSC_PROJECT.zip </w:t>
      </w:r>
      <w:r w:rsidRPr="004142CE">
        <w:rPr>
          <w:rFonts w:ascii="맑은 고딕" w:eastAsia="맑은 고딕" w:hAnsi="맑은 고딕" w:hint="eastAsia"/>
          <w:lang w:val="ko-KR"/>
        </w:rPr>
        <w:t>파일을 복사한다.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/>
          <w:lang w:val="ko-KR"/>
        </w:rPr>
        <w:t xml:space="preserve">WSC_PROJECT.zip </w:t>
      </w:r>
      <w:r w:rsidRPr="004142CE">
        <w:rPr>
          <w:rFonts w:ascii="맑은 고딕" w:eastAsia="맑은 고딕" w:hAnsi="맑은 고딕" w:hint="eastAsia"/>
          <w:lang w:val="ko-KR"/>
        </w:rPr>
        <w:t xml:space="preserve">파일의 압축을 해당 경로명으로 압축을 풀면 </w:t>
      </w:r>
      <w:r w:rsidRPr="004142CE">
        <w:rPr>
          <w:rFonts w:ascii="맑은 고딕" w:eastAsia="맑은 고딕" w:hAnsi="맑은 고딕"/>
          <w:lang w:val="ko-KR"/>
        </w:rPr>
        <w:t xml:space="preserve">C:\WSC_PROJECT </w:t>
      </w:r>
      <w:r w:rsidRPr="004142CE">
        <w:rPr>
          <w:rFonts w:ascii="맑은 고딕" w:eastAsia="맑은 고딕" w:hAnsi="맑은 고딕" w:hint="eastAsia"/>
          <w:lang w:val="ko-KR"/>
        </w:rPr>
        <w:t>경로가 생성된다.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C:\WSC_PROJECT\eclipse\eclipse.ex</w:t>
      </w:r>
      <w:r w:rsidRPr="004142CE">
        <w:rPr>
          <w:rFonts w:ascii="맑은 고딕" w:eastAsia="맑은 고딕" w:hAnsi="맑은 고딕" w:hint="eastAsia"/>
        </w:rPr>
        <w:t xml:space="preserve">e 파일 선택 후 오른쪽마우스 버튼을 눌러 바탕화면에 </w:t>
      </w:r>
      <w:proofErr w:type="spellStart"/>
      <w:r w:rsidRPr="004142CE">
        <w:rPr>
          <w:rFonts w:ascii="맑은 고딕" w:eastAsia="맑은 고딕" w:hAnsi="맑은 고딕" w:hint="eastAsia"/>
        </w:rPr>
        <w:t>바로가기</w:t>
      </w:r>
      <w:proofErr w:type="spellEnd"/>
      <w:r w:rsidRPr="004142CE">
        <w:rPr>
          <w:rFonts w:ascii="맑은 고딕" w:eastAsia="맑은 고딕" w:hAnsi="맑은 고딕" w:hint="eastAsia"/>
        </w:rPr>
        <w:t xml:space="preserve"> 아이콘을 생성한다.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바탕화면의 eclipse 아이콘을 선택 후 오른쪽 마우스를 눌러 속성을 선택한다.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속성의 바로 가기 탭에 있는 대상에 해당되는 항목</w:t>
      </w:r>
      <w:r w:rsidRPr="004142CE">
        <w:rPr>
          <w:rFonts w:ascii="맑은 고딕" w:eastAsia="맑은 고딕" w:hAnsi="맑은 고딕"/>
        </w:rPr>
        <w:t xml:space="preserve">을 </w:t>
      </w:r>
      <w:r w:rsidRPr="004142CE">
        <w:rPr>
          <w:rFonts w:ascii="맑은 고딕" w:eastAsia="맑은 고딕" w:hAnsi="맑은 고딕" w:hint="eastAsia"/>
        </w:rPr>
        <w:t>그림과 같이 수정한다.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대상</w:t>
      </w:r>
      <w:r w:rsidRPr="004142CE">
        <w:rPr>
          <w:rFonts w:ascii="맑은 고딕" w:eastAsia="맑은 고딕" w:hAnsi="맑은 고딕"/>
        </w:rPr>
        <w:t>: C:\WSC_PROJECT\eclipse\eclipse.exe -</w:t>
      </w:r>
      <w:proofErr w:type="spellStart"/>
      <w:r w:rsidRPr="004142CE">
        <w:rPr>
          <w:rFonts w:ascii="맑은 고딕" w:eastAsia="맑은 고딕" w:hAnsi="맑은 고딕"/>
        </w:rPr>
        <w:t>vm</w:t>
      </w:r>
      <w:proofErr w:type="spellEnd"/>
      <w:r w:rsidRPr="004142CE">
        <w:rPr>
          <w:rFonts w:ascii="맑은 고딕" w:eastAsia="맑은 고딕" w:hAnsi="맑은 고딕"/>
        </w:rPr>
        <w:t xml:space="preserve"> "C:\WSC_PROJECT\java\jdk1.6.0_30_x64\jre\bin\javaw.exe"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1982B289" wp14:editId="4607F667">
            <wp:extent cx="3495675" cy="4717152"/>
            <wp:effectExtent l="0" t="0" r="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바로가기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28" cy="47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바탕화면의 </w:t>
      </w:r>
      <w:r w:rsidRPr="004142CE">
        <w:rPr>
          <w:rFonts w:ascii="맑은 고딕" w:eastAsia="맑은 고딕" w:hAnsi="맑은 고딕"/>
        </w:rPr>
        <w:t xml:space="preserve">eclipse </w:t>
      </w:r>
      <w:r w:rsidRPr="004142CE">
        <w:rPr>
          <w:rFonts w:ascii="맑은 고딕" w:eastAsia="맑은 고딕" w:hAnsi="맑은 고딕" w:hint="eastAsia"/>
        </w:rPr>
        <w:t>아이콘을 더블 클릭하면 이클립스가 실행된다.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  <w:lang w:val="ko-KR"/>
        </w:rPr>
      </w:pPr>
      <w:bookmarkStart w:id="32" w:name="_Toc401596872"/>
      <w:r w:rsidRPr="004142CE">
        <w:rPr>
          <w:rFonts w:ascii="맑은 고딕" w:eastAsia="맑은 고딕" w:hAnsi="맑은 고딕" w:hint="eastAsia"/>
          <w:lang w:val="ko-KR"/>
        </w:rPr>
        <w:lastRenderedPageBreak/>
        <w:t xml:space="preserve">이클립스 내에 SVN 설정 및 소스 </w:t>
      </w:r>
      <w:r w:rsidRPr="004142CE">
        <w:rPr>
          <w:rFonts w:ascii="맑은 고딕" w:eastAsia="맑은 고딕" w:hAnsi="맑은 고딕"/>
          <w:lang w:val="ko-KR"/>
        </w:rPr>
        <w:t>다운</w:t>
      </w:r>
      <w:r w:rsidRPr="004142CE">
        <w:rPr>
          <w:rFonts w:ascii="맑은 고딕" w:eastAsia="맑은 고딕" w:hAnsi="맑은 고딕" w:hint="eastAsia"/>
          <w:lang w:val="ko-KR"/>
        </w:rPr>
        <w:t>로드</w:t>
      </w:r>
      <w:bookmarkEnd w:id="32"/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 “SVN Repository Exploring” </w:t>
      </w:r>
      <w:r w:rsidRPr="004142CE">
        <w:rPr>
          <w:rFonts w:ascii="맑은 고딕" w:eastAsia="맑은 고딕" w:hAnsi="맑은 고딕" w:hint="eastAsia"/>
        </w:rPr>
        <w:t xml:space="preserve">선택 후 </w:t>
      </w:r>
      <w:r w:rsidRPr="004142CE">
        <w:rPr>
          <w:rFonts w:ascii="맑은 고딕" w:eastAsia="맑은 고딕" w:hAnsi="맑은 고딕"/>
        </w:rPr>
        <w:t xml:space="preserve">OK 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열린 </w:t>
      </w:r>
      <w:r w:rsidRPr="004142CE">
        <w:rPr>
          <w:rFonts w:ascii="맑은 고딕" w:eastAsia="맑은 고딕" w:hAnsi="맑은 고딕"/>
        </w:rPr>
        <w:t xml:space="preserve">“SVN Repositories” </w:t>
      </w:r>
      <w:r w:rsidRPr="004142CE">
        <w:rPr>
          <w:rFonts w:ascii="맑은 고딕" w:eastAsia="맑은 고딕" w:hAnsi="맑은 고딕" w:hint="eastAsia"/>
        </w:rPr>
        <w:t>탭 안에서 오른쪽 마우스 클릭 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New -&gt; Repository Location </w:t>
      </w:r>
      <w:r w:rsidRPr="004142CE">
        <w:rPr>
          <w:rFonts w:ascii="맑은 고딕" w:eastAsia="맑은 고딕" w:hAnsi="맑은 고딕" w:hint="eastAsia"/>
        </w:rPr>
        <w:t>선택한 후</w:t>
      </w:r>
    </w:p>
    <w:p w:rsidR="00FA5753" w:rsidRPr="004142CE" w:rsidRDefault="00FA5753" w:rsidP="00FA5753">
      <w:pPr>
        <w:pStyle w:val="af2"/>
        <w:spacing w:after="0"/>
        <w:ind w:leftChars="0" w:left="760" w:firstLineChars="300" w:firstLine="5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URL: </w:t>
      </w:r>
      <w:r w:rsidRPr="004142CE">
        <w:rPr>
          <w:rFonts w:ascii="맑은 고딕" w:eastAsia="맑은 고딕" w:hAnsi="맑은 고딕"/>
        </w:rPr>
        <w:t>http://1.11.3.253:1024/svn/wsc</w:t>
      </w:r>
    </w:p>
    <w:p w:rsidR="00FA5753" w:rsidRPr="004142CE" w:rsidRDefault="00FA5753" w:rsidP="00FA5753">
      <w:pPr>
        <w:pStyle w:val="af2"/>
        <w:spacing w:after="0"/>
        <w:ind w:leftChars="0" w:left="760" w:firstLineChars="300" w:firstLine="54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계정: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본인</w:t>
      </w:r>
      <w:r w:rsidRPr="004142CE">
        <w:rPr>
          <w:rFonts w:ascii="맑은 고딕" w:eastAsia="맑은 고딕" w:hAnsi="맑은 고딕"/>
        </w:rPr>
        <w:t>의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SVN </w:t>
      </w:r>
      <w:r w:rsidRPr="004142CE">
        <w:rPr>
          <w:rFonts w:ascii="맑은 고딕" w:eastAsia="맑은 고딕" w:hAnsi="맑은 고딕" w:hint="eastAsia"/>
        </w:rPr>
        <w:t>계정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을 입력한 후</w:t>
      </w:r>
      <w:r w:rsidRPr="004142CE">
        <w:rPr>
          <w:rFonts w:ascii="맑은 고딕" w:eastAsia="맑은 고딕" w:hAnsi="맑은 고딕"/>
        </w:rPr>
        <w:t xml:space="preserve"> Finish</w:t>
      </w:r>
      <w:r w:rsidRPr="004142CE">
        <w:rPr>
          <w:rFonts w:ascii="맑은 고딕" w:eastAsia="맑은 고딕" w:hAnsi="맑은 고딕" w:hint="eastAsia"/>
        </w:rPr>
        <w:t xml:space="preserve"> 를 클릭하면 해당 탭에 정의한 </w:t>
      </w:r>
      <w:r w:rsidRPr="004142CE">
        <w:rPr>
          <w:rFonts w:ascii="맑은 고딕" w:eastAsia="맑은 고딕" w:hAnsi="맑은 고딕"/>
        </w:rPr>
        <w:t>SVN</w:t>
      </w:r>
      <w:r w:rsidRPr="004142CE">
        <w:rPr>
          <w:rFonts w:ascii="맑은 고딕" w:eastAsia="맑은 고딕" w:hAnsi="맑은 고딕" w:hint="eastAsia"/>
        </w:rPr>
        <w:t>이 생성된다.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S</w:t>
      </w:r>
      <w:r w:rsidRPr="004142CE">
        <w:rPr>
          <w:rFonts w:ascii="맑은 고딕" w:eastAsia="맑은 고딕" w:hAnsi="맑은 고딕"/>
        </w:rPr>
        <w:t xml:space="preserve">VN </w:t>
      </w:r>
      <w:r w:rsidRPr="004142CE">
        <w:rPr>
          <w:rFonts w:ascii="맑은 고딕" w:eastAsia="맑은 고딕" w:hAnsi="맑은 고딕" w:hint="eastAsia"/>
        </w:rPr>
        <w:t>계정 정보는 관리자에게 문의하도록 한다.</w:t>
      </w:r>
      <w:r w:rsidRPr="004142CE">
        <w:rPr>
          <w:rFonts w:ascii="맑은 고딕" w:eastAsia="맑은 고딕" w:hAnsi="맑은 고딕"/>
        </w:rPr>
        <w:t>)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http://1.11.3.253:1024/svn/wsc/tags/wsc-dev/wsc-1.0</w:t>
      </w:r>
      <w:r w:rsidRPr="004142CE">
        <w:rPr>
          <w:rFonts w:ascii="맑은 고딕" w:eastAsia="맑은 고딕" w:hAnsi="맑은 고딕" w:hint="eastAsia"/>
        </w:rPr>
        <w:t xml:space="preserve"> 프로젝트를 선택 한 후 오른쪽 마우스 클릭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 xml:space="preserve">Check </w:t>
      </w:r>
      <w:r w:rsidRPr="004142CE">
        <w:rPr>
          <w:rFonts w:ascii="맑은 고딕" w:eastAsia="맑은 고딕" w:hAnsi="맑은 고딕"/>
        </w:rPr>
        <w:t xml:space="preserve">Out </w:t>
      </w:r>
      <w:r w:rsidRPr="004142CE">
        <w:rPr>
          <w:rFonts w:ascii="맑은 고딕" w:eastAsia="맑은 고딕" w:hAnsi="맑은 고딕" w:hint="eastAsia"/>
        </w:rPr>
        <w:t>을 선택하면 해당 프로젝트 소스가 나의 로컬 경로로 복사된다.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Java EE </w:t>
      </w:r>
      <w:r w:rsidRPr="004142CE">
        <w:rPr>
          <w:rFonts w:ascii="맑은 고딕" w:eastAsia="맑은 고딕" w:hAnsi="맑은 고딕" w:hint="eastAsia"/>
        </w:rPr>
        <w:t>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Project Explorer </w:t>
      </w:r>
      <w:r w:rsidRPr="004142CE">
        <w:rPr>
          <w:rFonts w:ascii="맑은 고딕" w:eastAsia="맑은 고딕" w:hAnsi="맑은 고딕" w:hint="eastAsia"/>
        </w:rPr>
        <w:t>-</w:t>
      </w:r>
      <w:r w:rsidRPr="004142CE">
        <w:rPr>
          <w:rFonts w:ascii="맑은 고딕" w:eastAsia="맑은 고딕" w:hAnsi="맑은 고딕"/>
        </w:rPr>
        <w:t>&gt;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 xml:space="preserve">wsc-1.0 </w:t>
      </w:r>
      <w:r w:rsidRPr="004142CE">
        <w:rPr>
          <w:rFonts w:ascii="맑은 고딕" w:eastAsia="맑은 고딕" w:hAnsi="맑은 고딕" w:hint="eastAsia"/>
        </w:rPr>
        <w:t xml:space="preserve">이 보이면 최종적으로 소스의 </w:t>
      </w:r>
      <w:r w:rsidRPr="004142CE">
        <w:rPr>
          <w:rFonts w:ascii="맑은 고딕" w:eastAsia="맑은 고딕" w:hAnsi="맑은 고딕"/>
        </w:rPr>
        <w:t>Import</w:t>
      </w:r>
      <w:r w:rsidRPr="004142CE">
        <w:rPr>
          <w:rFonts w:ascii="맑은 고딕" w:eastAsia="맑은 고딕" w:hAnsi="맑은 고딕" w:hint="eastAsia"/>
        </w:rPr>
        <w:t>가 완성된다.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3" w:name="_Toc401596873"/>
      <w:r w:rsidRPr="004142CE">
        <w:rPr>
          <w:rFonts w:ascii="맑은 고딕" w:eastAsia="맑은 고딕" w:hAnsi="맑은 고딕" w:hint="eastAsia"/>
          <w:lang w:val="ko-KR"/>
        </w:rPr>
        <w:t>이클립스 내의 WAS 설정</w:t>
      </w:r>
      <w:bookmarkEnd w:id="33"/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하단에 보이는 </w:t>
      </w:r>
      <w:r w:rsidRPr="004142CE">
        <w:rPr>
          <w:rFonts w:ascii="맑은 고딕" w:eastAsia="맑은 고딕" w:hAnsi="맑은 고딕"/>
        </w:rPr>
        <w:t xml:space="preserve">Servers </w:t>
      </w:r>
      <w:r w:rsidRPr="004142CE">
        <w:rPr>
          <w:rFonts w:ascii="맑은 고딕" w:eastAsia="맑은 고딕" w:hAnsi="맑은 고딕" w:hint="eastAsia"/>
        </w:rPr>
        <w:t xml:space="preserve">탭 안에서 오른쪽 클릭 </w:t>
      </w:r>
      <w:r w:rsidRPr="004142CE">
        <w:rPr>
          <w:rFonts w:ascii="맑은 고딕" w:eastAsia="맑은 고딕" w:hAnsi="맑은 고딕"/>
        </w:rPr>
        <w:t>-&gt; New -&gt; Server</w:t>
      </w:r>
      <w:r w:rsidRPr="004142CE">
        <w:rPr>
          <w:rFonts w:ascii="맑은 고딕" w:eastAsia="맑은 고딕" w:hAnsi="맑은 고딕" w:hint="eastAsia"/>
        </w:rPr>
        <w:t>를 선택한다.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Apache -&gt; Tomcat v7.0 </w:t>
      </w:r>
      <w:r w:rsidRPr="004142CE">
        <w:rPr>
          <w:rFonts w:ascii="맑은 고딕" w:eastAsia="맑은 고딕" w:hAnsi="맑은 고딕" w:hint="eastAsia"/>
        </w:rPr>
        <w:t xml:space="preserve">Server 를 선택 후 </w:t>
      </w:r>
      <w:r w:rsidRPr="004142CE">
        <w:rPr>
          <w:rFonts w:ascii="맑은 고딕" w:eastAsia="맑은 고딕" w:hAnsi="맑은 고딕"/>
        </w:rPr>
        <w:t>Next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w</w:t>
      </w:r>
      <w:r w:rsidRPr="004142CE">
        <w:rPr>
          <w:rFonts w:ascii="맑은 고딕" w:eastAsia="맑은 고딕" w:hAnsi="맑은 고딕" w:hint="eastAsia"/>
        </w:rPr>
        <w:t>sc-</w:t>
      </w:r>
      <w:r w:rsidRPr="004142CE">
        <w:rPr>
          <w:rFonts w:ascii="맑은 고딕" w:eastAsia="맑은 고딕" w:hAnsi="맑은 고딕"/>
        </w:rPr>
        <w:t xml:space="preserve">1.0 </w:t>
      </w:r>
      <w:r w:rsidRPr="004142CE">
        <w:rPr>
          <w:rFonts w:ascii="맑은 고딕" w:eastAsia="맑은 고딕" w:hAnsi="맑은 고딕" w:hint="eastAsia"/>
        </w:rPr>
        <w:t xml:space="preserve">선택 </w:t>
      </w:r>
      <w:r w:rsidRPr="004142CE">
        <w:rPr>
          <w:rFonts w:ascii="맑은 고딕" w:eastAsia="맑은 고딕" w:hAnsi="맑은 고딕"/>
        </w:rPr>
        <w:t xml:space="preserve">-&gt; Add </w:t>
      </w:r>
      <w:r w:rsidRPr="004142CE">
        <w:rPr>
          <w:rFonts w:ascii="맑은 고딕" w:eastAsia="맑은 고딕" w:hAnsi="맑은 고딕" w:hint="eastAsia"/>
        </w:rPr>
        <w:t xml:space="preserve">버튼 클릭 </w:t>
      </w:r>
      <w:r w:rsidRPr="004142CE">
        <w:rPr>
          <w:rFonts w:ascii="맑은 고딕" w:eastAsia="맑은 고딕" w:hAnsi="맑은 고딕"/>
        </w:rPr>
        <w:t>-&gt; Finish</w:t>
      </w:r>
      <w:r w:rsidRPr="004142CE">
        <w:rPr>
          <w:rFonts w:ascii="맑은 고딕" w:eastAsia="맑은 고딕" w:hAnsi="맑은 고딕" w:hint="eastAsia"/>
        </w:rPr>
        <w:t>를 클릭한다.</w:t>
      </w:r>
    </w:p>
    <w:p w:rsidR="00FA5753" w:rsidRPr="004142CE" w:rsidRDefault="00FA5753" w:rsidP="00FA5753">
      <w:pPr>
        <w:spacing w:after="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4" w:name="_Toc401596874"/>
      <w:r w:rsidRPr="004142CE">
        <w:rPr>
          <w:rFonts w:ascii="맑은 고딕" w:eastAsia="맑은 고딕" w:hAnsi="맑은 고딕" w:hint="eastAsia"/>
          <w:lang w:val="ko-KR"/>
        </w:rPr>
        <w:t>프로젝트 환경 설정</w:t>
      </w:r>
      <w:bookmarkEnd w:id="34"/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파일 업로드용 </w:t>
      </w:r>
      <w:r w:rsidRPr="004142CE">
        <w:rPr>
          <w:rFonts w:ascii="맑은 고딕" w:eastAsia="맑은 고딕" w:hAnsi="맑은 고딕"/>
        </w:rPr>
        <w:t xml:space="preserve">Resource </w:t>
      </w:r>
      <w:r w:rsidRPr="004142CE">
        <w:rPr>
          <w:rFonts w:ascii="맑은 고딕" w:eastAsia="맑은 고딕" w:hAnsi="맑은 고딕" w:hint="eastAsia"/>
        </w:rPr>
        <w:t>경로 생성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</w:t>
      </w:r>
      <w:r w:rsidRPr="004142CE">
        <w:rPr>
          <w:rFonts w:ascii="맑은 고딕" w:eastAsia="맑은 고딕" w:hAnsi="맑은 고딕" w:hint="eastAsia"/>
        </w:rPr>
        <w:t>r</w:t>
      </w:r>
      <w:r w:rsidRPr="004142CE">
        <w:rPr>
          <w:rFonts w:ascii="맑은 고딕" w:eastAsia="맑은 고딕" w:hAnsi="맑은 고딕"/>
        </w:rPr>
        <w:t>eal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\temp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C:\WSC_PROJECT\workspace\wsc-1.0\</w:t>
      </w:r>
      <w:r w:rsidRPr="004142CE">
        <w:rPr>
          <w:rFonts w:ascii="맑은 고딕" w:eastAsia="맑은 고딕" w:hAnsi="맑은 고딕" w:hint="eastAsia"/>
        </w:rPr>
        <w:t>upload</w:t>
      </w:r>
      <w:r w:rsidRPr="004142CE">
        <w:rPr>
          <w:rFonts w:ascii="맑은 고딕" w:eastAsia="맑은 고딕" w:hAnsi="맑은 고딕"/>
        </w:rPr>
        <w:t>\excel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{프로젝트}</w:t>
      </w:r>
      <w:r w:rsidRPr="004142CE">
        <w:rPr>
          <w:rFonts w:ascii="맑은 고딕" w:eastAsia="맑은 고딕" w:hAnsi="맑은 고딕"/>
        </w:rPr>
        <w:t>/</w:t>
      </w:r>
      <w:proofErr w:type="spellStart"/>
      <w:r w:rsidRPr="004142CE">
        <w:rPr>
          <w:rFonts w:ascii="맑은 고딕" w:eastAsia="맑은 고딕" w:hAnsi="맑은 고딕"/>
        </w:rPr>
        <w:t>src</w:t>
      </w:r>
      <w:proofErr w:type="spellEnd"/>
      <w:r w:rsidRPr="004142CE">
        <w:rPr>
          <w:rFonts w:ascii="맑은 고딕" w:eastAsia="맑은 고딕" w:hAnsi="맑은 고딕"/>
        </w:rPr>
        <w:t>/main/resources/</w:t>
      </w:r>
      <w:proofErr w:type="spellStart"/>
      <w:r w:rsidRPr="004142CE">
        <w:rPr>
          <w:rFonts w:ascii="맑은 고딕" w:eastAsia="맑은 고딕" w:hAnsi="맑은 고딕"/>
        </w:rPr>
        <w:t>app.properties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정보 변경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B400"/>
          <w:sz w:val="16"/>
          <w:szCs w:val="16"/>
        </w:rPr>
        <w:t># FILE UPLOAD Physical Path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proofErr w:type="spellStart"/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file.upload.temp</w:t>
      </w:r>
      <w:proofErr w:type="spellEnd"/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/upload/temp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proofErr w:type="spellStart"/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file.upload.real</w:t>
      </w:r>
      <w:proofErr w:type="spellEnd"/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/upload/real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B400"/>
          <w:sz w:val="16"/>
          <w:szCs w:val="16"/>
        </w:rPr>
        <w:t># Excel Download Template Path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excel.template.path</w:t>
      </w:r>
      <w:r w:rsidRPr="004142CE">
        <w:rPr>
          <w:rFonts w:ascii="맑은 고딕" w:eastAsia="맑은 고딕" w:hAnsi="맑은 고딕" w:cs="Courier New"/>
          <w:color w:val="008000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/src/main/webapp/WEB-INF/templates</w:t>
      </w:r>
    </w:p>
    <w:p w:rsidR="00FA5753" w:rsidRPr="004142CE" w:rsidRDefault="00FA5753" w:rsidP="00FA5753">
      <w:pPr>
        <w:pStyle w:val="af2"/>
        <w:widowControl w:val="0"/>
        <w:autoSpaceDE w:val="0"/>
        <w:autoSpaceDN w:val="0"/>
        <w:adjustRightInd w:val="0"/>
        <w:spacing w:after="0" w:line="240" w:lineRule="auto"/>
        <w:ind w:leftChars="0" w:left="760"/>
        <w:rPr>
          <w:rFonts w:ascii="맑은 고딕" w:eastAsia="맑은 고딕" w:hAnsi="맑은 고딕" w:cs="Courier New"/>
          <w:sz w:val="16"/>
          <w:szCs w:val="16"/>
        </w:rPr>
      </w:pPr>
      <w:r w:rsidRPr="004142CE">
        <w:rPr>
          <w:rFonts w:ascii="맑은 고딕" w:eastAsia="맑은 고딕" w:hAnsi="맑은 고딕" w:cs="Courier New"/>
          <w:color w:val="000080"/>
          <w:sz w:val="16"/>
          <w:szCs w:val="16"/>
        </w:rPr>
        <w:t>excel.template.temp</w:t>
      </w:r>
      <w:r w:rsidRPr="004142CE">
        <w:rPr>
          <w:rFonts w:ascii="맑은 고딕" w:eastAsia="맑은 고딕" w:hAnsi="맑은 고딕"/>
          <w:sz w:val="16"/>
          <w:szCs w:val="16"/>
        </w:rPr>
        <w:t>=</w:t>
      </w:r>
      <w:r w:rsidRPr="004142CE">
        <w:rPr>
          <w:rFonts w:ascii="맑은 고딕" w:eastAsia="맑은 고딕" w:hAnsi="맑은 고딕"/>
          <w:color w:val="D7230D" w:themeColor="accent6" w:themeShade="BF"/>
          <w:sz w:val="16"/>
          <w:szCs w:val="16"/>
        </w:rPr>
        <w:t>C:/WSC_PROJECT/workspace/wsc-1.0</w:t>
      </w:r>
      <w:r w:rsidRPr="004142CE">
        <w:rPr>
          <w:rFonts w:ascii="맑은 고딕" w:eastAsia="맑은 고딕" w:hAnsi="맑은 고딕" w:cs="Courier New"/>
          <w:color w:val="800000"/>
          <w:sz w:val="16"/>
          <w:szCs w:val="16"/>
        </w:rPr>
        <w:t>/upload/excel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FA5753" w:rsidRPr="004142CE" w:rsidRDefault="00FA5753" w:rsidP="00FA5753">
      <w:pPr>
        <w:pStyle w:val="2"/>
        <w:spacing w:before="240"/>
        <w:rPr>
          <w:rFonts w:ascii="맑은 고딕" w:eastAsia="맑은 고딕" w:hAnsi="맑은 고딕"/>
        </w:rPr>
      </w:pPr>
      <w:bookmarkStart w:id="35" w:name="_Toc401596875"/>
      <w:r w:rsidRPr="004142CE">
        <w:rPr>
          <w:rFonts w:ascii="맑은 고딕" w:eastAsia="맑은 고딕" w:hAnsi="맑은 고딕" w:hint="eastAsia"/>
          <w:lang w:val="ko-KR"/>
        </w:rPr>
        <w:lastRenderedPageBreak/>
        <w:t>WAS 실행 및 첫 페이지 구동 결과 확인</w:t>
      </w:r>
      <w:bookmarkEnd w:id="35"/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하단에 보이는 </w:t>
      </w:r>
      <w:r w:rsidRPr="004142CE">
        <w:rPr>
          <w:rFonts w:ascii="맑은 고딕" w:eastAsia="맑은 고딕" w:hAnsi="맑은 고딕"/>
        </w:rPr>
        <w:t xml:space="preserve">Servers </w:t>
      </w:r>
      <w:r w:rsidRPr="004142CE">
        <w:rPr>
          <w:rFonts w:ascii="맑은 고딕" w:eastAsia="맑은 고딕" w:hAnsi="맑은 고딕" w:hint="eastAsia"/>
        </w:rPr>
        <w:t>탭</w:t>
      </w:r>
      <w:r w:rsidRPr="004142CE">
        <w:rPr>
          <w:rFonts w:ascii="맑은 고딕" w:eastAsia="맑은 고딕" w:hAnsi="맑은 고딕"/>
        </w:rPr>
        <w:t xml:space="preserve"> - Tomcat v7.0 Server at localhost </w:t>
      </w:r>
      <w:r w:rsidRPr="004142CE">
        <w:rPr>
          <w:rFonts w:ascii="맑은 고딕" w:eastAsia="맑은 고딕" w:hAnsi="맑은 고딕" w:hint="eastAsia"/>
        </w:rPr>
        <w:t xml:space="preserve">선택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 xml:space="preserve">오른쪽 클릭 </w:t>
      </w:r>
      <w:r w:rsidRPr="004142CE">
        <w:rPr>
          <w:rFonts w:ascii="맑은 고딕" w:eastAsia="맑은 고딕" w:hAnsi="맑은 고딕"/>
        </w:rPr>
        <w:t xml:space="preserve">-&gt; Start </w:t>
      </w:r>
      <w:r w:rsidRPr="004142CE">
        <w:rPr>
          <w:rFonts w:ascii="맑은 고딕" w:eastAsia="맑은 고딕" w:hAnsi="맑은 고딕" w:hint="eastAsia"/>
        </w:rPr>
        <w:t>선택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브라우저에서 다음의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 xml:space="preserve">을 클릭 후 로그인 페이지가 나오면 </w:t>
      </w:r>
      <w:r w:rsidRPr="004142CE">
        <w:rPr>
          <w:rFonts w:ascii="맑은 고딕" w:eastAsia="맑은 고딕" w:hAnsi="맑은 고딕"/>
        </w:rPr>
        <w:t>WAS</w:t>
      </w:r>
      <w:r w:rsidRPr="004142CE">
        <w:rPr>
          <w:rFonts w:ascii="맑은 고딕" w:eastAsia="맑은 고딕" w:hAnsi="맑은 고딕" w:hint="eastAsia"/>
        </w:rPr>
        <w:t>는 정상적으로 구동되었음이 확인된다.</w:t>
      </w:r>
    </w:p>
    <w:p w:rsidR="00FA5753" w:rsidRPr="004142CE" w:rsidRDefault="00FA5753" w:rsidP="00FA5753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User ID / Password</w:t>
      </w:r>
      <w:r w:rsidRPr="004142CE">
        <w:rPr>
          <w:rFonts w:ascii="맑은 고딕" w:eastAsia="맑은 고딕" w:hAnsi="맑은 고딕" w:hint="eastAsia"/>
        </w:rPr>
        <w:t xml:space="preserve">를 입력 후 로그인 버튼을 클릭 </w:t>
      </w:r>
      <w:r w:rsidRPr="004142CE">
        <w:rPr>
          <w:rFonts w:ascii="맑은 고딕" w:eastAsia="맑은 고딕" w:hAnsi="맑은 고딕"/>
        </w:rPr>
        <w:t xml:space="preserve">-&gt; </w:t>
      </w:r>
      <w:r w:rsidRPr="004142CE">
        <w:rPr>
          <w:rFonts w:ascii="맑은 고딕" w:eastAsia="맑은 고딕" w:hAnsi="맑은 고딕" w:hint="eastAsia"/>
        </w:rPr>
        <w:t>메인 페이지가 나오는 것을 확인하면 완료된다.</w:t>
      </w:r>
    </w:p>
    <w:p w:rsidR="00FA5753" w:rsidRPr="004142CE" w:rsidRDefault="00FA5753" w:rsidP="00FA5753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로그인 정보는 관리자에게 문의하도록 한다.</w:t>
      </w:r>
      <w:r w:rsidRPr="004142CE">
        <w:rPr>
          <w:rFonts w:ascii="맑은 고딕" w:eastAsia="맑은 고딕" w:hAnsi="맑은 고딕"/>
        </w:rPr>
        <w:t>)</w:t>
      </w:r>
    </w:p>
    <w:p w:rsidR="006F448E" w:rsidRPr="004142CE" w:rsidRDefault="006F448E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</w:rPr>
      </w:pPr>
    </w:p>
    <w:p w:rsidR="00FA5753" w:rsidRPr="004142CE" w:rsidRDefault="00FA5753">
      <w:pPr>
        <w:rPr>
          <w:rFonts w:ascii="맑은 고딕" w:eastAsia="맑은 고딕" w:hAnsi="맑은 고딕"/>
          <w:b/>
          <w:bCs/>
          <w:caps/>
          <w:color w:val="1F4E79" w:themeColor="accent1" w:themeShade="80"/>
          <w:sz w:val="28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6F448E" w:rsidRPr="004142CE" w:rsidRDefault="009E081A" w:rsidP="006F448E">
      <w:pPr>
        <w:pStyle w:val="1"/>
        <w:spacing w:before="120" w:after="0"/>
        <w:rPr>
          <w:rFonts w:ascii="맑은 고딕" w:eastAsia="맑은 고딕" w:hAnsi="맑은 고딕"/>
          <w:lang w:val="ko-KR"/>
        </w:rPr>
      </w:pPr>
      <w:bookmarkStart w:id="36" w:name="_Toc401596876"/>
      <w:r w:rsidRPr="004142CE">
        <w:rPr>
          <w:rFonts w:ascii="맑은 고딕" w:eastAsia="맑은 고딕" w:hAnsi="맑은 고딕" w:hint="eastAsia"/>
          <w:lang w:val="ko-KR"/>
        </w:rPr>
        <w:lastRenderedPageBreak/>
        <w:t>샘플게시판 개발 가이드</w:t>
      </w:r>
      <w:bookmarkEnd w:id="36"/>
    </w:p>
    <w:p w:rsidR="001C1736" w:rsidRPr="004142CE" w:rsidRDefault="009E081A" w:rsidP="009E081A">
      <w:pPr>
        <w:rPr>
          <w:rFonts w:ascii="맑은 고딕" w:eastAsia="맑은 고딕" w:hAnsi="맑은 고딕"/>
          <w:lang w:val="ko-KR"/>
        </w:rPr>
      </w:pPr>
      <w:r w:rsidRPr="004142CE">
        <w:rPr>
          <w:rFonts w:ascii="맑은 고딕" w:eastAsia="맑은 고딕" w:hAnsi="맑은 고딕" w:hint="eastAsia"/>
          <w:lang w:val="ko-KR"/>
        </w:rPr>
        <w:t>일반게시판의 유형에 해당하는 샘플게시판을 단계별로 따라가며 개발해보는 가이드이다.</w:t>
      </w:r>
      <w:r w:rsidRPr="004142CE">
        <w:rPr>
          <w:rFonts w:ascii="맑은 고딕" w:eastAsia="맑은 고딕" w:hAnsi="맑은 고딕"/>
          <w:lang w:val="ko-KR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다음의 규칙에 따라 샘플게시판을 개발해 보도록 한다.</w:t>
      </w:r>
    </w:p>
    <w:tbl>
      <w:tblPr>
        <w:tblW w:w="8784" w:type="dxa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02"/>
        <w:gridCol w:w="7082"/>
      </w:tblGrid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1C1736" w:rsidRPr="004142CE" w:rsidRDefault="001C1736" w:rsidP="00091F3A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항목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000000" w:fill="DEEAF6" w:themeFill="accent1" w:themeFillTint="33"/>
            <w:noWrap/>
            <w:vAlign w:val="center"/>
            <w:hideMark/>
          </w:tcPr>
          <w:p w:rsidR="001C1736" w:rsidRPr="004142CE" w:rsidRDefault="001C1736" w:rsidP="00091F3A">
            <w:pPr>
              <w:jc w:val="center"/>
              <w:rPr>
                <w:rFonts w:ascii="맑은 고딕" w:eastAsia="맑은 고딕" w:hAnsi="맑은 고딕"/>
                <w:b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b/>
                <w:szCs w:val="18"/>
              </w:rPr>
              <w:t>값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게시판 그룹코드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  <w:hideMark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/>
                <w:szCs w:val="18"/>
              </w:rPr>
              <w:t>B99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게시판 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샘플게시판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첨부파일 경로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/board99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패키지 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hint="eastAsia"/>
                <w:szCs w:val="18"/>
              </w:rPr>
              <w:t>com.</w:t>
            </w:r>
            <w:r w:rsidRPr="004142CE">
              <w:rPr>
                <w:rFonts w:ascii="맑은 고딕" w:eastAsia="맑은 고딕" w:hAnsi="맑은 고딕"/>
                <w:szCs w:val="18"/>
              </w:rPr>
              <w:t>wsc.board</w:t>
            </w:r>
            <w:proofErr w:type="spellEnd"/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클래스 기본명칭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Sample</w:t>
            </w:r>
          </w:p>
        </w:tc>
      </w:tr>
      <w:tr w:rsidR="001C1736" w:rsidRPr="004142CE" w:rsidTr="001C1736">
        <w:trPr>
          <w:trHeight w:hRule="exact" w:val="397"/>
        </w:trPr>
        <w:tc>
          <w:tcPr>
            <w:tcW w:w="170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URL 기본경로</w:t>
            </w:r>
          </w:p>
        </w:tc>
        <w:tc>
          <w:tcPr>
            <w:tcW w:w="7082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shd w:val="clear" w:color="auto" w:fill="auto"/>
            <w:noWrap/>
            <w:vAlign w:val="center"/>
          </w:tcPr>
          <w:p w:rsidR="001C1736" w:rsidRPr="004142CE" w:rsidRDefault="001C1736" w:rsidP="00091F3A">
            <w:pPr>
              <w:rPr>
                <w:rFonts w:ascii="맑은 고딕" w:eastAsia="맑은 고딕" w:hAnsi="맑은 고딕"/>
                <w:szCs w:val="18"/>
              </w:rPr>
            </w:pPr>
            <w:r w:rsidRPr="004142CE">
              <w:rPr>
                <w:rFonts w:ascii="맑은 고딕" w:eastAsia="맑은 고딕" w:hAnsi="맑은 고딕" w:hint="eastAsia"/>
                <w:szCs w:val="18"/>
              </w:rPr>
              <w:t>/common/board/sample/</w:t>
            </w:r>
          </w:p>
        </w:tc>
      </w:tr>
    </w:tbl>
    <w:p w:rsidR="00091F3A" w:rsidRPr="004142CE" w:rsidRDefault="00091F3A" w:rsidP="009E081A">
      <w:pPr>
        <w:rPr>
          <w:rFonts w:ascii="맑은 고딕" w:eastAsia="맑은 고딕" w:hAnsi="맑은 고딕"/>
          <w:lang w:val="ko-KR"/>
        </w:rPr>
      </w:pPr>
    </w:p>
    <w:p w:rsidR="00091F3A" w:rsidRPr="004142CE" w:rsidRDefault="00091F3A" w:rsidP="00091F3A">
      <w:pPr>
        <w:rPr>
          <w:rFonts w:ascii="맑은 고딕" w:eastAsia="맑은 고딕" w:hAnsi="맑은 고딕"/>
          <w:lang w:val="ko-KR"/>
        </w:rPr>
      </w:pPr>
    </w:p>
    <w:p w:rsidR="00091F3A" w:rsidRPr="004142CE" w:rsidRDefault="00091F3A" w:rsidP="009E081A">
      <w:pPr>
        <w:rPr>
          <w:rFonts w:ascii="맑은 고딕" w:eastAsia="맑은 고딕" w:hAnsi="맑은 고딕"/>
          <w:lang w:val="ko-KR"/>
        </w:rPr>
      </w:pPr>
    </w:p>
    <w:p w:rsidR="001C1736" w:rsidRPr="004142CE" w:rsidRDefault="001C1736">
      <w:pPr>
        <w:rPr>
          <w:rFonts w:ascii="맑은 고딕" w:eastAsia="맑은 고딕" w:hAnsi="맑은 고딕"/>
          <w:b/>
          <w:bCs/>
          <w:color w:val="5B9BD5" w:themeColor="accent1"/>
          <w:sz w:val="24"/>
          <w:lang w:val="ko-KR"/>
        </w:rPr>
      </w:pPr>
      <w:r w:rsidRPr="004142CE">
        <w:rPr>
          <w:rFonts w:ascii="맑은 고딕" w:eastAsia="맑은 고딕" w:hAnsi="맑은 고딕"/>
          <w:lang w:val="ko-KR"/>
        </w:rPr>
        <w:br w:type="page"/>
      </w:r>
    </w:p>
    <w:p w:rsidR="00465DD0" w:rsidRPr="004142CE" w:rsidRDefault="00D611A2" w:rsidP="00465DD0">
      <w:pPr>
        <w:pStyle w:val="2"/>
        <w:numPr>
          <w:ilvl w:val="0"/>
          <w:numId w:val="28"/>
        </w:numPr>
        <w:spacing w:before="240"/>
        <w:rPr>
          <w:rFonts w:ascii="맑은 고딕" w:eastAsia="맑은 고딕" w:hAnsi="맑은 고딕"/>
          <w:lang w:val="ko-KR"/>
        </w:rPr>
      </w:pPr>
      <w:bookmarkStart w:id="37" w:name="_Toc401596877"/>
      <w:r w:rsidRPr="004142CE">
        <w:rPr>
          <w:rFonts w:ascii="맑은 고딕" w:eastAsia="맑은 고딕" w:hAnsi="맑은 고딕" w:hint="eastAsia"/>
          <w:lang w:val="ko-KR"/>
        </w:rPr>
        <w:lastRenderedPageBreak/>
        <w:t>게시판 그룹 추가</w:t>
      </w:r>
      <w:bookmarkEnd w:id="37"/>
    </w:p>
    <w:p w:rsidR="00465DD0" w:rsidRPr="004142CE" w:rsidRDefault="00465DD0" w:rsidP="006B39EB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관리자로 시스템 로그인 후에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코드관리로 이동하여 코드그룹을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게시판종류</w:t>
      </w:r>
      <w:r w:rsidRPr="004142CE">
        <w:rPr>
          <w:rFonts w:ascii="맑은 고딕" w:eastAsia="맑은 고딕" w:hAnsi="맑은 고딕"/>
        </w:rPr>
        <w:t>”</w:t>
      </w:r>
      <w:proofErr w:type="spellStart"/>
      <w:r w:rsidR="00023E21" w:rsidRPr="004142CE">
        <w:rPr>
          <w:rFonts w:ascii="맑은 고딕" w:eastAsia="맑은 고딕" w:hAnsi="맑은 고딕" w:hint="eastAsia"/>
        </w:rPr>
        <w:t>를</w:t>
      </w:r>
      <w:proofErr w:type="spellEnd"/>
      <w:r w:rsidR="00023E21" w:rsidRPr="004142CE">
        <w:rPr>
          <w:rFonts w:ascii="맑은 고딕" w:eastAsia="맑은 고딕" w:hAnsi="맑은 고딕" w:hint="eastAsia"/>
        </w:rPr>
        <w:t xml:space="preserve"> 조건으로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검색한다.</w:t>
      </w:r>
      <w:r w:rsidR="002B40FB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 xml:space="preserve">등록 폼에서 코드그룹을 </w:t>
      </w:r>
      <w:r w:rsidR="00023E21" w:rsidRPr="004142CE">
        <w:rPr>
          <w:rFonts w:ascii="맑은 고딕" w:eastAsia="맑은 고딕" w:hAnsi="맑은 고딕"/>
        </w:rPr>
        <w:t>“</w:t>
      </w:r>
      <w:r w:rsidR="00023E21" w:rsidRPr="004142CE">
        <w:rPr>
          <w:rFonts w:ascii="맑은 고딕" w:eastAsia="맑은 고딕" w:hAnsi="맑은 고딕" w:hint="eastAsia"/>
        </w:rPr>
        <w:t>게시판종류</w:t>
      </w:r>
      <w:r w:rsidR="00023E21" w:rsidRPr="004142CE">
        <w:rPr>
          <w:rFonts w:ascii="맑은 고딕" w:eastAsia="맑은 고딕" w:hAnsi="맑은 고딕"/>
        </w:rPr>
        <w:t>”</w:t>
      </w:r>
      <w:proofErr w:type="spellStart"/>
      <w:r w:rsidR="00023E21" w:rsidRPr="004142CE">
        <w:rPr>
          <w:rFonts w:ascii="맑은 고딕" w:eastAsia="맑은 고딕" w:hAnsi="맑은 고딕" w:hint="eastAsia"/>
        </w:rPr>
        <w:t>로</w:t>
      </w:r>
      <w:proofErr w:type="spellEnd"/>
      <w:r w:rsidR="00023E21" w:rsidRPr="004142CE">
        <w:rPr>
          <w:rFonts w:ascii="맑은 고딕" w:eastAsia="맑은 고딕" w:hAnsi="맑은 고딕" w:hint="eastAsia"/>
        </w:rPr>
        <w:t xml:space="preserve"> 선택하고,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코드,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순서,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코드명칭, 사용유무를 입력한 후,</w:t>
      </w:r>
      <w:r w:rsidR="00023E21" w:rsidRPr="004142CE">
        <w:rPr>
          <w:rFonts w:ascii="맑은 고딕" w:eastAsia="맑은 고딕" w:hAnsi="맑은 고딕"/>
        </w:rPr>
        <w:t xml:space="preserve"> </w:t>
      </w:r>
      <w:r w:rsidR="00023E21" w:rsidRPr="004142CE">
        <w:rPr>
          <w:rFonts w:ascii="맑은 고딕" w:eastAsia="맑은 고딕" w:hAnsi="맑은 고딕" w:hint="eastAsia"/>
        </w:rPr>
        <w:t>저장버튼을 클릭한다.</w:t>
      </w:r>
    </w:p>
    <w:p w:rsidR="002B40FB" w:rsidRPr="004142CE" w:rsidRDefault="002B40FB" w:rsidP="002B40FB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9FCAA" wp14:editId="18CEF03C">
                <wp:simplePos x="0" y="0"/>
                <wp:positionH relativeFrom="column">
                  <wp:posOffset>647700</wp:posOffset>
                </wp:positionH>
                <wp:positionV relativeFrom="paragraph">
                  <wp:posOffset>3194685</wp:posOffset>
                </wp:positionV>
                <wp:extent cx="5124450" cy="647700"/>
                <wp:effectExtent l="0" t="0" r="19050" b="1905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647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Default="00F41F7D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  <w:p w:rsidR="00F41F7D" w:rsidRPr="002B40FB" w:rsidRDefault="00F41F7D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  <w:r w:rsidRPr="002B40FB">
                              <w:rPr>
                                <w:rFonts w:ascii="맑은 고딕" w:eastAsia="맑은 고딕" w:hAnsi="맑은 고딕" w:hint="eastAsia"/>
                                <w:b/>
                                <w:color w:val="CE990B" w:themeColor="accent3" w:themeShade="BF"/>
                              </w:rPr>
                              <w:t>입</w:t>
                            </w:r>
                            <w:r w:rsidRPr="002B40FB"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  <w:t>력항목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9FCAA" id="직사각형 2" o:spid="_x0000_s1036" style="position:absolute;left:0;text-align:left;margin-left:51pt;margin-top:251.55pt;width:403.5pt;height:5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" fillcolor="#f4bf2e [3206]" strokecolor="#896507 [1606]" strokeweight="2pt">
                <v:fill opacity="13878f"/>
                <v:textbox>
                  <w:txbxContent>
                    <w:p w:rsidR="00F41F7D" w:rsidRDefault="00F41F7D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  <w:p w:rsidR="00F41F7D" w:rsidRPr="002B40FB" w:rsidRDefault="00F41F7D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  <w:r w:rsidRPr="002B40FB">
                        <w:rPr>
                          <w:rFonts w:ascii="맑은 고딕" w:eastAsia="맑은 고딕" w:hAnsi="맑은 고딕" w:hint="eastAsia"/>
                          <w:b/>
                          <w:color w:val="CE990B" w:themeColor="accent3" w:themeShade="BF"/>
                        </w:rPr>
                        <w:t>입</w:t>
                      </w:r>
                      <w:r w:rsidRPr="002B40FB"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  <w:t>력항목</w:t>
                      </w:r>
                    </w:p>
                  </w:txbxContent>
                </v:textbox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55E2FC8C" wp14:editId="7FFF5D06">
            <wp:extent cx="5410200" cy="518593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게시판유형등록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18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736" w:rsidRPr="004142CE" w:rsidRDefault="001C1736" w:rsidP="001C1736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023E21" w:rsidRPr="004142CE" w:rsidRDefault="00023E21" w:rsidP="00465DD0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자바소스폴더</w:t>
      </w:r>
      <w:r w:rsidRPr="004142CE">
        <w:rPr>
          <w:rFonts w:ascii="맑은 고딕" w:eastAsia="맑은 고딕" w:hAnsi="맑은 고딕" w:hint="eastAsia"/>
        </w:rPr>
        <w:t xml:space="preserve">에서 </w:t>
      </w:r>
      <w:proofErr w:type="spellStart"/>
      <w:r w:rsidRPr="004142CE">
        <w:rPr>
          <w:rFonts w:ascii="맑은 고딕" w:eastAsia="맑은 고딕" w:hAnsi="맑은 고딕"/>
        </w:rPr>
        <w:t>com.wsc.common.</w:t>
      </w:r>
      <w:r w:rsidR="007A23DA" w:rsidRPr="004142CE">
        <w:rPr>
          <w:rFonts w:ascii="맑은 고딕" w:eastAsia="맑은 고딕" w:hAnsi="맑은 고딕"/>
        </w:rPr>
        <w:t>board.</w:t>
      </w:r>
      <w:r w:rsidRPr="004142CE">
        <w:rPr>
          <w:rFonts w:ascii="맑은 고딕" w:eastAsia="맑은 고딕" w:hAnsi="맑은 고딕"/>
        </w:rPr>
        <w:t>BoardGroup</w:t>
      </w:r>
      <w:proofErr w:type="spellEnd"/>
      <w:r w:rsidRPr="004142CE">
        <w:rPr>
          <w:rFonts w:ascii="맑은 고딕" w:eastAsia="맑은 고딕" w:hAnsi="맑은 고딕" w:hint="eastAsia"/>
        </w:rPr>
        <w:t>클래스</w:t>
      </w:r>
      <w:r w:rsidR="007A23DA" w:rsidRPr="004142CE">
        <w:rPr>
          <w:rFonts w:ascii="맑은 고딕" w:eastAsia="맑은 고딕" w:hAnsi="맑은 고딕" w:hint="eastAsia"/>
        </w:rPr>
        <w:t>에</w:t>
      </w:r>
      <w:r w:rsidRPr="004142CE">
        <w:rPr>
          <w:rFonts w:ascii="맑은 고딕" w:eastAsia="맑은 고딕" w:hAnsi="맑은 고딕" w:hint="eastAsia"/>
        </w:rPr>
        <w:t xml:space="preserve"> 위에 입력한 코드에 해당되는 정보를 다음과 같이 입력한 후 저장한다.</w:t>
      </w:r>
    </w:p>
    <w:p w:rsidR="00023E21" w:rsidRPr="004142CE" w:rsidRDefault="00023E21" w:rsidP="00023E21">
      <w:pPr>
        <w:pStyle w:val="af2"/>
        <w:spacing w:after="0"/>
        <w:ind w:leftChars="0" w:left="760"/>
        <w:rPr>
          <w:rFonts w:ascii="맑은 고딕" w:eastAsia="맑은 고딕" w:hAnsi="맑은 고딕" w:cs="Courier New"/>
          <w:color w:val="000000"/>
          <w:sz w:val="20"/>
        </w:rPr>
      </w:pPr>
      <w:r w:rsidRPr="004142CE">
        <w:rPr>
          <w:rFonts w:ascii="맑은 고딕" w:eastAsia="맑은 고딕" w:hAnsi="맑은 고딕" w:cs="Courier New"/>
          <w:b/>
          <w:bCs/>
          <w:i/>
          <w:iCs/>
          <w:color w:val="0000C0"/>
          <w:sz w:val="20"/>
        </w:rPr>
        <w:t>SAMPLE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 (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"B99"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"ALL"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"샘플게시판"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>)</w:t>
      </w:r>
    </w:p>
    <w:p w:rsidR="002B40FB" w:rsidRPr="004142CE" w:rsidRDefault="002B40FB" w:rsidP="00023E2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CBBEB" wp14:editId="50A1F246">
                <wp:simplePos x="0" y="0"/>
                <wp:positionH relativeFrom="margin">
                  <wp:posOffset>532765</wp:posOffset>
                </wp:positionH>
                <wp:positionV relativeFrom="paragraph">
                  <wp:posOffset>1819275</wp:posOffset>
                </wp:positionV>
                <wp:extent cx="3381375" cy="190500"/>
                <wp:effectExtent l="0" t="0" r="28575" b="190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2B40F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CBBEB" id="직사각형 5" o:spid="_x0000_s1037" style="position:absolute;left:0;text-align:left;margin-left:41.95pt;margin-top:143.25pt;width:266.2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2B40F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6FD84157" wp14:editId="564FA59C">
            <wp:extent cx="3343275" cy="2549246"/>
            <wp:effectExtent l="19050" t="19050" r="9525" b="2286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게시판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840" cy="256111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23DA" w:rsidRPr="004142CE" w:rsidRDefault="007A23DA" w:rsidP="007A23DA">
      <w:pPr>
        <w:pStyle w:val="2"/>
        <w:numPr>
          <w:ilvl w:val="0"/>
          <w:numId w:val="28"/>
        </w:numPr>
        <w:spacing w:before="240"/>
        <w:rPr>
          <w:rFonts w:ascii="맑은 고딕" w:eastAsia="맑은 고딕" w:hAnsi="맑은 고딕"/>
          <w:lang w:val="ko-KR"/>
        </w:rPr>
      </w:pPr>
      <w:bookmarkStart w:id="38" w:name="_Toc401596878"/>
      <w:r w:rsidRPr="004142CE">
        <w:rPr>
          <w:rFonts w:ascii="맑은 고딕" w:eastAsia="맑은 고딕" w:hAnsi="맑은 고딕" w:hint="eastAsia"/>
          <w:lang w:val="ko-KR"/>
        </w:rPr>
        <w:t>첨부파일 정보 추가</w:t>
      </w:r>
      <w:bookmarkEnd w:id="38"/>
    </w:p>
    <w:p w:rsidR="007A23DA" w:rsidRPr="004142CE" w:rsidRDefault="007A23DA" w:rsidP="007A23DA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자바소스폴더</w:t>
      </w:r>
      <w:r w:rsidRPr="004142CE">
        <w:rPr>
          <w:rFonts w:ascii="맑은 고딕" w:eastAsia="맑은 고딕" w:hAnsi="맑은 고딕" w:hint="eastAsia"/>
        </w:rPr>
        <w:t xml:space="preserve">에서 </w:t>
      </w:r>
      <w:proofErr w:type="spellStart"/>
      <w:r w:rsidRPr="004142CE">
        <w:rPr>
          <w:rFonts w:ascii="맑은 고딕" w:eastAsia="맑은 고딕" w:hAnsi="맑은 고딕"/>
        </w:rPr>
        <w:t>com.wsc.common.</w:t>
      </w:r>
      <w:r w:rsidRPr="004142CE">
        <w:rPr>
          <w:rFonts w:ascii="맑은 고딕" w:eastAsia="맑은 고딕" w:hAnsi="맑은 고딕" w:hint="eastAsia"/>
        </w:rPr>
        <w:t>file</w:t>
      </w:r>
      <w:r w:rsidRPr="004142CE">
        <w:rPr>
          <w:rFonts w:ascii="맑은 고딕" w:eastAsia="맑은 고딕" w:hAnsi="맑은 고딕"/>
        </w:rPr>
        <w:t>.FileDirectory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클래스에 다음과 같이 입력한 후 저장한다.</w:t>
      </w:r>
    </w:p>
    <w:p w:rsidR="007A23DA" w:rsidRPr="004142CE" w:rsidRDefault="007A23DA" w:rsidP="007A23DA">
      <w:pPr>
        <w:pStyle w:val="af2"/>
        <w:spacing w:after="0"/>
        <w:ind w:leftChars="0" w:left="760"/>
        <w:rPr>
          <w:rFonts w:ascii="맑은 고딕" w:eastAsia="맑은 고딕" w:hAnsi="맑은 고딕" w:cs="Courier New"/>
          <w:color w:val="000000"/>
          <w:sz w:val="20"/>
        </w:rPr>
      </w:pPr>
      <w:r w:rsidRPr="004142CE">
        <w:rPr>
          <w:rFonts w:ascii="맑은 고딕" w:eastAsia="맑은 고딕" w:hAnsi="맑은 고딕" w:cs="Courier New"/>
          <w:b/>
          <w:bCs/>
          <w:i/>
          <w:iCs/>
          <w:color w:val="0000C0"/>
          <w:sz w:val="20"/>
        </w:rPr>
        <w:t>BOARD_SAMPLE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 (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"/board99"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"B99"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 xml:space="preserve">, </w:t>
      </w:r>
      <w:r w:rsidRPr="004142CE">
        <w:rPr>
          <w:rFonts w:ascii="맑은 고딕" w:eastAsia="맑은 고딕" w:hAnsi="맑은 고딕" w:cs="Courier New"/>
          <w:color w:val="2A00FF"/>
          <w:sz w:val="20"/>
        </w:rPr>
        <w:t>"샘플게시판"</w:t>
      </w:r>
      <w:r w:rsidRPr="004142CE">
        <w:rPr>
          <w:rFonts w:ascii="맑은 고딕" w:eastAsia="맑은 고딕" w:hAnsi="맑은 고딕" w:cs="Courier New"/>
          <w:color w:val="000000"/>
          <w:sz w:val="20"/>
        </w:rPr>
        <w:t>)</w:t>
      </w:r>
    </w:p>
    <w:p w:rsidR="002B40FB" w:rsidRPr="004142CE" w:rsidRDefault="00CC54CB" w:rsidP="007A23DA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8CAEC5" wp14:editId="3F19A4C4">
                <wp:simplePos x="0" y="0"/>
                <wp:positionH relativeFrom="margin">
                  <wp:posOffset>485775</wp:posOffset>
                </wp:positionH>
                <wp:positionV relativeFrom="paragraph">
                  <wp:posOffset>1898650</wp:posOffset>
                </wp:positionV>
                <wp:extent cx="3381375" cy="190500"/>
                <wp:effectExtent l="0" t="0" r="28575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CC54CB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CAEC5" id="직사각형 11" o:spid="_x0000_s1038" style="position:absolute;left:0;text-align:left;margin-left:38.25pt;margin-top:149.5pt;width:266.2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CC54CB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B40FB" w:rsidRPr="004142CE">
        <w:rPr>
          <w:rFonts w:ascii="맑은 고딕" w:eastAsia="맑은 고딕" w:hAnsi="맑은 고딕"/>
          <w:noProof/>
        </w:rPr>
        <w:drawing>
          <wp:inline distT="0" distB="0" distL="0" distR="0" wp14:anchorId="48912704" wp14:editId="03929A06">
            <wp:extent cx="3444826" cy="2714625"/>
            <wp:effectExtent l="19050" t="19050" r="2286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경로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75" cy="272018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3E21" w:rsidRPr="004142CE" w:rsidRDefault="007C7CC3" w:rsidP="00023E21">
      <w:pPr>
        <w:pStyle w:val="2"/>
        <w:numPr>
          <w:ilvl w:val="0"/>
          <w:numId w:val="28"/>
        </w:numPr>
        <w:spacing w:before="240"/>
        <w:rPr>
          <w:rFonts w:ascii="맑은 고딕" w:eastAsia="맑은 고딕" w:hAnsi="맑은 고딕"/>
          <w:lang w:val="ko-KR"/>
        </w:rPr>
      </w:pPr>
      <w:bookmarkStart w:id="39" w:name="_Toc401596879"/>
      <w:r w:rsidRPr="004142CE">
        <w:rPr>
          <w:rFonts w:ascii="맑은 고딕" w:eastAsia="맑은 고딕" w:hAnsi="맑은 고딕" w:hint="eastAsia"/>
          <w:lang w:val="ko-KR"/>
        </w:rPr>
        <w:t xml:space="preserve">게시판 </w:t>
      </w:r>
      <w:r w:rsidR="00D611A2" w:rsidRPr="004142CE">
        <w:rPr>
          <w:rFonts w:ascii="맑은 고딕" w:eastAsia="맑은 고딕" w:hAnsi="맑은 고딕" w:hint="eastAsia"/>
          <w:lang w:val="ko-KR"/>
        </w:rPr>
        <w:t>클래스 생성</w:t>
      </w:r>
      <w:bookmarkEnd w:id="39"/>
      <w:r w:rsidR="00D62D3A" w:rsidRPr="004142CE">
        <w:rPr>
          <w:rFonts w:ascii="맑은 고딕" w:eastAsia="맑은 고딕" w:hAnsi="맑은 고딕"/>
        </w:rPr>
        <w:t xml:space="preserve"> </w:t>
      </w:r>
    </w:p>
    <w:p w:rsidR="00023E21" w:rsidRPr="004142CE" w:rsidRDefault="00023E21" w:rsidP="00023E2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이클립스에서 </w:t>
      </w:r>
      <w:proofErr w:type="spellStart"/>
      <w:r w:rsidR="004A4A4F" w:rsidRPr="004142CE">
        <w:rPr>
          <w:rFonts w:ascii="맑은 고딕" w:eastAsia="맑은 고딕" w:hAnsi="맑은 고딕" w:hint="eastAsia"/>
        </w:rPr>
        <w:t>com.wsc.common.board.</w:t>
      </w:r>
      <w:r w:rsidRPr="004142CE">
        <w:rPr>
          <w:rFonts w:ascii="맑은 고딕" w:eastAsia="맑은 고딕" w:hAnsi="맑은 고딕" w:hint="eastAsia"/>
        </w:rPr>
        <w:t>B</w:t>
      </w:r>
      <w:r w:rsidRPr="004142CE">
        <w:rPr>
          <w:rFonts w:ascii="맑은 고딕" w:eastAsia="맑은 고딕" w:hAnsi="맑은 고딕"/>
        </w:rPr>
        <w:t>oardController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클래스를 </w:t>
      </w:r>
      <w:r w:rsidR="004A4A4F" w:rsidRPr="004142CE">
        <w:rPr>
          <w:rFonts w:ascii="맑은 고딕" w:eastAsia="맑은 고딕" w:hAnsi="맑은 고딕" w:hint="eastAsia"/>
        </w:rPr>
        <w:t>C</w:t>
      </w:r>
      <w:r w:rsidR="004A4A4F" w:rsidRPr="004142CE">
        <w:rPr>
          <w:rFonts w:ascii="맑은 고딕" w:eastAsia="맑은 고딕" w:hAnsi="맑은 고딕"/>
        </w:rPr>
        <w:t>opy</w:t>
      </w:r>
      <w:r w:rsidRPr="004142CE">
        <w:rPr>
          <w:rFonts w:ascii="맑은 고딕" w:eastAsia="맑은 고딕" w:hAnsi="맑은 고딕" w:hint="eastAsia"/>
        </w:rPr>
        <w:t xml:space="preserve">하여 해당 패키지에 </w:t>
      </w:r>
      <w:r w:rsidR="004A4A4F" w:rsidRPr="004142CE">
        <w:rPr>
          <w:rFonts w:ascii="맑은 고딕" w:eastAsia="맑은 고딕" w:hAnsi="맑은 고딕" w:hint="eastAsia"/>
        </w:rPr>
        <w:t>Paste</w:t>
      </w:r>
      <w:r w:rsidRPr="004142CE">
        <w:rPr>
          <w:rFonts w:ascii="맑은 고딕" w:eastAsia="맑은 고딕" w:hAnsi="맑은 고딕" w:hint="eastAsia"/>
        </w:rPr>
        <w:t xml:space="preserve">한 후에 </w:t>
      </w:r>
      <w:proofErr w:type="spellStart"/>
      <w:r w:rsidRPr="004142CE">
        <w:rPr>
          <w:rFonts w:ascii="맑은 고딕" w:eastAsia="맑은 고딕" w:hAnsi="맑은 고딕"/>
        </w:rPr>
        <w:t>SampleController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proofErr w:type="spellStart"/>
      <w:r w:rsidRPr="004142CE">
        <w:rPr>
          <w:rFonts w:ascii="맑은 고딕" w:eastAsia="맑은 고딕" w:hAnsi="맑은 고딕" w:hint="eastAsia"/>
        </w:rPr>
        <w:t>로</w:t>
      </w:r>
      <w:proofErr w:type="spellEnd"/>
      <w:r w:rsidRPr="004142CE">
        <w:rPr>
          <w:rFonts w:ascii="맑은 고딕" w:eastAsia="맑은 고딕" w:hAnsi="맑은 고딕" w:hint="eastAsia"/>
        </w:rPr>
        <w:t xml:space="preserve"> 명명한다.</w:t>
      </w:r>
    </w:p>
    <w:p w:rsidR="00023E21" w:rsidRPr="004142CE" w:rsidRDefault="00023E21" w:rsidP="00023E2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t>SampleController</w:t>
      </w:r>
      <w:proofErr w:type="spellEnd"/>
      <w:r w:rsidRPr="004142CE">
        <w:rPr>
          <w:rFonts w:ascii="맑은 고딕" w:eastAsia="맑은 고딕" w:hAnsi="맑은 고딕" w:hint="eastAsia"/>
        </w:rPr>
        <w:t xml:space="preserve">에서 </w:t>
      </w:r>
      <w:r w:rsidR="004A4A4F" w:rsidRPr="004142CE">
        <w:rPr>
          <w:rFonts w:ascii="맑은 고딕" w:eastAsia="맑은 고딕" w:hAnsi="맑은 고딕" w:hint="eastAsia"/>
        </w:rPr>
        <w:t xml:space="preserve">선언부의 </w:t>
      </w:r>
      <w:r w:rsidR="004A4A4F" w:rsidRPr="004142CE">
        <w:rPr>
          <w:rFonts w:ascii="맑은 고딕" w:eastAsia="맑은 고딕" w:hAnsi="맑은 고딕"/>
        </w:rPr>
        <w:t>@</w:t>
      </w:r>
      <w:proofErr w:type="spellStart"/>
      <w:r w:rsidR="004A4A4F" w:rsidRPr="004142CE">
        <w:rPr>
          <w:rFonts w:ascii="맑은 고딕" w:eastAsia="맑은 고딕" w:hAnsi="맑은 고딕"/>
        </w:rPr>
        <w:t>RequestMapping</w:t>
      </w:r>
      <w:proofErr w:type="spellEnd"/>
      <w:r w:rsidR="004A4A4F" w:rsidRPr="004142CE">
        <w:rPr>
          <w:rFonts w:ascii="맑은 고딕" w:eastAsia="맑은 고딕" w:hAnsi="맑은 고딕"/>
        </w:rPr>
        <w:t xml:space="preserve"> “/common/board” </w:t>
      </w:r>
      <w:r w:rsidR="004A4A4F" w:rsidRPr="004142CE">
        <w:rPr>
          <w:rFonts w:ascii="맑은 고딕" w:eastAsia="맑은 고딕" w:hAnsi="맑은 고딕" w:hint="eastAsia"/>
        </w:rPr>
        <w:t xml:space="preserve">를 </w:t>
      </w:r>
      <w:r w:rsidR="004A4A4F" w:rsidRPr="004142CE">
        <w:rPr>
          <w:rFonts w:ascii="맑은 고딕" w:eastAsia="맑은 고딕" w:hAnsi="맑은 고딕"/>
        </w:rPr>
        <w:t>“/</w:t>
      </w:r>
      <w:r w:rsidR="004A4A4F" w:rsidRPr="004142CE">
        <w:rPr>
          <w:rFonts w:ascii="맑은 고딕" w:eastAsia="맑은 고딕" w:hAnsi="맑은 고딕" w:hint="eastAsia"/>
        </w:rPr>
        <w:t>common/board/sample</w:t>
      </w:r>
      <w:r w:rsidR="004A4A4F" w:rsidRPr="004142CE">
        <w:rPr>
          <w:rFonts w:ascii="맑은 고딕" w:eastAsia="맑은 고딕" w:hAnsi="맑은 고딕"/>
        </w:rPr>
        <w:t>”</w:t>
      </w:r>
      <w:r w:rsidR="004A4A4F" w:rsidRPr="004142CE">
        <w:rPr>
          <w:rFonts w:ascii="맑은 고딕" w:eastAsia="맑은 고딕" w:hAnsi="맑은 고딕" w:hint="eastAsia"/>
        </w:rPr>
        <w:t>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4A4A4F" w:rsidRPr="004142CE" w:rsidRDefault="004A4A4F" w:rsidP="00023E2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lastRenderedPageBreak/>
        <w:t>SampleController</w:t>
      </w:r>
      <w:proofErr w:type="spellEnd"/>
      <w:r w:rsidRPr="004142CE">
        <w:rPr>
          <w:rFonts w:ascii="맑은 고딕" w:eastAsia="맑은 고딕" w:hAnsi="맑은 고딕" w:hint="eastAsia"/>
        </w:rPr>
        <w:t xml:space="preserve">의 </w:t>
      </w:r>
      <w:proofErr w:type="spellStart"/>
      <w:r w:rsidRPr="004142CE">
        <w:rPr>
          <w:rFonts w:ascii="맑은 고딕" w:eastAsia="맑은 고딕" w:hAnsi="맑은 고딕"/>
        </w:rPr>
        <w:t>BoardGroup</w:t>
      </w:r>
      <w:proofErr w:type="spellEnd"/>
      <w:r w:rsidRPr="004142CE">
        <w:rPr>
          <w:rFonts w:ascii="맑은 고딕" w:eastAsia="맑은 고딕" w:hAnsi="맑은 고딕" w:hint="eastAsia"/>
        </w:rPr>
        <w:t xml:space="preserve">에 해당되는 부분을 </w:t>
      </w:r>
      <w:proofErr w:type="spellStart"/>
      <w:proofErr w:type="gramStart"/>
      <w:r w:rsidRPr="004142CE">
        <w:rPr>
          <w:rFonts w:ascii="맑은 고딕" w:eastAsia="맑은 고딕" w:hAnsi="맑은 고딕"/>
        </w:rPr>
        <w:t>BoardGroup.GENERAL</w:t>
      </w:r>
      <w:proofErr w:type="spellEnd"/>
      <w:r w:rsidRPr="004142CE">
        <w:rPr>
          <w:rFonts w:ascii="맑은 고딕" w:eastAsia="맑은 고딕" w:hAnsi="맑은 고딕" w:hint="eastAsia"/>
        </w:rPr>
        <w:t>에서</w:t>
      </w:r>
      <w:proofErr w:type="gramEnd"/>
      <w:r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Pr="004142CE">
        <w:rPr>
          <w:rFonts w:ascii="맑은 고딕" w:eastAsia="맑은 고딕" w:hAnsi="맑은 고딕"/>
        </w:rPr>
        <w:t>BoardGroup.SAMPLE</w:t>
      </w:r>
      <w:proofErr w:type="spellEnd"/>
      <w:r w:rsidRPr="004142CE">
        <w:rPr>
          <w:rFonts w:ascii="맑은 고딕" w:eastAsia="맑은 고딕" w:hAnsi="맑은 고딕" w:hint="eastAsia"/>
        </w:rPr>
        <w:t>로 변경한다.</w:t>
      </w:r>
    </w:p>
    <w:p w:rsidR="004A4A4F" w:rsidRPr="004142CE" w:rsidRDefault="004A4A4F" w:rsidP="004A4A4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t>SampleController</w:t>
      </w:r>
      <w:proofErr w:type="spellEnd"/>
      <w:r w:rsidRPr="004142CE">
        <w:rPr>
          <w:rFonts w:ascii="맑은 고딕" w:eastAsia="맑은 고딕" w:hAnsi="맑은 고딕" w:hint="eastAsia"/>
        </w:rPr>
        <w:t xml:space="preserve">의 </w:t>
      </w:r>
      <w:r w:rsidRPr="004142CE">
        <w:rPr>
          <w:rFonts w:ascii="맑은 고딕" w:eastAsia="맑은 고딕" w:hAnsi="맑은 고딕"/>
        </w:rPr>
        <w:t>관리화면</w:t>
      </w:r>
      <w:r w:rsidRPr="004142CE">
        <w:rPr>
          <w:rFonts w:ascii="맑은 고딕" w:eastAsia="맑은 고딕" w:hAnsi="맑은 고딕" w:hint="eastAsia"/>
        </w:rPr>
        <w:t xml:space="preserve">오픈 </w:t>
      </w:r>
      <w:proofErr w:type="spellStart"/>
      <w:r w:rsidRPr="004142CE">
        <w:rPr>
          <w:rFonts w:ascii="맑은 고딕" w:eastAsia="맑은 고딕" w:hAnsi="맑은 고딕" w:hint="eastAsia"/>
        </w:rPr>
        <w:t>메서드의</w:t>
      </w:r>
      <w:proofErr w:type="spellEnd"/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@</w:t>
      </w:r>
      <w:proofErr w:type="spellStart"/>
      <w:r w:rsidRPr="004142CE">
        <w:rPr>
          <w:rFonts w:ascii="맑은 고딕" w:eastAsia="맑은 고딕" w:hAnsi="맑은 고딕"/>
        </w:rPr>
        <w:t>RequestMapping</w:t>
      </w:r>
      <w:proofErr w:type="spellEnd"/>
      <w:r w:rsidRPr="004142CE">
        <w:rPr>
          <w:rFonts w:ascii="맑은 고딕" w:eastAsia="맑은 고딕" w:hAnsi="맑은 고딕"/>
        </w:rPr>
        <w:t xml:space="preserve"> “/</w:t>
      </w:r>
      <w:r w:rsidRPr="004142CE">
        <w:rPr>
          <w:rFonts w:ascii="맑은 고딕" w:eastAsia="맑은 고딕" w:hAnsi="맑은 고딕" w:hint="eastAsia"/>
        </w:rPr>
        <w:t>board.</w:t>
      </w:r>
      <w:r w:rsidRPr="004142CE">
        <w:rPr>
          <w:rFonts w:ascii="맑은 고딕" w:eastAsia="맑은 고딕" w:hAnsi="맑은 고딕"/>
        </w:rPr>
        <w:t>do”</w:t>
      </w:r>
      <w:r w:rsidRPr="004142CE">
        <w:rPr>
          <w:rFonts w:ascii="맑은 고딕" w:eastAsia="맑은 고딕" w:hAnsi="맑은 고딕" w:hint="eastAsia"/>
        </w:rPr>
        <w:t xml:space="preserve">를 </w:t>
      </w:r>
      <w:r w:rsidRPr="004142CE">
        <w:rPr>
          <w:rFonts w:ascii="맑은 고딕" w:eastAsia="맑은 고딕" w:hAnsi="맑은 고딕"/>
        </w:rPr>
        <w:t>“/</w:t>
      </w:r>
      <w:r w:rsidRPr="004142CE">
        <w:rPr>
          <w:rFonts w:ascii="맑은 고딕" w:eastAsia="맑은 고딕" w:hAnsi="맑은 고딕" w:hint="eastAsia"/>
        </w:rPr>
        <w:t>sample</w:t>
      </w:r>
      <w:r w:rsidRPr="004142CE">
        <w:rPr>
          <w:rFonts w:ascii="맑은 고딕" w:eastAsia="맑은 고딕" w:hAnsi="맑은 고딕"/>
        </w:rPr>
        <w:t>.do”</w:t>
      </w:r>
      <w:r w:rsidRPr="004142CE">
        <w:rPr>
          <w:rFonts w:ascii="맑은 고딕" w:eastAsia="맑은 고딕" w:hAnsi="맑은 고딕" w:hint="eastAsia"/>
        </w:rPr>
        <w:t>로 수정한다.</w:t>
      </w:r>
    </w:p>
    <w:p w:rsidR="004A4A4F" w:rsidRPr="004142CE" w:rsidRDefault="004A4A4F" w:rsidP="004A4A4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t>SampleController</w:t>
      </w:r>
      <w:proofErr w:type="spellEnd"/>
      <w:r w:rsidRPr="004142CE">
        <w:rPr>
          <w:rFonts w:ascii="맑은 고딕" w:eastAsia="맑은 고딕" w:hAnsi="맑은 고딕" w:hint="eastAsia"/>
        </w:rPr>
        <w:t xml:space="preserve">의 편집화면오픈 </w:t>
      </w:r>
      <w:proofErr w:type="spellStart"/>
      <w:r w:rsidRPr="004142CE">
        <w:rPr>
          <w:rFonts w:ascii="맑은 고딕" w:eastAsia="맑은 고딕" w:hAnsi="맑은 고딕" w:hint="eastAsia"/>
        </w:rPr>
        <w:t>메서드의</w:t>
      </w:r>
      <w:proofErr w:type="spellEnd"/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“</w:t>
      </w:r>
      <w:proofErr w:type="spellStart"/>
      <w:r w:rsidRPr="004142CE">
        <w:rPr>
          <w:rFonts w:ascii="맑은 고딕" w:eastAsia="맑은 고딕" w:hAnsi="맑은 고딕" w:hint="eastAsia"/>
        </w:rPr>
        <w:t>boardForm</w:t>
      </w:r>
      <w:proofErr w:type="spellEnd"/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 xml:space="preserve">문자열을 </w:t>
      </w:r>
      <w:r w:rsidRPr="004142CE">
        <w:rPr>
          <w:rFonts w:ascii="맑은 고딕" w:eastAsia="맑은 고딕" w:hAnsi="맑은 고딕"/>
        </w:rPr>
        <w:t>“</w:t>
      </w:r>
      <w:proofErr w:type="spellStart"/>
      <w:r w:rsidRPr="004142CE">
        <w:rPr>
          <w:rFonts w:ascii="맑은 고딕" w:eastAsia="맑은 고딕" w:hAnsi="맑은 고딕"/>
        </w:rPr>
        <w:t>sampleForm</w:t>
      </w:r>
      <w:proofErr w:type="spellEnd"/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>문자열로 수정한다.</w:t>
      </w:r>
    </w:p>
    <w:p w:rsidR="004A4A4F" w:rsidRPr="004142CE" w:rsidRDefault="004A4A4F" w:rsidP="004A4A4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t>SampleController</w:t>
      </w:r>
      <w:proofErr w:type="spellEnd"/>
      <w:r w:rsidRPr="004142CE">
        <w:rPr>
          <w:rFonts w:ascii="맑은 고딕" w:eastAsia="맑은 고딕" w:hAnsi="맑은 고딕" w:hint="eastAsia"/>
        </w:rPr>
        <w:t xml:space="preserve">의 상세화면오픈 </w:t>
      </w:r>
      <w:proofErr w:type="spellStart"/>
      <w:r w:rsidRPr="004142CE">
        <w:rPr>
          <w:rFonts w:ascii="맑은 고딕" w:eastAsia="맑은 고딕" w:hAnsi="맑은 고딕" w:hint="eastAsia"/>
        </w:rPr>
        <w:t>메서드의</w:t>
      </w:r>
      <w:proofErr w:type="spellEnd"/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/>
        </w:rPr>
        <w:t>“</w:t>
      </w:r>
      <w:proofErr w:type="spellStart"/>
      <w:r w:rsidRPr="004142CE">
        <w:rPr>
          <w:rFonts w:ascii="맑은 고딕" w:eastAsia="맑은 고딕" w:hAnsi="맑은 고딕" w:hint="eastAsia"/>
        </w:rPr>
        <w:t>board</w:t>
      </w:r>
      <w:r w:rsidRPr="004142CE">
        <w:rPr>
          <w:rFonts w:ascii="맑은 고딕" w:eastAsia="맑은 고딕" w:hAnsi="맑은 고딕"/>
        </w:rPr>
        <w:t>View</w:t>
      </w:r>
      <w:proofErr w:type="spellEnd"/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 xml:space="preserve">문자열을 </w:t>
      </w:r>
      <w:r w:rsidRPr="004142CE">
        <w:rPr>
          <w:rFonts w:ascii="맑은 고딕" w:eastAsia="맑은 고딕" w:hAnsi="맑은 고딕"/>
        </w:rPr>
        <w:t>“</w:t>
      </w:r>
      <w:proofErr w:type="spellStart"/>
      <w:r w:rsidRPr="004142CE">
        <w:rPr>
          <w:rFonts w:ascii="맑은 고딕" w:eastAsia="맑은 고딕" w:hAnsi="맑은 고딕"/>
        </w:rPr>
        <w:t>sampleView</w:t>
      </w:r>
      <w:proofErr w:type="spellEnd"/>
      <w:r w:rsidRPr="004142CE">
        <w:rPr>
          <w:rFonts w:ascii="맑은 고딕" w:eastAsia="맑은 고딕" w:hAnsi="맑은 고딕"/>
        </w:rPr>
        <w:t xml:space="preserve">” </w:t>
      </w:r>
      <w:r w:rsidRPr="004142CE">
        <w:rPr>
          <w:rFonts w:ascii="맑은 고딕" w:eastAsia="맑은 고딕" w:hAnsi="맑은 고딕" w:hint="eastAsia"/>
        </w:rPr>
        <w:t>문자열로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B75C39" wp14:editId="0359D605">
                <wp:simplePos x="0" y="0"/>
                <wp:positionH relativeFrom="margin">
                  <wp:posOffset>990600</wp:posOffset>
                </wp:positionH>
                <wp:positionV relativeFrom="paragraph">
                  <wp:posOffset>6805295</wp:posOffset>
                </wp:positionV>
                <wp:extent cx="3381375" cy="190500"/>
                <wp:effectExtent l="0" t="0" r="28575" b="1905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9" o:spid="_x0000_s1039" style="position:absolute;left:0;text-align:left;margin-left:78pt;margin-top:535.85pt;width:266.25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3jX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B75C39" wp14:editId="0359D605">
                <wp:simplePos x="0" y="0"/>
                <wp:positionH relativeFrom="margin">
                  <wp:posOffset>990600</wp:posOffset>
                </wp:positionH>
                <wp:positionV relativeFrom="paragraph">
                  <wp:posOffset>6167120</wp:posOffset>
                </wp:positionV>
                <wp:extent cx="3381375" cy="190500"/>
                <wp:effectExtent l="0" t="0" r="28575" b="1905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8" o:spid="_x0000_s1040" style="position:absolute;left:0;text-align:left;margin-left:78pt;margin-top:485.6pt;width:266.2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Nk/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B75C39" wp14:editId="0359D605">
                <wp:simplePos x="0" y="0"/>
                <wp:positionH relativeFrom="margin">
                  <wp:posOffset>704850</wp:posOffset>
                </wp:positionH>
                <wp:positionV relativeFrom="paragraph">
                  <wp:posOffset>5271770</wp:posOffset>
                </wp:positionV>
                <wp:extent cx="3381375" cy="190500"/>
                <wp:effectExtent l="0" t="0" r="28575" b="1905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75C39" id="직사각형 17" o:spid="_x0000_s1041" style="position:absolute;left:0;text-align:left;margin-left:55.5pt;margin-top:415.1pt;width:266.2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NZt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906FCF" wp14:editId="5B1E30B0">
                <wp:simplePos x="0" y="0"/>
                <wp:positionH relativeFrom="margin">
                  <wp:posOffset>752475</wp:posOffset>
                </wp:positionH>
                <wp:positionV relativeFrom="paragraph">
                  <wp:posOffset>3328670</wp:posOffset>
                </wp:positionV>
                <wp:extent cx="3381375" cy="190500"/>
                <wp:effectExtent l="0" t="0" r="28575" b="19050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06FCF" id="직사각형 16" o:spid="_x0000_s1042" style="position:absolute;left:0;text-align:left;margin-left:59.25pt;margin-top:262.1pt;width:266.2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5C497F" wp14:editId="017C6482">
                <wp:simplePos x="0" y="0"/>
                <wp:positionH relativeFrom="margin">
                  <wp:posOffset>476250</wp:posOffset>
                </wp:positionH>
                <wp:positionV relativeFrom="paragraph">
                  <wp:posOffset>989965</wp:posOffset>
                </wp:positionV>
                <wp:extent cx="3381375" cy="190500"/>
                <wp:effectExtent l="0" t="0" r="28575" b="190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905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A807F1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C497F" id="직사각형 15" o:spid="_x0000_s1043" style="position:absolute;left:0;text-align:left;margin-left:37.5pt;margin-top:77.95pt;width:266.2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A807F1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B74E177" wp14:editId="3DFA669A">
            <wp:extent cx="4399196" cy="6981825"/>
            <wp:effectExtent l="19050" t="19050" r="2095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troller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229" cy="698822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A4A4F" w:rsidRPr="004142CE" w:rsidRDefault="00D611A2" w:rsidP="004A4A4F">
      <w:pPr>
        <w:pStyle w:val="2"/>
        <w:numPr>
          <w:ilvl w:val="0"/>
          <w:numId w:val="28"/>
        </w:numPr>
        <w:spacing w:before="240"/>
        <w:rPr>
          <w:rFonts w:ascii="맑은 고딕" w:eastAsia="맑은 고딕" w:hAnsi="맑은 고딕"/>
          <w:lang w:val="ko-KR"/>
        </w:rPr>
      </w:pPr>
      <w:bookmarkStart w:id="40" w:name="_Toc401596880"/>
      <w:r w:rsidRPr="004142CE">
        <w:rPr>
          <w:rFonts w:ascii="맑은 고딕" w:eastAsia="맑은 고딕" w:hAnsi="맑은 고딕" w:hint="eastAsia"/>
        </w:rPr>
        <w:lastRenderedPageBreak/>
        <w:t>J</w:t>
      </w:r>
      <w:r w:rsidRPr="004142CE">
        <w:rPr>
          <w:rFonts w:ascii="맑은 고딕" w:eastAsia="맑은 고딕" w:hAnsi="맑은 고딕"/>
        </w:rPr>
        <w:t xml:space="preserve">SP and JavaScript </w:t>
      </w:r>
      <w:r w:rsidRPr="004142CE">
        <w:rPr>
          <w:rFonts w:ascii="맑은 고딕" w:eastAsia="맑은 고딕" w:hAnsi="맑은 고딕" w:hint="eastAsia"/>
          <w:lang w:val="ko-KR"/>
        </w:rPr>
        <w:t>생성</w:t>
      </w:r>
      <w:bookmarkEnd w:id="40"/>
      <w:r w:rsidR="004A4A4F" w:rsidRPr="004142CE">
        <w:rPr>
          <w:rFonts w:ascii="맑은 고딕" w:eastAsia="맑은 고딕" w:hAnsi="맑은 고딕"/>
          <w:lang w:val="ko-KR"/>
        </w:rPr>
        <w:t xml:space="preserve"> </w:t>
      </w:r>
    </w:p>
    <w:p w:rsidR="004A4A4F" w:rsidRPr="004142CE" w:rsidRDefault="00A807F1" w:rsidP="004A4A4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drawing>
          <wp:anchor distT="0" distB="0" distL="114300" distR="114300" simplePos="0" relativeHeight="251675648" behindDoc="0" locked="0" layoutInCell="1" allowOverlap="1" wp14:anchorId="023CD926" wp14:editId="7363291E">
            <wp:simplePos x="0" y="0"/>
            <wp:positionH relativeFrom="column">
              <wp:posOffset>485775</wp:posOffset>
            </wp:positionH>
            <wp:positionV relativeFrom="paragraph">
              <wp:posOffset>12700</wp:posOffset>
            </wp:positionV>
            <wp:extent cx="1847850" cy="7686675"/>
            <wp:effectExtent l="19050" t="19050" r="19050" b="28575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소스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686675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A4F" w:rsidRPr="004142CE">
        <w:rPr>
          <w:rFonts w:ascii="맑은 고딕" w:eastAsia="맑은 고딕" w:hAnsi="맑은 고딕" w:hint="eastAsia"/>
        </w:rPr>
        <w:t xml:space="preserve">이클립스에서 </w:t>
      </w:r>
      <w:proofErr w:type="spellStart"/>
      <w:r w:rsidR="004A4A4F" w:rsidRPr="004142CE">
        <w:rPr>
          <w:rFonts w:ascii="맑은 고딕" w:eastAsia="맑은 고딕" w:hAnsi="맑은 고딕"/>
        </w:rPr>
        <w:t>src</w:t>
      </w:r>
      <w:proofErr w:type="spellEnd"/>
      <w:r w:rsidR="004A4A4F" w:rsidRPr="004142CE">
        <w:rPr>
          <w:rFonts w:ascii="맑은 고딕" w:eastAsia="맑은 고딕" w:hAnsi="맑은 고딕"/>
        </w:rPr>
        <w:t>/main/</w:t>
      </w:r>
      <w:proofErr w:type="spellStart"/>
      <w:r w:rsidR="004A4A4F" w:rsidRPr="004142CE">
        <w:rPr>
          <w:rFonts w:ascii="맑은 고딕" w:eastAsia="맑은 고딕" w:hAnsi="맑은 고딕"/>
        </w:rPr>
        <w:t>webapp</w:t>
      </w:r>
      <w:proofErr w:type="spellEnd"/>
      <w:r w:rsidR="004A4A4F" w:rsidRPr="004142CE">
        <w:rPr>
          <w:rFonts w:ascii="맑은 고딕" w:eastAsia="맑은 고딕" w:hAnsi="맑은 고딕"/>
        </w:rPr>
        <w:t xml:space="preserve">/WEB-INF/views/common/board/ </w:t>
      </w:r>
      <w:proofErr w:type="spellStart"/>
      <w:r w:rsidR="004A4A4F" w:rsidRPr="004142CE">
        <w:rPr>
          <w:rFonts w:ascii="맑은 고딕" w:eastAsia="맑은 고딕" w:hAnsi="맑은 고딕" w:hint="eastAsia"/>
        </w:rPr>
        <w:t>경로안의</w:t>
      </w:r>
      <w:proofErr w:type="spellEnd"/>
      <w:r w:rsidR="004A4A4F"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="004A4A4F" w:rsidRPr="004142CE">
        <w:rPr>
          <w:rFonts w:ascii="맑은 고딕" w:eastAsia="맑은 고딕" w:hAnsi="맑은 고딕"/>
        </w:rPr>
        <w:t>board.jsp</w:t>
      </w:r>
      <w:proofErr w:type="spellEnd"/>
      <w:r w:rsidR="004A4A4F" w:rsidRPr="004142CE">
        <w:rPr>
          <w:rFonts w:ascii="맑은 고딕" w:eastAsia="맑은 고딕" w:hAnsi="맑은 고딕"/>
        </w:rPr>
        <w:t xml:space="preserve">, </w:t>
      </w:r>
      <w:proofErr w:type="spellStart"/>
      <w:r w:rsidR="004A4A4F" w:rsidRPr="004142CE">
        <w:rPr>
          <w:rFonts w:ascii="맑은 고딕" w:eastAsia="맑은 고딕" w:hAnsi="맑은 고딕"/>
        </w:rPr>
        <w:t>boardForm.jsp</w:t>
      </w:r>
      <w:proofErr w:type="spellEnd"/>
      <w:r w:rsidR="004A4A4F" w:rsidRPr="004142CE">
        <w:rPr>
          <w:rFonts w:ascii="맑은 고딕" w:eastAsia="맑은 고딕" w:hAnsi="맑은 고딕"/>
        </w:rPr>
        <w:t xml:space="preserve">, </w:t>
      </w:r>
      <w:proofErr w:type="spellStart"/>
      <w:r w:rsidR="004A4A4F" w:rsidRPr="004142CE">
        <w:rPr>
          <w:rFonts w:ascii="맑은 고딕" w:eastAsia="맑은 고딕" w:hAnsi="맑은 고딕"/>
        </w:rPr>
        <w:t>boardView.jsp</w:t>
      </w:r>
      <w:proofErr w:type="spellEnd"/>
      <w:r w:rsidR="004A4A4F" w:rsidRPr="004142CE">
        <w:rPr>
          <w:rFonts w:ascii="맑은 고딕" w:eastAsia="맑은 고딕" w:hAnsi="맑은 고딕" w:hint="eastAsia"/>
        </w:rPr>
        <w:t xml:space="preserve">를 </w:t>
      </w:r>
      <w:r w:rsidR="004A4A4F" w:rsidRPr="004142CE">
        <w:rPr>
          <w:rFonts w:ascii="맑은 고딕" w:eastAsia="맑은 고딕" w:hAnsi="맑은 고딕"/>
        </w:rPr>
        <w:t xml:space="preserve">Copy </w:t>
      </w:r>
      <w:r w:rsidR="004A4A4F" w:rsidRPr="004142CE">
        <w:rPr>
          <w:rFonts w:ascii="맑은 고딕" w:eastAsia="맑은 고딕" w:hAnsi="맑은 고딕" w:hint="eastAsia"/>
        </w:rPr>
        <w:t xml:space="preserve">하여 </w:t>
      </w:r>
      <w:r w:rsidR="004A4A4F" w:rsidRPr="004142CE">
        <w:rPr>
          <w:rFonts w:ascii="맑은 고딕" w:eastAsia="맑은 고딕" w:hAnsi="맑은 고딕"/>
        </w:rPr>
        <w:t xml:space="preserve">동일경로에 Paste </w:t>
      </w:r>
      <w:r w:rsidR="004A4A4F" w:rsidRPr="004142CE">
        <w:rPr>
          <w:rFonts w:ascii="맑은 고딕" w:eastAsia="맑은 고딕" w:hAnsi="맑은 고딕" w:hint="eastAsia"/>
        </w:rPr>
        <w:t xml:space="preserve">한 후 각각 </w:t>
      </w:r>
      <w:proofErr w:type="spellStart"/>
      <w:r w:rsidR="004A4A4F" w:rsidRPr="004142CE">
        <w:rPr>
          <w:rFonts w:ascii="맑은 고딕" w:eastAsia="맑은 고딕" w:hAnsi="맑은 고딕"/>
        </w:rPr>
        <w:t>sample.jsp</w:t>
      </w:r>
      <w:proofErr w:type="spellEnd"/>
      <w:r w:rsidR="004A4A4F" w:rsidRPr="004142CE">
        <w:rPr>
          <w:rFonts w:ascii="맑은 고딕" w:eastAsia="맑은 고딕" w:hAnsi="맑은 고딕"/>
        </w:rPr>
        <w:t xml:space="preserve">, </w:t>
      </w:r>
      <w:proofErr w:type="spellStart"/>
      <w:r w:rsidR="004A4A4F" w:rsidRPr="004142CE">
        <w:rPr>
          <w:rFonts w:ascii="맑은 고딕" w:eastAsia="맑은 고딕" w:hAnsi="맑은 고딕"/>
        </w:rPr>
        <w:t>sampleForm.jsp</w:t>
      </w:r>
      <w:proofErr w:type="spellEnd"/>
      <w:r w:rsidR="004A4A4F" w:rsidRPr="004142CE">
        <w:rPr>
          <w:rFonts w:ascii="맑은 고딕" w:eastAsia="맑은 고딕" w:hAnsi="맑은 고딕"/>
        </w:rPr>
        <w:t xml:space="preserve">, </w:t>
      </w:r>
      <w:proofErr w:type="spellStart"/>
      <w:r w:rsidR="004A4A4F" w:rsidRPr="004142CE">
        <w:rPr>
          <w:rFonts w:ascii="맑은 고딕" w:eastAsia="맑은 고딕" w:hAnsi="맑은 고딕"/>
        </w:rPr>
        <w:t>sampleView.jsp</w:t>
      </w:r>
      <w:proofErr w:type="spellEnd"/>
      <w:r w:rsidR="004A4A4F" w:rsidRPr="004142CE">
        <w:rPr>
          <w:rFonts w:ascii="맑은 고딕" w:eastAsia="맑은 고딕" w:hAnsi="맑은 고딕" w:hint="eastAsia"/>
        </w:rPr>
        <w:t xml:space="preserve"> </w:t>
      </w:r>
      <w:proofErr w:type="spellStart"/>
      <w:r w:rsidR="00A07B53" w:rsidRPr="004142CE">
        <w:rPr>
          <w:rFonts w:ascii="맑은 고딕" w:eastAsia="맑은 고딕" w:hAnsi="맑은 고딕" w:hint="eastAsia"/>
        </w:rPr>
        <w:t>로</w:t>
      </w:r>
      <w:proofErr w:type="spellEnd"/>
      <w:r w:rsidR="00A07B53" w:rsidRPr="004142CE">
        <w:rPr>
          <w:rFonts w:ascii="맑은 고딕" w:eastAsia="맑은 고딕" w:hAnsi="맑은 고딕" w:hint="eastAsia"/>
        </w:rPr>
        <w:t xml:space="preserve"> </w:t>
      </w:r>
      <w:r w:rsidR="004A4A4F" w:rsidRPr="004142CE">
        <w:rPr>
          <w:rFonts w:ascii="맑은 고딕" w:eastAsia="맑은 고딕" w:hAnsi="맑은 고딕" w:hint="eastAsia"/>
        </w:rPr>
        <w:t>명명한다.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4A4A4F" w:rsidRPr="004142CE" w:rsidRDefault="004A4A4F" w:rsidP="004A4A4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이클립스에서 </w:t>
      </w:r>
      <w:proofErr w:type="spellStart"/>
      <w:r w:rsidRPr="004142CE">
        <w:rPr>
          <w:rFonts w:ascii="맑은 고딕" w:eastAsia="맑은 고딕" w:hAnsi="맑은 고딕"/>
        </w:rPr>
        <w:t>src</w:t>
      </w:r>
      <w:proofErr w:type="spellEnd"/>
      <w:r w:rsidRPr="004142CE">
        <w:rPr>
          <w:rFonts w:ascii="맑은 고딕" w:eastAsia="맑은 고딕" w:hAnsi="맑은 고딕"/>
        </w:rPr>
        <w:t>/main/</w:t>
      </w:r>
      <w:proofErr w:type="spellStart"/>
      <w:r w:rsidRPr="004142CE">
        <w:rPr>
          <w:rFonts w:ascii="맑은 고딕" w:eastAsia="맑은 고딕" w:hAnsi="맑은 고딕"/>
        </w:rPr>
        <w:t>webapp</w:t>
      </w:r>
      <w:proofErr w:type="spellEnd"/>
      <w:r w:rsidRPr="004142CE">
        <w:rPr>
          <w:rFonts w:ascii="맑은 고딕" w:eastAsia="맑은 고딕" w:hAnsi="맑은 고딕"/>
        </w:rPr>
        <w:t>/resources/</w:t>
      </w:r>
      <w:proofErr w:type="spellStart"/>
      <w:r w:rsidR="00A07B53" w:rsidRPr="004142CE">
        <w:rPr>
          <w:rFonts w:ascii="맑은 고딕" w:eastAsia="맑은 고딕" w:hAnsi="맑은 고딕"/>
        </w:rPr>
        <w:t>js</w:t>
      </w:r>
      <w:proofErr w:type="spellEnd"/>
      <w:r w:rsidRPr="004142CE">
        <w:rPr>
          <w:rFonts w:ascii="맑은 고딕" w:eastAsia="맑은 고딕" w:hAnsi="맑은 고딕"/>
        </w:rPr>
        <w:t xml:space="preserve">/common/ </w:t>
      </w:r>
      <w:r w:rsidRPr="004142CE">
        <w:rPr>
          <w:rFonts w:ascii="맑은 고딕" w:eastAsia="맑은 고딕" w:hAnsi="맑은 고딕" w:hint="eastAsia"/>
        </w:rPr>
        <w:t>경로</w:t>
      </w:r>
      <w:r w:rsidR="00A07B53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안의 </w:t>
      </w:r>
      <w:r w:rsidRPr="004142CE">
        <w:rPr>
          <w:rFonts w:ascii="맑은 고딕" w:eastAsia="맑은 고딕" w:hAnsi="맑은 고딕"/>
        </w:rPr>
        <w:t>board.js</w:t>
      </w:r>
      <w:r w:rsidR="00A07B53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를 </w:t>
      </w:r>
      <w:r w:rsidRPr="004142CE">
        <w:rPr>
          <w:rFonts w:ascii="맑은 고딕" w:eastAsia="맑은 고딕" w:hAnsi="맑은 고딕"/>
        </w:rPr>
        <w:t xml:space="preserve">Copy </w:t>
      </w:r>
      <w:r w:rsidRPr="004142CE">
        <w:rPr>
          <w:rFonts w:ascii="맑은 고딕" w:eastAsia="맑은 고딕" w:hAnsi="맑은 고딕" w:hint="eastAsia"/>
        </w:rPr>
        <w:t xml:space="preserve">하여 </w:t>
      </w:r>
      <w:r w:rsidRPr="004142CE">
        <w:rPr>
          <w:rFonts w:ascii="맑은 고딕" w:eastAsia="맑은 고딕" w:hAnsi="맑은 고딕"/>
        </w:rPr>
        <w:t xml:space="preserve">동일경로에 Paste </w:t>
      </w:r>
      <w:r w:rsidRPr="004142CE">
        <w:rPr>
          <w:rFonts w:ascii="맑은 고딕" w:eastAsia="맑은 고딕" w:hAnsi="맑은 고딕" w:hint="eastAsia"/>
        </w:rPr>
        <w:t xml:space="preserve">한 후 각각 </w:t>
      </w:r>
      <w:r w:rsidRPr="004142CE">
        <w:rPr>
          <w:rFonts w:ascii="맑은 고딕" w:eastAsia="맑은 고딕" w:hAnsi="맑은 고딕"/>
        </w:rPr>
        <w:t>sample.</w:t>
      </w:r>
      <w:r w:rsidR="00A07B53" w:rsidRPr="004142CE">
        <w:rPr>
          <w:rFonts w:ascii="맑은 고딕" w:eastAsia="맑은 고딕" w:hAnsi="맑은 고딕"/>
        </w:rPr>
        <w:t>js</w:t>
      </w:r>
      <w:r w:rsidR="00A07B53" w:rsidRPr="004142CE">
        <w:rPr>
          <w:rFonts w:ascii="맑은 고딕" w:eastAsia="맑은 고딕" w:hAnsi="맑은 고딕" w:hint="eastAsia"/>
        </w:rPr>
        <w:t>로</w:t>
      </w:r>
      <w:r w:rsidRPr="004142CE">
        <w:rPr>
          <w:rFonts w:ascii="맑은 고딕" w:eastAsia="맑은 고딕" w:hAnsi="맑은 고딕" w:hint="eastAsia"/>
        </w:rPr>
        <w:t xml:space="preserve"> 명명한다.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7A23DA" w:rsidRPr="004142CE" w:rsidRDefault="00992262" w:rsidP="007A23DA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294B67" wp14:editId="603E80D6">
                <wp:simplePos x="0" y="0"/>
                <wp:positionH relativeFrom="margin">
                  <wp:posOffset>1171575</wp:posOffset>
                </wp:positionH>
                <wp:positionV relativeFrom="paragraph">
                  <wp:posOffset>440055</wp:posOffset>
                </wp:positionV>
                <wp:extent cx="971550" cy="171450"/>
                <wp:effectExtent l="0" t="0" r="19050" b="1905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71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94B67" id="직사각형 21" o:spid="_x0000_s1044" style="position:absolute;left:0;text-align:left;margin-left:92.25pt;margin-top:34.65pt;width:76.5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8D30BB" w:rsidRPr="004142CE">
        <w:rPr>
          <w:rFonts w:ascii="맑은 고딕" w:eastAsia="맑은 고딕" w:hAnsi="맑은 고딕" w:hint="eastAsia"/>
        </w:rPr>
        <w:t>sample.</w:t>
      </w:r>
      <w:r w:rsidR="008D30BB" w:rsidRPr="004142CE">
        <w:rPr>
          <w:rFonts w:ascii="맑은 고딕" w:eastAsia="맑은 고딕" w:hAnsi="맑은 고딕"/>
        </w:rPr>
        <w:t>jsp</w:t>
      </w:r>
      <w:proofErr w:type="spellEnd"/>
      <w:r w:rsidR="007A23DA" w:rsidRPr="004142CE">
        <w:rPr>
          <w:rFonts w:ascii="맑은 고딕" w:eastAsia="맑은 고딕" w:hAnsi="맑은 고딕"/>
        </w:rPr>
        <w:t>를</w:t>
      </w:r>
      <w:r w:rsidR="007A23DA" w:rsidRPr="004142CE">
        <w:rPr>
          <w:rFonts w:ascii="맑은 고딕" w:eastAsia="맑은 고딕" w:hAnsi="맑은 고딕" w:hint="eastAsia"/>
        </w:rPr>
        <w:t xml:space="preserve"> 편집기에서 열고 업무스크립트를 </w:t>
      </w:r>
      <w:r w:rsidR="007A23DA" w:rsidRPr="004142CE">
        <w:rPr>
          <w:rFonts w:ascii="맑은 고딕" w:eastAsia="맑은 고딕" w:hAnsi="맑은 고딕" w:cs="Courier New"/>
          <w:i/>
          <w:iCs/>
          <w:color w:val="2A00FF"/>
          <w:sz w:val="16"/>
          <w:szCs w:val="16"/>
        </w:rPr>
        <w:t>"/resources/</w:t>
      </w:r>
      <w:proofErr w:type="spellStart"/>
      <w:r w:rsidR="007A23DA" w:rsidRPr="004142CE">
        <w:rPr>
          <w:rFonts w:ascii="맑은 고딕" w:eastAsia="맑은 고딕" w:hAnsi="맑은 고딕" w:cs="Courier New"/>
          <w:i/>
          <w:iCs/>
          <w:color w:val="2A00FF"/>
          <w:sz w:val="16"/>
          <w:szCs w:val="16"/>
        </w:rPr>
        <w:t>js</w:t>
      </w:r>
      <w:proofErr w:type="spellEnd"/>
      <w:r w:rsidR="007A23DA" w:rsidRPr="004142CE">
        <w:rPr>
          <w:rFonts w:ascii="맑은 고딕" w:eastAsia="맑은 고딕" w:hAnsi="맑은 고딕" w:cs="Courier New"/>
          <w:i/>
          <w:iCs/>
          <w:color w:val="2A00FF"/>
          <w:sz w:val="16"/>
          <w:szCs w:val="16"/>
        </w:rPr>
        <w:t>/common/board.js" =&gt; "/resources/</w:t>
      </w:r>
      <w:proofErr w:type="spellStart"/>
      <w:r w:rsidR="007A23DA" w:rsidRPr="004142CE">
        <w:rPr>
          <w:rFonts w:ascii="맑은 고딕" w:eastAsia="맑은 고딕" w:hAnsi="맑은 고딕" w:cs="Courier New"/>
          <w:i/>
          <w:iCs/>
          <w:color w:val="2A00FF"/>
          <w:sz w:val="16"/>
          <w:szCs w:val="16"/>
        </w:rPr>
        <w:t>js</w:t>
      </w:r>
      <w:proofErr w:type="spellEnd"/>
      <w:r w:rsidR="007A23DA" w:rsidRPr="004142CE">
        <w:rPr>
          <w:rFonts w:ascii="맑은 고딕" w:eastAsia="맑은 고딕" w:hAnsi="맑은 고딕" w:cs="Courier New"/>
          <w:i/>
          <w:iCs/>
          <w:color w:val="2A00FF"/>
          <w:sz w:val="16"/>
          <w:szCs w:val="16"/>
        </w:rPr>
        <w:t>/common/sample.js"</w:t>
      </w:r>
      <w:r w:rsidR="007A23DA" w:rsidRPr="004142CE">
        <w:rPr>
          <w:rFonts w:ascii="맑은 고딕" w:eastAsia="맑은 고딕" w:hAnsi="맑은 고딕" w:hint="eastAsia"/>
        </w:rPr>
        <w:t>로 수정한다.</w:t>
      </w: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7A23DA" w:rsidP="00A807F1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sample.</w:t>
      </w:r>
      <w:r w:rsidRPr="004142CE">
        <w:rPr>
          <w:rFonts w:ascii="맑은 고딕" w:eastAsia="맑은 고딕" w:hAnsi="맑은 고딕"/>
        </w:rPr>
        <w:t>js</w:t>
      </w:r>
      <w:r w:rsidRPr="004142CE">
        <w:rPr>
          <w:rFonts w:ascii="맑은 고딕" w:eastAsia="맑은 고딕" w:hAnsi="맑은 고딕" w:hint="eastAsia"/>
        </w:rPr>
        <w:t xml:space="preserve">를 편집기에서 열고 </w:t>
      </w:r>
      <w:r w:rsidRPr="004142CE">
        <w:rPr>
          <w:rFonts w:ascii="맑은 고딕" w:eastAsia="맑은 고딕" w:hAnsi="맑은 고딕"/>
        </w:rPr>
        <w:t xml:space="preserve">consts.url </w:t>
      </w:r>
      <w:r w:rsidRPr="004142CE">
        <w:rPr>
          <w:rFonts w:ascii="맑은 고딕" w:eastAsia="맑은 고딕" w:hAnsi="맑은 고딕" w:hint="eastAsia"/>
        </w:rPr>
        <w:t xml:space="preserve">항목의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 xml:space="preserve">을 </w:t>
      </w:r>
      <w:r w:rsidRPr="004142CE">
        <w:rPr>
          <w:rFonts w:ascii="맑은 고딕" w:eastAsia="맑은 고딕" w:hAnsi="맑은 고딕"/>
        </w:rPr>
        <w:t>Controller</w:t>
      </w:r>
      <w:r w:rsidRPr="004142CE">
        <w:rPr>
          <w:rFonts w:ascii="맑은 고딕" w:eastAsia="맑은 고딕" w:hAnsi="맑은 고딕" w:hint="eastAsia"/>
        </w:rPr>
        <w:t xml:space="preserve">에서 정의한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로 모두 변경한다.</w:t>
      </w:r>
    </w:p>
    <w:tbl>
      <w:tblPr>
        <w:tblStyle w:val="ae"/>
        <w:tblpPr w:leftFromText="142" w:rightFromText="142" w:vertAnchor="text" w:horzAnchor="page" w:tblpX="5446" w:tblpY="184"/>
        <w:tblW w:w="0" w:type="auto"/>
        <w:tblLook w:val="04A0" w:firstRow="1" w:lastRow="0" w:firstColumn="1" w:lastColumn="0" w:noHBand="0" w:noVBand="1"/>
      </w:tblPr>
      <w:tblGrid>
        <w:gridCol w:w="904"/>
        <w:gridCol w:w="4194"/>
      </w:tblGrid>
      <w:tr w:rsidR="00A807F1" w:rsidRPr="004142CE" w:rsidTr="0099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4" w:type="dxa"/>
          </w:tcPr>
          <w:p w:rsidR="00A807F1" w:rsidRPr="004142CE" w:rsidRDefault="00A807F1" w:rsidP="00A807F1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U</w:t>
            </w:r>
            <w:r w:rsidRPr="004142CE">
              <w:rPr>
                <w:rFonts w:ascii="맑은 고딕" w:eastAsia="맑은 고딕" w:hAnsi="맑은 고딕"/>
              </w:rPr>
              <w:t>RL</w:t>
            </w:r>
          </w:p>
        </w:tc>
        <w:tc>
          <w:tcPr>
            <w:tcW w:w="4194" w:type="dxa"/>
          </w:tcPr>
          <w:p w:rsidR="00A807F1" w:rsidRPr="004142CE" w:rsidRDefault="00A807F1" w:rsidP="00A807F1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변경 전</w:t>
            </w:r>
          </w:p>
        </w:tc>
      </w:tr>
      <w:tr w:rsidR="00A807F1" w:rsidRPr="004142CE" w:rsidTr="00992262">
        <w:tc>
          <w:tcPr>
            <w:tcW w:w="904" w:type="dxa"/>
          </w:tcPr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search: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excel: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select: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remove: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save: 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form:   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view:   </w:t>
            </w:r>
          </w:p>
        </w:tc>
        <w:tc>
          <w:tcPr>
            <w:tcW w:w="4194" w:type="dxa"/>
          </w:tcPr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search.json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select.json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delete.json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save.json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A807F1" w:rsidRPr="004142CE" w:rsidRDefault="00A807F1" w:rsidP="00A807F1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</w:tc>
      </w:tr>
    </w:tbl>
    <w:p w:rsidR="00A807F1" w:rsidRPr="004142CE" w:rsidRDefault="00992262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350773" wp14:editId="396B7FB9">
                <wp:simplePos x="0" y="0"/>
                <wp:positionH relativeFrom="margin">
                  <wp:posOffset>1304925</wp:posOffset>
                </wp:positionH>
                <wp:positionV relativeFrom="paragraph">
                  <wp:posOffset>2687320</wp:posOffset>
                </wp:positionV>
                <wp:extent cx="971550" cy="438150"/>
                <wp:effectExtent l="0" t="0" r="19050" b="1905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381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50773" id="직사각형 23" o:spid="_x0000_s1045" style="position:absolute;left:0;text-align:left;margin-left:102.75pt;margin-top:211.6pt;width:76.5pt;height:34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ae"/>
        <w:tblpPr w:leftFromText="142" w:rightFromText="142" w:vertAnchor="text" w:horzAnchor="page" w:tblpX="5476" w:tblpY="239"/>
        <w:tblW w:w="0" w:type="auto"/>
        <w:tblLayout w:type="fixed"/>
        <w:tblLook w:val="04A0" w:firstRow="1" w:lastRow="0" w:firstColumn="1" w:lastColumn="0" w:noHBand="0" w:noVBand="1"/>
      </w:tblPr>
      <w:tblGrid>
        <w:gridCol w:w="904"/>
        <w:gridCol w:w="4194"/>
      </w:tblGrid>
      <w:tr w:rsidR="00992262" w:rsidRPr="004142CE" w:rsidTr="00992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4" w:type="dxa"/>
          </w:tcPr>
          <w:p w:rsidR="00992262" w:rsidRPr="004142CE" w:rsidRDefault="00992262" w:rsidP="0099226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U</w:t>
            </w:r>
            <w:r w:rsidRPr="004142CE">
              <w:rPr>
                <w:rFonts w:ascii="맑은 고딕" w:eastAsia="맑은 고딕" w:hAnsi="맑은 고딕"/>
              </w:rPr>
              <w:t>RL</w:t>
            </w:r>
          </w:p>
        </w:tc>
        <w:tc>
          <w:tcPr>
            <w:tcW w:w="4194" w:type="dxa"/>
          </w:tcPr>
          <w:p w:rsidR="00992262" w:rsidRPr="004142CE" w:rsidRDefault="00992262" w:rsidP="00992262">
            <w:pPr>
              <w:pStyle w:val="af2"/>
              <w:spacing w:after="0"/>
              <w:ind w:leftChars="0" w:left="0"/>
              <w:jc w:val="center"/>
              <w:rPr>
                <w:rFonts w:ascii="맑은 고딕" w:eastAsia="맑은 고딕" w:hAnsi="맑은 고딕"/>
              </w:rPr>
            </w:pPr>
            <w:r w:rsidRPr="004142CE">
              <w:rPr>
                <w:rFonts w:ascii="맑은 고딕" w:eastAsia="맑은 고딕" w:hAnsi="맑은 고딕" w:hint="eastAsia"/>
              </w:rPr>
              <w:t>변경 후</w:t>
            </w:r>
          </w:p>
        </w:tc>
      </w:tr>
      <w:tr w:rsidR="00992262" w:rsidRPr="004142CE" w:rsidTr="00992262">
        <w:tc>
          <w:tcPr>
            <w:tcW w:w="904" w:type="dxa"/>
          </w:tcPr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search: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excel: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select: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remove: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save: 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 xml:space="preserve">form:   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</w:pP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 xml:space="preserve">view:   </w:t>
            </w:r>
          </w:p>
        </w:tc>
        <w:tc>
          <w:tcPr>
            <w:tcW w:w="4194" w:type="dxa"/>
          </w:tcPr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search.json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download.do"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select.json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delete.json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proofErr w:type="spellStart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save.json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99226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맑은 고딕" w:eastAsia="맑은 고딕" w:hAnsi="맑은 고딕" w:cs="Courier New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lastRenderedPageBreak/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form.do"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  <w:p w:rsidR="00992262" w:rsidRPr="004142CE" w:rsidRDefault="00992262" w:rsidP="00657E58">
            <w:pPr>
              <w:pStyle w:val="af2"/>
              <w:spacing w:after="0"/>
              <w:ind w:leftChars="0" w:left="0"/>
              <w:rPr>
                <w:rFonts w:ascii="맑은 고딕" w:eastAsia="맑은 고딕" w:hAnsi="맑은 고딕"/>
                <w:sz w:val="16"/>
                <w:szCs w:val="16"/>
              </w:rPr>
            </w:pPr>
            <w:proofErr w:type="spellStart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getUrl</w:t>
            </w:r>
            <w:proofErr w:type="spellEnd"/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(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"/common/board/</w:t>
            </w:r>
            <w:r w:rsidRPr="004142CE">
              <w:rPr>
                <w:rFonts w:ascii="맑은 고딕" w:eastAsia="맑은 고딕" w:hAnsi="맑은 고딕" w:cs="Courier New" w:hint="eastAsia"/>
                <w:color w:val="2A00FF"/>
                <w:sz w:val="16"/>
                <w:szCs w:val="16"/>
              </w:rPr>
              <w:t>sample/</w:t>
            </w:r>
            <w:r w:rsidRPr="004142CE">
              <w:rPr>
                <w:rFonts w:ascii="맑은 고딕" w:eastAsia="맑은 고딕" w:hAnsi="맑은 고딕" w:cs="Courier New"/>
                <w:color w:val="2A00FF"/>
                <w:sz w:val="16"/>
                <w:szCs w:val="16"/>
              </w:rPr>
              <w:t>view.do"</w:t>
            </w:r>
            <w:r w:rsidRPr="004142CE">
              <w:rPr>
                <w:rFonts w:ascii="맑은 고딕" w:eastAsia="맑은 고딕" w:hAnsi="맑은 고딕" w:cs="Courier New"/>
                <w:color w:val="000000"/>
                <w:sz w:val="16"/>
                <w:szCs w:val="16"/>
              </w:rPr>
              <w:t>)</w:t>
            </w:r>
          </w:p>
        </w:tc>
      </w:tr>
    </w:tbl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A807F1" w:rsidRPr="004142CE" w:rsidRDefault="00A807F1" w:rsidP="00A807F1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132C0F" w:rsidRPr="004142CE" w:rsidRDefault="00132C0F" w:rsidP="00132C0F">
      <w:pPr>
        <w:pStyle w:val="2"/>
        <w:numPr>
          <w:ilvl w:val="0"/>
          <w:numId w:val="28"/>
        </w:numPr>
        <w:spacing w:before="240"/>
        <w:rPr>
          <w:rFonts w:ascii="맑은 고딕" w:eastAsia="맑은 고딕" w:hAnsi="맑은 고딕"/>
          <w:lang w:val="ko-KR"/>
        </w:rPr>
      </w:pPr>
      <w:bookmarkStart w:id="41" w:name="_Toc401596881"/>
      <w:r w:rsidRPr="004142CE">
        <w:rPr>
          <w:rFonts w:ascii="맑은 고딕" w:eastAsia="맑은 고딕" w:hAnsi="맑은 고딕" w:hint="eastAsia"/>
          <w:lang w:val="ko-KR"/>
        </w:rPr>
        <w:t>WAS 실행</w:t>
      </w:r>
      <w:bookmarkEnd w:id="41"/>
      <w:r w:rsidRPr="004142CE">
        <w:rPr>
          <w:rFonts w:ascii="맑은 고딕" w:eastAsia="맑은 고딕" w:hAnsi="맑은 고딕"/>
          <w:lang w:val="ko-KR"/>
        </w:rPr>
        <w:t xml:space="preserve"> </w:t>
      </w:r>
    </w:p>
    <w:p w:rsidR="00132C0F" w:rsidRPr="004142CE" w:rsidRDefault="00132C0F" w:rsidP="006B39EB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프로젝트 개발환경 설정방법을 참고한다.</w:t>
      </w:r>
    </w:p>
    <w:p w:rsidR="00132C0F" w:rsidRPr="004142CE" w:rsidRDefault="00D611A2" w:rsidP="00132C0F">
      <w:pPr>
        <w:pStyle w:val="2"/>
        <w:numPr>
          <w:ilvl w:val="0"/>
          <w:numId w:val="28"/>
        </w:numPr>
        <w:spacing w:before="240"/>
        <w:rPr>
          <w:rFonts w:ascii="맑은 고딕" w:eastAsia="맑은 고딕" w:hAnsi="맑은 고딕"/>
          <w:lang w:val="ko-KR"/>
        </w:rPr>
      </w:pPr>
      <w:bookmarkStart w:id="42" w:name="_Toc401596882"/>
      <w:r w:rsidRPr="004142CE">
        <w:rPr>
          <w:rFonts w:ascii="맑은 고딕" w:eastAsia="맑은 고딕" w:hAnsi="맑은 고딕" w:hint="eastAsia"/>
          <w:lang w:val="ko-KR"/>
        </w:rPr>
        <w:t>메뉴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생성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및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권한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설정</w:t>
      </w:r>
      <w:bookmarkEnd w:id="42"/>
      <w:r w:rsidR="00132C0F" w:rsidRPr="004142CE">
        <w:rPr>
          <w:rFonts w:ascii="맑은 고딕" w:eastAsia="맑은 고딕" w:hAnsi="맑은 고딕"/>
          <w:lang w:val="ko-KR"/>
        </w:rPr>
        <w:t xml:space="preserve"> </w:t>
      </w:r>
    </w:p>
    <w:p w:rsidR="00132C0F" w:rsidRPr="004142CE" w:rsidRDefault="00132C0F" w:rsidP="00132C0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화면관리로 이동한 후 추가 버튼을 눌러 </w:t>
      </w:r>
      <w:r w:rsidR="00D47284" w:rsidRPr="004142CE">
        <w:rPr>
          <w:rFonts w:ascii="맑은 고딕" w:eastAsia="맑은 고딕" w:hAnsi="맑은 고딕" w:hint="eastAsia"/>
        </w:rPr>
        <w:t xml:space="preserve">게시판의 화면정보를 참고하여 </w:t>
      </w:r>
      <w:r w:rsidRPr="004142CE">
        <w:rPr>
          <w:rFonts w:ascii="맑은 고딕" w:eastAsia="맑은 고딕" w:hAnsi="맑은 고딕" w:hint="eastAsia"/>
        </w:rPr>
        <w:t xml:space="preserve">관리화면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을 화면으로 등록한다.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DD1E6B" wp14:editId="09E4D574">
                <wp:simplePos x="0" y="0"/>
                <wp:positionH relativeFrom="margin">
                  <wp:posOffset>1590675</wp:posOffset>
                </wp:positionH>
                <wp:positionV relativeFrom="paragraph">
                  <wp:posOffset>3067685</wp:posOffset>
                </wp:positionV>
                <wp:extent cx="2343150" cy="209550"/>
                <wp:effectExtent l="0" t="0" r="19050" b="1905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095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D1E6B" id="직사각형 27" o:spid="_x0000_s1046" style="position:absolute;left:0;text-align:left;margin-left:125.25pt;margin-top:241.55pt;width:184.5pt;height:16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3D0C7F82" wp14:editId="23847FDC">
            <wp:extent cx="5410200" cy="5479562"/>
            <wp:effectExtent l="0" t="0" r="0" b="698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화면등록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632" cy="54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284" w:rsidRPr="004142CE" w:rsidRDefault="00132C0F" w:rsidP="00132C0F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lastRenderedPageBreak/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메뉴관리로 이동한 후 추가 버튼을 눌러 </w:t>
      </w:r>
      <w:r w:rsidR="00D47284" w:rsidRPr="004142CE">
        <w:rPr>
          <w:rFonts w:ascii="맑은 고딕" w:eastAsia="맑은 고딕" w:hAnsi="맑은 고딕" w:hint="eastAsia"/>
        </w:rPr>
        <w:t xml:space="preserve">게시판의 메뉴정보를 참고하여 </w:t>
      </w:r>
      <w:r w:rsidRPr="004142CE">
        <w:rPr>
          <w:rFonts w:ascii="맑은 고딕" w:eastAsia="맑은 고딕" w:hAnsi="맑은 고딕" w:hint="eastAsia"/>
        </w:rPr>
        <w:t xml:space="preserve">관리화면 </w:t>
      </w:r>
      <w:r w:rsidRPr="004142CE">
        <w:rPr>
          <w:rFonts w:ascii="맑은 고딕" w:eastAsia="맑은 고딕" w:hAnsi="맑은 고딕"/>
        </w:rPr>
        <w:t>URL</w:t>
      </w:r>
      <w:r w:rsidRPr="004142CE">
        <w:rPr>
          <w:rFonts w:ascii="맑은 고딕" w:eastAsia="맑은 고딕" w:hAnsi="맑은 고딕" w:hint="eastAsia"/>
        </w:rPr>
        <w:t>을 메뉴로 등록한다.</w:t>
      </w:r>
    </w:p>
    <w:p w:rsidR="00132C0F" w:rsidRPr="004142CE" w:rsidRDefault="00D47284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>(</w:t>
      </w:r>
      <w:r w:rsidRPr="004142CE">
        <w:rPr>
          <w:rFonts w:ascii="맑은 고딕" w:eastAsia="맑은 고딕" w:hAnsi="맑은 고딕" w:hint="eastAsia"/>
        </w:rPr>
        <w:t>필수입력: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 xml:space="preserve">메뉴ID, </w:t>
      </w:r>
      <w:r w:rsidRPr="004142CE">
        <w:rPr>
          <w:rFonts w:ascii="맑은 고딕" w:eastAsia="맑은 고딕" w:hAnsi="맑은 고딕"/>
        </w:rPr>
        <w:t>메뉴명칭</w:t>
      </w:r>
      <w:r w:rsidRPr="004142CE">
        <w:rPr>
          <w:rFonts w:ascii="맑은 고딕" w:eastAsia="맑은 고딕" w:hAnsi="맑은 고딕" w:hint="eastAsia"/>
        </w:rPr>
        <w:t xml:space="preserve">, 상위메뉴ID, </w:t>
      </w:r>
      <w:r w:rsidRPr="004142CE">
        <w:rPr>
          <w:rFonts w:ascii="맑은 고딕" w:eastAsia="맑은 고딕" w:hAnsi="맑은 고딕"/>
        </w:rPr>
        <w:t>메뉴</w:t>
      </w:r>
      <w:r w:rsidRPr="004142CE">
        <w:rPr>
          <w:rFonts w:ascii="맑은 고딕" w:eastAsia="맑은 고딕" w:hAnsi="맑은 고딕" w:hint="eastAsia"/>
        </w:rPr>
        <w:t xml:space="preserve">URL, </w:t>
      </w:r>
      <w:r w:rsidRPr="004142CE">
        <w:rPr>
          <w:rFonts w:ascii="맑은 고딕" w:eastAsia="맑은 고딕" w:hAnsi="맑은 고딕"/>
        </w:rPr>
        <w:t>메뉴레벨</w:t>
      </w:r>
      <w:r w:rsidRPr="004142CE">
        <w:rPr>
          <w:rFonts w:ascii="맑은 고딕" w:eastAsia="맑은 고딕" w:hAnsi="맑은 고딕" w:hint="eastAsia"/>
        </w:rPr>
        <w:t>, 메뉴순서,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화면타입,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활성화</w:t>
      </w:r>
      <w:r w:rsidR="00992262"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</w:rPr>
        <w:t>여부)</w:t>
      </w:r>
    </w:p>
    <w:p w:rsidR="00992262" w:rsidRPr="004142CE" w:rsidRDefault="00992262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96FC27" wp14:editId="0B540D28">
                <wp:simplePos x="0" y="0"/>
                <wp:positionH relativeFrom="margin">
                  <wp:posOffset>1619250</wp:posOffset>
                </wp:positionH>
                <wp:positionV relativeFrom="paragraph">
                  <wp:posOffset>4162424</wp:posOffset>
                </wp:positionV>
                <wp:extent cx="4152900" cy="180975"/>
                <wp:effectExtent l="0" t="0" r="19050" b="28575"/>
                <wp:wrapNone/>
                <wp:docPr id="28" name="직사각형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5290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6FC27" id="직사각형 28" o:spid="_x0000_s1047" style="position:absolute;left:0;text-align:left;margin-left:127.5pt;margin-top:327.75pt;width:327pt;height:14.2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2C8284D9" wp14:editId="262F5273">
            <wp:extent cx="5429250" cy="5498855"/>
            <wp:effectExtent l="0" t="0" r="0" b="698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메뉴등록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041" cy="55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62" w:rsidRPr="004142CE" w:rsidRDefault="00992262" w:rsidP="00D47284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D47284" w:rsidP="006B39EB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 xml:space="preserve">그룹화면관리로 이동한 후 </w:t>
      </w:r>
      <w:r w:rsidRPr="004142CE">
        <w:rPr>
          <w:rFonts w:ascii="맑은 고딕" w:eastAsia="맑은 고딕" w:hAnsi="맑은 고딕"/>
        </w:rPr>
        <w:t>[</w:t>
      </w:r>
      <w:r w:rsidRPr="004142CE">
        <w:rPr>
          <w:rFonts w:ascii="맑은 고딕" w:eastAsia="맑은 고딕" w:hAnsi="맑은 고딕" w:hint="eastAsia"/>
        </w:rPr>
        <w:t>그룹목록]</w:t>
      </w:r>
      <w:r w:rsidRPr="004142CE">
        <w:rPr>
          <w:rFonts w:ascii="맑은 고딕" w:eastAsia="맑은 고딕" w:hAnsi="맑은 고딕"/>
        </w:rPr>
        <w:t>에서 “</w:t>
      </w:r>
      <w:r w:rsidRPr="004142CE">
        <w:rPr>
          <w:rFonts w:ascii="맑은 고딕" w:eastAsia="맑은 고딕" w:hAnsi="맑은 고딕" w:hint="eastAsia"/>
        </w:rPr>
        <w:t>시스템관리그룹</w:t>
      </w:r>
      <w:r w:rsidRPr="004142CE">
        <w:rPr>
          <w:rFonts w:ascii="맑은 고딕" w:eastAsia="맑은 고딕" w:hAnsi="맑은 고딕"/>
        </w:rPr>
        <w:t>”</w:t>
      </w:r>
      <w:r w:rsidRPr="004142CE">
        <w:rPr>
          <w:rFonts w:ascii="맑은 고딕" w:eastAsia="맑은 고딕" w:hAnsi="맑은 고딕" w:hint="eastAsia"/>
        </w:rPr>
        <w:t>을 선택하고,</w:t>
      </w:r>
      <w:r w:rsidRPr="004142CE">
        <w:rPr>
          <w:rFonts w:ascii="맑은 고딕" w:eastAsia="맑은 고딕" w:hAnsi="맑은 고딕"/>
        </w:rPr>
        <w:t xml:space="preserve"> [</w:t>
      </w:r>
      <w:r w:rsidRPr="004142CE">
        <w:rPr>
          <w:rFonts w:ascii="맑은 고딕" w:eastAsia="맑은 고딕" w:hAnsi="맑은 고딕" w:hint="eastAsia"/>
        </w:rPr>
        <w:t xml:space="preserve">화면목록]에선 </w:t>
      </w:r>
      <w:r w:rsidRPr="004142CE">
        <w:rPr>
          <w:rFonts w:ascii="맑은 고딕" w:eastAsia="맑은 고딕" w:hAnsi="맑은 고딕"/>
        </w:rPr>
        <w:t>“</w:t>
      </w:r>
      <w:r w:rsidRPr="004142CE">
        <w:rPr>
          <w:rFonts w:ascii="맑은 고딕" w:eastAsia="맑은 고딕" w:hAnsi="맑은 고딕" w:hint="eastAsia"/>
        </w:rPr>
        <w:t>샘플게시판</w:t>
      </w:r>
      <w:r w:rsidRPr="004142CE">
        <w:rPr>
          <w:rFonts w:ascii="맑은 고딕" w:eastAsia="맑은 고딕" w:hAnsi="맑은 고딕"/>
        </w:rPr>
        <w:t xml:space="preserve">”을 </w:t>
      </w:r>
      <w:r w:rsidRPr="004142CE">
        <w:rPr>
          <w:rFonts w:ascii="맑은 고딕" w:eastAsia="맑은 고딕" w:hAnsi="맑은 고딕" w:hint="eastAsia"/>
        </w:rPr>
        <w:t>선택한 후 [그룹화면관리]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목록의 추가 버튼을 누른 다음,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추가된 항목의 기본항목을 허용으로 변경한 후 저장버튼을 클릭하여 시스템관리그룹에게 생성한 게시판의 접근권한을 부여한다.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9F51BD" wp14:editId="6E0F77C7">
                <wp:simplePos x="0" y="0"/>
                <wp:positionH relativeFrom="margin">
                  <wp:posOffset>3762375</wp:posOffset>
                </wp:positionH>
                <wp:positionV relativeFrom="paragraph">
                  <wp:posOffset>1104900</wp:posOffset>
                </wp:positionV>
                <wp:extent cx="1962150" cy="180975"/>
                <wp:effectExtent l="0" t="0" r="19050" b="28575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6215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31" o:spid="_x0000_s1048" style="position:absolute;left:0;text-align:left;margin-left:296.25pt;margin-top:87pt;width:154.5pt;height:14.25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9F51BD" wp14:editId="6E0F77C7">
                <wp:simplePos x="0" y="0"/>
                <wp:positionH relativeFrom="margin">
                  <wp:posOffset>1600200</wp:posOffset>
                </wp:positionH>
                <wp:positionV relativeFrom="paragraph">
                  <wp:posOffset>1304924</wp:posOffset>
                </wp:positionV>
                <wp:extent cx="2105025" cy="161925"/>
                <wp:effectExtent l="0" t="0" r="28575" b="2857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105025" cy="161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30" o:spid="_x0000_s1049" style="position:absolute;left:0;text-align:left;margin-left:126pt;margin-top:102.75pt;width:165.75pt;height:12.7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9F51BD" wp14:editId="6E0F77C7">
                <wp:simplePos x="0" y="0"/>
                <wp:positionH relativeFrom="margin">
                  <wp:posOffset>1562100</wp:posOffset>
                </wp:positionH>
                <wp:positionV relativeFrom="paragraph">
                  <wp:posOffset>4476750</wp:posOffset>
                </wp:positionV>
                <wp:extent cx="4152900" cy="180975"/>
                <wp:effectExtent l="0" t="0" r="19050" b="28575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52900" cy="18097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21000"/>
                          </a:schemeClr>
                        </a:solidFill>
                        <a:ln w="25400"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41F7D" w:rsidRPr="002B40FB" w:rsidRDefault="00F41F7D" w:rsidP="00992262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color w:val="CE990B" w:themeColor="accent3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F51BD" id="직사각형 29" o:spid="_x0000_s1050" style="position:absolute;left:0;text-align:left;margin-left:123pt;margin-top:352.5pt;width:327pt;height:14.2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" fillcolor="#f4bf2e [3206]" strokecolor="#896507 [1606]" strokeweight="2pt">
                <v:fill opacity="13878f"/>
                <v:textbox>
                  <w:txbxContent>
                    <w:p w:rsidR="00F41F7D" w:rsidRPr="002B40FB" w:rsidRDefault="00F41F7D" w:rsidP="00992262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color w:val="CE990B" w:themeColor="accent3" w:themeShade="BF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2CE">
        <w:rPr>
          <w:rFonts w:ascii="맑은 고딕" w:eastAsia="맑은 고딕" w:hAnsi="맑은 고딕"/>
          <w:noProof/>
        </w:rPr>
        <w:drawing>
          <wp:inline distT="0" distB="0" distL="0" distR="0" wp14:anchorId="378F485A" wp14:editId="0ED78684">
            <wp:extent cx="5400675" cy="5469914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권한등록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12" cy="547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284" w:rsidRPr="004142CE" w:rsidRDefault="00D47284" w:rsidP="006B39EB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처리완료 후 로그아웃 후에 다시 로그인해야 추가된 메뉴를 확인할 수 있다.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CD0554" w:rsidP="00D47284">
      <w:pPr>
        <w:pStyle w:val="2"/>
        <w:numPr>
          <w:ilvl w:val="0"/>
          <w:numId w:val="28"/>
        </w:numPr>
        <w:spacing w:before="240"/>
        <w:rPr>
          <w:rFonts w:ascii="맑은 고딕" w:eastAsia="맑은 고딕" w:hAnsi="맑은 고딕"/>
          <w:lang w:val="ko-KR"/>
        </w:rPr>
      </w:pPr>
      <w:bookmarkStart w:id="43" w:name="_Toc401596883"/>
      <w:r w:rsidRPr="004142CE">
        <w:rPr>
          <w:rFonts w:ascii="맑은 고딕" w:eastAsia="맑은 고딕" w:hAnsi="맑은 고딕" w:hint="eastAsia"/>
          <w:lang w:val="ko-KR"/>
        </w:rPr>
        <w:t>결과</w:t>
      </w:r>
      <w:r w:rsidRPr="004142CE">
        <w:rPr>
          <w:rFonts w:ascii="맑은 고딕" w:eastAsia="맑은 고딕" w:hAnsi="맑은 고딕" w:hint="eastAsia"/>
        </w:rPr>
        <w:t xml:space="preserve"> </w:t>
      </w:r>
      <w:r w:rsidRPr="004142CE">
        <w:rPr>
          <w:rFonts w:ascii="맑은 고딕" w:eastAsia="맑은 고딕" w:hAnsi="맑은 고딕" w:hint="eastAsia"/>
          <w:lang w:val="ko-KR"/>
        </w:rPr>
        <w:t>확인</w:t>
      </w:r>
      <w:bookmarkEnd w:id="43"/>
      <w:r w:rsidR="00D47284" w:rsidRPr="004142CE">
        <w:rPr>
          <w:rFonts w:ascii="맑은 고딕" w:eastAsia="맑은 고딕" w:hAnsi="맑은 고딕"/>
          <w:lang w:val="ko-KR"/>
        </w:rPr>
        <w:t xml:space="preserve"> </w:t>
      </w:r>
    </w:p>
    <w:p w:rsidR="00D47284" w:rsidRPr="004142CE" w:rsidRDefault="00D47284" w:rsidP="00D47284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웹 화면에서 시스템관리 </w:t>
      </w:r>
      <w:r w:rsidRPr="004142CE">
        <w:rPr>
          <w:rFonts w:ascii="맑은 고딕" w:eastAsia="맑은 고딕" w:hAnsi="맑은 고딕"/>
        </w:rPr>
        <w:t xml:space="preserve">– </w:t>
      </w:r>
      <w:r w:rsidRPr="004142CE">
        <w:rPr>
          <w:rFonts w:ascii="맑은 고딕" w:eastAsia="맑은 고딕" w:hAnsi="맑은 고딕" w:hint="eastAsia"/>
        </w:rPr>
        <w:t>샘플게시판으로 이동하여 게시 글을 등록하고,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등록한 글을 검색해본다.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C25B0E5" wp14:editId="7D0021D8">
            <wp:simplePos x="0" y="0"/>
            <wp:positionH relativeFrom="column">
              <wp:posOffset>94615</wp:posOffset>
            </wp:positionH>
            <wp:positionV relativeFrom="paragraph">
              <wp:posOffset>38100</wp:posOffset>
            </wp:positionV>
            <wp:extent cx="2763520" cy="2724150"/>
            <wp:effectExtent l="19050" t="19050" r="17780" b="19050"/>
            <wp:wrapSquare wrapText="bothSides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등록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2724150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42CE">
        <w:rPr>
          <w:rFonts w:ascii="맑은 고딕" w:eastAsia="맑은 고딕" w:hAnsi="맑은 고딕" w:hint="eastAsia"/>
          <w:noProof/>
        </w:rPr>
        <w:drawing>
          <wp:inline distT="0" distB="0" distL="0" distR="0" wp14:anchorId="2CC48B76" wp14:editId="0B2705FD">
            <wp:extent cx="2798470" cy="2752725"/>
            <wp:effectExtent l="19050" t="19050" r="2095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검색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716" cy="2767722"/>
                    </a:xfrm>
                    <a:prstGeom prst="rect">
                      <a:avLst/>
                    </a:prstGeom>
                    <a:ln>
                      <a:solidFill>
                        <a:schemeClr val="accent3">
                          <a:shade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D47284" w:rsidRPr="004142CE" w:rsidRDefault="00D47284" w:rsidP="00D47284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정상적으로 실행되면 해당 샘플게시판의 생성이 완료된다.</w:t>
      </w:r>
    </w:p>
    <w:p w:rsidR="00C72F1A" w:rsidRPr="004142CE" w:rsidRDefault="00C72F1A">
      <w:pPr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br w:type="page"/>
      </w:r>
    </w:p>
    <w:p w:rsidR="00C72F1A" w:rsidRPr="004142CE" w:rsidRDefault="00846058" w:rsidP="00C72F1A">
      <w:pPr>
        <w:pStyle w:val="1"/>
        <w:spacing w:before="120" w:after="0"/>
        <w:rPr>
          <w:rFonts w:ascii="맑은 고딕" w:eastAsia="맑은 고딕" w:hAnsi="맑은 고딕"/>
          <w:lang w:val="ko-KR"/>
        </w:rPr>
      </w:pPr>
      <w:bookmarkStart w:id="44" w:name="_Toc401596884"/>
      <w:r w:rsidRPr="004142CE">
        <w:rPr>
          <w:rFonts w:ascii="맑은 고딕" w:eastAsia="맑은 고딕" w:hAnsi="맑은 고딕" w:hint="eastAsia"/>
          <w:lang w:val="ko-KR"/>
        </w:rPr>
        <w:lastRenderedPageBreak/>
        <w:t>이</w:t>
      </w:r>
      <w:r w:rsidR="00C72F1A" w:rsidRPr="004142CE">
        <w:rPr>
          <w:rFonts w:ascii="맑은 고딕" w:eastAsia="맑은 고딕" w:hAnsi="맑은 고딕" w:hint="eastAsia"/>
          <w:lang w:val="ko-KR"/>
        </w:rPr>
        <w:t>후 개발 과제</w:t>
      </w:r>
      <w:bookmarkEnd w:id="44"/>
    </w:p>
    <w:p w:rsidR="00E4494D" w:rsidRPr="004142CE" w:rsidRDefault="00E4494D" w:rsidP="00043E20">
      <w:pPr>
        <w:pStyle w:val="2"/>
        <w:numPr>
          <w:ilvl w:val="0"/>
          <w:numId w:val="42"/>
        </w:numPr>
        <w:spacing w:before="240"/>
        <w:rPr>
          <w:rFonts w:ascii="맑은 고딕" w:eastAsia="맑은 고딕" w:hAnsi="맑은 고딕"/>
          <w:lang w:val="ko-KR"/>
        </w:rPr>
      </w:pPr>
      <w:bookmarkStart w:id="45" w:name="_Toc401596885"/>
      <w:r w:rsidRPr="004142CE">
        <w:rPr>
          <w:rFonts w:ascii="맑은 고딕" w:eastAsia="맑은 고딕" w:hAnsi="맑은 고딕" w:hint="eastAsia"/>
          <w:lang w:val="ko-KR"/>
        </w:rPr>
        <w:t>현재까지 구현된 기능</w:t>
      </w:r>
      <w:bookmarkEnd w:id="45"/>
    </w:p>
    <w:tbl>
      <w:tblPr>
        <w:tblW w:w="88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2"/>
        <w:gridCol w:w="1300"/>
        <w:gridCol w:w="1320"/>
        <w:gridCol w:w="1480"/>
        <w:gridCol w:w="4300"/>
      </w:tblGrid>
      <w:tr w:rsidR="00043E20" w:rsidRPr="004142CE" w:rsidTr="00043E20">
        <w:trPr>
          <w:trHeight w:val="24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분류1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분류3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작업내용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개발환경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프레이워크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통합 구성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Mybatis 설정 및 구성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Logging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Log4j 설정 및 구성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프레임워크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트랜젝션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설정 및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어노테이션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처리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Spring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 공통 상위클래스 정의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Exception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Exception Handling 및 Logging 처리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Resource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메세지리소스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적용(로케일 적용)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Locale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Locale 변경 처리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Cache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ehcache 설정 및 구성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Cache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코드데이터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캐쉬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구성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로그인, 로그아웃,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사용자로깅</w:t>
            </w:r>
            <w:proofErr w:type="spellEnd"/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인증 및 권한처리 구성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SYS_ID 기본설정 구성(세션처리)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비밀번호 변경횟수 누적 및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리셋</w:t>
            </w:r>
            <w:proofErr w:type="spellEnd"/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 설정 및 적용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 INCLUDE 생성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상단메뉴, 좌측메뉴 개발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기본 템플릿 및 화면 레이아웃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기본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편집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폼패널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및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팝업폼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설정 및 편집기능 구현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코드 연동된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콤보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검색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Mybatis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프레임워크 서비스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트랜젝션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테스트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Configuration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접근권한VIEW 적용 및 권한적용 테스트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Pagination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페이징 처리 설정 및 그리드 페이징 연동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메뉴관리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화면관리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사용자그룹관리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사용자그룹관리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사용자화면관리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그룹화면관리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그룹화면관리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Web Editor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웹에디터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플러그인 추가적용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파일업로드 플러그인 추가적용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첨부파일 업로드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File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첨부파일 다운로드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Pagination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페이징처리 테스트 및 수정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콤보그리드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적용(사용자관리 예제)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일반게시판(게)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관리자의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사용자별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자동로그인 기능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Menu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메뉴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검색시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권한연동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엑셀다운로드 개발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엑셀다운로드 적용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전자메일-개인주소록 관리 및 게시대상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전자메일-그룹주소록 관리 및 게시대상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전자메일-수신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,발신,보관,발송</w:t>
            </w:r>
            <w:proofErr w:type="gramEnd"/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그리드의 헤더 정렬 적용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Q&amp;A(게) - 답변게시판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트리그리드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적용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사이트맵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사이트맵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구현 -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탭없는페이지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샘플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핫메뉴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즐겨찾기메뉴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(HOTMENU) -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컨텍스트메뉴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Excel Control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엑셀로더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개발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코드엑셀로더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코드엑셀로더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개발작업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그리드 다중정렬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,로컬정렬,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콤보정렬</w:t>
            </w:r>
            <w:proofErr w:type="spellEnd"/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샘플작업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일정관리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일정관리(개인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,공유일정</w:t>
            </w:r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일정관리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일정관리(개인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,공유일정</w:t>
            </w:r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) - 공유대상설정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EasyUI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단계콤보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작업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Printing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iReport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를 활용한 출력기능 구현</w:t>
            </w:r>
          </w:p>
        </w:tc>
      </w:tr>
    </w:tbl>
    <w:p w:rsidR="00043E20" w:rsidRPr="004142CE" w:rsidRDefault="00043E20" w:rsidP="00043E20">
      <w:pPr>
        <w:rPr>
          <w:rFonts w:ascii="맑은 고딕" w:eastAsia="맑은 고딕" w:hAnsi="맑은 고딕"/>
        </w:rPr>
      </w:pPr>
    </w:p>
    <w:p w:rsidR="00E4494D" w:rsidRPr="004142CE" w:rsidRDefault="00E4494D" w:rsidP="00E4494D">
      <w:pPr>
        <w:pStyle w:val="2"/>
        <w:numPr>
          <w:ilvl w:val="0"/>
          <w:numId w:val="42"/>
        </w:numPr>
        <w:rPr>
          <w:rFonts w:ascii="맑은 고딕" w:eastAsia="맑은 고딕" w:hAnsi="맑은 고딕"/>
          <w:lang w:val="ko-KR"/>
        </w:rPr>
      </w:pPr>
      <w:bookmarkStart w:id="46" w:name="_Toc401596886"/>
      <w:r w:rsidRPr="004142CE">
        <w:rPr>
          <w:rFonts w:ascii="맑은 고딕" w:eastAsia="맑은 고딕" w:hAnsi="맑은 고딕" w:hint="eastAsia"/>
          <w:lang w:val="ko-KR"/>
        </w:rPr>
        <w:t>아직 개발되지 않은 기능</w:t>
      </w:r>
      <w:bookmarkEnd w:id="46"/>
    </w:p>
    <w:tbl>
      <w:tblPr>
        <w:tblW w:w="88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82"/>
        <w:gridCol w:w="1300"/>
        <w:gridCol w:w="1320"/>
        <w:gridCol w:w="1480"/>
        <w:gridCol w:w="4300"/>
      </w:tblGrid>
      <w:tr w:rsidR="00043E20" w:rsidRPr="004142CE" w:rsidTr="00043E20">
        <w:trPr>
          <w:trHeight w:val="240"/>
        </w:trPr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분류1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분류3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18"/>
              </w:rPr>
              <w:t>작업내용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프레임워크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Common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Security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버튼별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권한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POPUP(게)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 수/발신 이력조회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공문관리(게)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공지사항(게)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공지사항(게) - 게시기간 설정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긴급통보서(게)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도움말(게)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도움말(게) - 개인도움말(E-Help)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자료실(게)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통합게시판 관리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lastRenderedPageBreak/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용어관리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화면</w:t>
            </w: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/</w:t>
            </w: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용어관리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코드이력관리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코드관리(BP)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코드관리</w:t>
            </w: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(BP)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로그인현황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로그인현황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(사용자로그 조회)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시스템관리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배치현황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배치작업현황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MyPage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MyPage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 기능 구현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게시판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공문/게시판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알람</w:t>
            </w:r>
            <w:proofErr w:type="spellEnd"/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대쉬보드</w:t>
            </w:r>
            <w:proofErr w:type="spell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(Alarm)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초기화면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팝업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 xml:space="preserve">POPUP(게) - POPUP </w:t>
            </w:r>
            <w:proofErr w:type="spell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메인공지</w:t>
            </w:r>
            <w:proofErr w:type="spellEnd"/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사용자공통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동호회관리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동호회관리(회원관리</w:t>
            </w:r>
            <w:proofErr w:type="gramStart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,게시판,앨범</w:t>
            </w:r>
            <w:proofErr w:type="gramEnd"/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)</w:t>
            </w:r>
          </w:p>
        </w:tc>
      </w:tr>
      <w:tr w:rsidR="00043E20" w:rsidRPr="004142CE" w:rsidTr="00043E20">
        <w:trPr>
          <w:trHeight w:val="240"/>
        </w:trPr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공통개발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사용자공통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auto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auto"/>
                <w:szCs w:val="18"/>
              </w:rPr>
              <w:t>업체관리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3E20" w:rsidRPr="004142CE" w:rsidRDefault="00043E20" w:rsidP="00043E20">
            <w:pPr>
              <w:spacing w:after="0" w:line="240" w:lineRule="auto"/>
              <w:rPr>
                <w:rFonts w:ascii="맑은 고딕" w:eastAsia="맑은 고딕" w:hAnsi="맑은 고딕" w:cs="굴림"/>
                <w:color w:val="000000"/>
                <w:szCs w:val="18"/>
              </w:rPr>
            </w:pPr>
            <w:r w:rsidRPr="004142CE">
              <w:rPr>
                <w:rFonts w:ascii="맑은 고딕" w:eastAsia="맑은 고딕" w:hAnsi="맑은 고딕" w:cs="굴림" w:hint="eastAsia"/>
                <w:color w:val="000000"/>
                <w:szCs w:val="18"/>
              </w:rPr>
              <w:t>업체관리</w:t>
            </w:r>
          </w:p>
        </w:tc>
      </w:tr>
    </w:tbl>
    <w:p w:rsidR="00043E20" w:rsidRPr="004142CE" w:rsidRDefault="00043E20" w:rsidP="00043E20">
      <w:pPr>
        <w:rPr>
          <w:rFonts w:ascii="맑은 고딕" w:eastAsia="맑은 고딕" w:hAnsi="맑은 고딕"/>
          <w:lang w:val="ko-KR"/>
        </w:rPr>
      </w:pPr>
    </w:p>
    <w:p w:rsidR="00E4494D" w:rsidRPr="004142CE" w:rsidRDefault="00E4494D" w:rsidP="00E4494D">
      <w:pPr>
        <w:pStyle w:val="2"/>
        <w:numPr>
          <w:ilvl w:val="0"/>
          <w:numId w:val="42"/>
        </w:numPr>
        <w:rPr>
          <w:rFonts w:ascii="맑은 고딕" w:eastAsia="맑은 고딕" w:hAnsi="맑은 고딕"/>
          <w:lang w:val="ko-KR"/>
        </w:rPr>
      </w:pPr>
      <w:bookmarkStart w:id="47" w:name="_Toc401596887"/>
      <w:r w:rsidRPr="004142CE">
        <w:rPr>
          <w:rFonts w:ascii="맑은 고딕" w:eastAsia="맑은 고딕" w:hAnsi="맑은 고딕" w:hint="eastAsia"/>
          <w:lang w:val="ko-KR"/>
        </w:rPr>
        <w:t>보완 필요 사항</w:t>
      </w:r>
      <w:bookmarkEnd w:id="47"/>
    </w:p>
    <w:p w:rsidR="005178E9" w:rsidRPr="004142CE" w:rsidRDefault="00EE60DA" w:rsidP="005178E9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게시판에 공지사항을 적용할 경우 게시기간에 대한 설정이 필요하며,</w:t>
      </w:r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이 부분이 구현되면 이전 게시판 데이터의 기간에 대한 일괄 변경작업 필요.</w:t>
      </w:r>
    </w:p>
    <w:p w:rsidR="00EE60DA" w:rsidRPr="004142CE" w:rsidRDefault="00EE60DA" w:rsidP="005178E9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 w:hint="eastAsia"/>
        </w:rPr>
        <w:t>화면별</w:t>
      </w:r>
      <w:proofErr w:type="spellEnd"/>
      <w:r w:rsidRPr="004142CE">
        <w:rPr>
          <w:rFonts w:ascii="맑은 고딕" w:eastAsia="맑은 고딕" w:hAnsi="맑은 고딕" w:hint="eastAsia"/>
        </w:rPr>
        <w:t xml:space="preserve"> 권한 처리에 대해 좀더 정밀한 테스트와 보완 필요.</w:t>
      </w:r>
    </w:p>
    <w:p w:rsidR="00EE60DA" w:rsidRPr="004142CE" w:rsidRDefault="00EE60DA" w:rsidP="005178E9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 w:hint="eastAsia"/>
        </w:rPr>
        <w:t>비인증</w:t>
      </w:r>
      <w:proofErr w:type="spellEnd"/>
      <w:r w:rsidRPr="004142CE">
        <w:rPr>
          <w:rFonts w:ascii="맑은 고딕" w:eastAsia="맑은 고딕" w:hAnsi="맑은 고딕" w:hint="eastAsia"/>
        </w:rPr>
        <w:t xml:space="preserve"> 사용자의 접근 처리에 대한 </w:t>
      </w:r>
      <w:proofErr w:type="spellStart"/>
      <w:r w:rsidRPr="004142CE">
        <w:rPr>
          <w:rFonts w:ascii="맑은 고딕" w:eastAsia="맑은 고딕" w:hAnsi="맑은 고딕"/>
        </w:rPr>
        <w:t>SecurityInterceptor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보완 필요.</w:t>
      </w:r>
    </w:p>
    <w:p w:rsidR="00EE60DA" w:rsidRPr="004142CE" w:rsidRDefault="00EE60DA" w:rsidP="005178E9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U</w:t>
      </w:r>
      <w:r w:rsidRPr="004142CE">
        <w:rPr>
          <w:rFonts w:ascii="맑은 고딕" w:eastAsia="맑은 고딕" w:hAnsi="맑은 고딕"/>
        </w:rPr>
        <w:t xml:space="preserve">RL </w:t>
      </w:r>
      <w:r w:rsidRPr="004142CE">
        <w:rPr>
          <w:rFonts w:ascii="맑은 고딕" w:eastAsia="맑은 고딕" w:hAnsi="맑은 고딕" w:hint="eastAsia"/>
        </w:rPr>
        <w:t xml:space="preserve">유형별 </w:t>
      </w:r>
      <w:proofErr w:type="spellStart"/>
      <w:r w:rsidRPr="004142CE">
        <w:rPr>
          <w:rFonts w:ascii="맑은 고딕" w:eastAsia="맑은 고딕" w:hAnsi="맑은 고딕" w:hint="eastAsia"/>
        </w:rPr>
        <w:t>에러메세지</w:t>
      </w:r>
      <w:proofErr w:type="spellEnd"/>
      <w:r w:rsidRPr="004142CE">
        <w:rPr>
          <w:rFonts w:ascii="맑은 고딕" w:eastAsia="맑은 고딕" w:hAnsi="맑은 고딕" w:hint="eastAsia"/>
        </w:rPr>
        <w:t xml:space="preserve"> 표시에 대한 세부적인 처리 필요.</w:t>
      </w:r>
    </w:p>
    <w:p w:rsidR="00EE60DA" w:rsidRPr="004142CE" w:rsidRDefault="00EE60DA" w:rsidP="005178E9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 xml:space="preserve">일정관리에서 전체적으로 적용될 </w:t>
      </w:r>
      <w:r w:rsidRPr="004142CE">
        <w:rPr>
          <w:rFonts w:ascii="맑은 고딕" w:eastAsia="맑은 고딕" w:hAnsi="맑은 고딕"/>
        </w:rPr>
        <w:t>Work Calendar</w:t>
      </w:r>
      <w:r w:rsidRPr="004142CE">
        <w:rPr>
          <w:rFonts w:ascii="맑은 고딕" w:eastAsia="맑은 고딕" w:hAnsi="맑은 고딕" w:hint="eastAsia"/>
        </w:rPr>
        <w:t xml:space="preserve">에 대한 데이터 </w:t>
      </w:r>
      <w:proofErr w:type="spellStart"/>
      <w:r w:rsidRPr="004142CE">
        <w:rPr>
          <w:rFonts w:ascii="맑은 고딕" w:eastAsia="맑은 고딕" w:hAnsi="맑은 고딕" w:hint="eastAsia"/>
        </w:rPr>
        <w:t>셋팅</w:t>
      </w:r>
      <w:proofErr w:type="spellEnd"/>
      <w:r w:rsidRPr="004142CE">
        <w:rPr>
          <w:rFonts w:ascii="맑은 고딕" w:eastAsia="맑은 고딕" w:hAnsi="맑은 고딕" w:hint="eastAsia"/>
        </w:rPr>
        <w:t xml:space="preserve"> 및 그에 따른 보완 필요.</w:t>
      </w:r>
    </w:p>
    <w:p w:rsidR="00EE60DA" w:rsidRPr="004142CE" w:rsidRDefault="00EE60DA" w:rsidP="00062E04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 w:hint="eastAsia"/>
        </w:rPr>
        <w:t>인증시</w:t>
      </w:r>
      <w:proofErr w:type="spellEnd"/>
      <w:r w:rsidRPr="004142CE">
        <w:rPr>
          <w:rFonts w:ascii="맑은 고딕" w:eastAsia="맑은 고딕" w:hAnsi="맑은 고딕" w:hint="eastAsia"/>
        </w:rPr>
        <w:t xml:space="preserve"> 비밀번호 실패횟수에 따른 인증 제한 기능 필요.</w:t>
      </w:r>
    </w:p>
    <w:p w:rsidR="000776FE" w:rsidRPr="004142CE" w:rsidRDefault="000776FE" w:rsidP="00062E04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 w:hint="eastAsia"/>
        </w:rPr>
        <w:t>상단 메뉴 표시에서 각 아이콘 클래스가 있을 경우 해당 아이콘을 사용하는 방식으로 수정 필요.</w:t>
      </w:r>
    </w:p>
    <w:p w:rsidR="002D0A00" w:rsidRPr="004142CE" w:rsidRDefault="002D0A00" w:rsidP="00062E04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proofErr w:type="spellStart"/>
      <w:r w:rsidRPr="004142CE">
        <w:rPr>
          <w:rFonts w:ascii="맑은 고딕" w:eastAsia="맑은 고딕" w:hAnsi="맑은 고딕"/>
        </w:rPr>
        <w:t>iReport</w:t>
      </w:r>
      <w:proofErr w:type="spellEnd"/>
      <w:r w:rsidRPr="004142CE">
        <w:rPr>
          <w:rFonts w:ascii="맑은 고딕" w:eastAsia="맑은 고딕" w:hAnsi="맑은 고딕"/>
        </w:rPr>
        <w:t xml:space="preserve"> </w:t>
      </w:r>
      <w:r w:rsidRPr="004142CE">
        <w:rPr>
          <w:rFonts w:ascii="맑은 고딕" w:eastAsia="맑은 고딕" w:hAnsi="맑은 고딕" w:hint="eastAsia"/>
        </w:rPr>
        <w:t>부분에 대한 세부적인 설정 및 출력 연동 필요.</w:t>
      </w:r>
    </w:p>
    <w:p w:rsidR="00B82317" w:rsidRPr="004142CE" w:rsidRDefault="00B82317" w:rsidP="00062E04">
      <w:pPr>
        <w:pStyle w:val="af2"/>
        <w:numPr>
          <w:ilvl w:val="0"/>
          <w:numId w:val="13"/>
        </w:numPr>
        <w:spacing w:after="0"/>
        <w:ind w:leftChars="0"/>
        <w:rPr>
          <w:rFonts w:ascii="맑은 고딕" w:eastAsia="맑은 고딕" w:hAnsi="맑은 고딕"/>
        </w:rPr>
      </w:pPr>
      <w:r w:rsidRPr="004142CE">
        <w:rPr>
          <w:rFonts w:ascii="맑은 고딕" w:eastAsia="맑은 고딕" w:hAnsi="맑은 고딕"/>
        </w:rPr>
        <w:t xml:space="preserve">세부적인 </w:t>
      </w:r>
      <w:r w:rsidRPr="004142CE">
        <w:rPr>
          <w:rFonts w:ascii="맑은 고딕" w:eastAsia="맑은 고딕" w:hAnsi="맑은 고딕" w:hint="eastAsia"/>
        </w:rPr>
        <w:t xml:space="preserve">화면 </w:t>
      </w:r>
      <w:proofErr w:type="spellStart"/>
      <w:r w:rsidRPr="004142CE">
        <w:rPr>
          <w:rFonts w:ascii="맑은 고딕" w:eastAsia="맑은 고딕" w:hAnsi="맑은 고딕" w:hint="eastAsia"/>
        </w:rPr>
        <w:t>웹디자인</w:t>
      </w:r>
      <w:proofErr w:type="spellEnd"/>
      <w:r w:rsidRPr="004142CE">
        <w:rPr>
          <w:rFonts w:ascii="맑은 고딕" w:eastAsia="맑은 고딕" w:hAnsi="맑은 고딕" w:hint="eastAsia"/>
        </w:rPr>
        <w:t xml:space="preserve"> 변경 및 적용 필요.</w:t>
      </w:r>
    </w:p>
    <w:p w:rsidR="00992262" w:rsidRPr="004142CE" w:rsidRDefault="00992262" w:rsidP="00992262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p w:rsidR="00E4494D" w:rsidRPr="004142CE" w:rsidRDefault="00E4494D">
      <w:pPr>
        <w:pStyle w:val="af2"/>
        <w:spacing w:after="0"/>
        <w:ind w:leftChars="0" w:left="760"/>
        <w:rPr>
          <w:rFonts w:ascii="맑은 고딕" w:eastAsia="맑은 고딕" w:hAnsi="맑은 고딕"/>
        </w:rPr>
      </w:pPr>
    </w:p>
    <w:sectPr w:rsidR="00E4494D" w:rsidRPr="004142CE" w:rsidSect="004B4F51">
      <w:headerReference w:type="default" r:id="rId43"/>
      <w:footerReference w:type="default" r:id="rId44"/>
      <w:pgSz w:w="12240" w:h="15840" w:code="1"/>
      <w:pgMar w:top="1440" w:right="1440" w:bottom="1440" w:left="1440" w:header="720" w:footer="86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B26" w:rsidRDefault="00E81B26">
      <w:pPr>
        <w:spacing w:after="0" w:line="240" w:lineRule="auto"/>
      </w:pPr>
      <w:r>
        <w:separator/>
      </w:r>
    </w:p>
  </w:endnote>
  <w:endnote w:type="continuationSeparator" w:id="0">
    <w:p w:rsidR="00E81B26" w:rsidRDefault="00E81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29D77CFB" w:usb2="00000012" w:usb3="00000000" w:csb0="0008008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F7D" w:rsidRDefault="00F41F7D">
    <w:pPr>
      <w:pStyle w:val="ac"/>
    </w:pPr>
    <w:r>
      <w:rPr>
        <w:rFonts w:ascii="맑은 고딕" w:eastAsia="맑은 고딕" w:hAnsi="맑은 고딕" w:hint="eastAsia"/>
        <w:b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84B0F9" wp14:editId="1286119C">
              <wp:simplePos x="0" y="0"/>
              <wp:positionH relativeFrom="margin">
                <wp:posOffset>0</wp:posOffset>
              </wp:positionH>
              <wp:positionV relativeFrom="paragraph">
                <wp:posOffset>170815</wp:posOffset>
              </wp:positionV>
              <wp:extent cx="5928360" cy="9525"/>
              <wp:effectExtent l="0" t="0" r="34290" b="28575"/>
              <wp:wrapNone/>
              <wp:docPr id="84" name="직선 연결선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836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B52C34" id="직선 연결선 84" o:spid="_x0000_s1026" style="position:absolute;left:0;text-align:lef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45pt" to="466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" strokecolor="#5b9bd5 [3204]" strokeweight=".5pt">
              <v:stroke joinstyle="miter"/>
              <w10:wrap anchorx="margin"/>
            </v:line>
          </w:pict>
        </mc:Fallback>
      </mc:AlternateContent>
    </w:r>
    <w:r w:rsidRPr="008E2822">
      <w:rPr>
        <w:rFonts w:ascii="맑은 고딕" w:eastAsia="맑은 고딕" w:hAnsi="맑은 고딕"/>
        <w:b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4FB531" wp14:editId="5FE71CF9">
              <wp:simplePos x="0" y="0"/>
              <wp:positionH relativeFrom="leftMargin">
                <wp:posOffset>638175</wp:posOffset>
              </wp:positionH>
              <wp:positionV relativeFrom="bottomMargin">
                <wp:posOffset>142875</wp:posOffset>
              </wp:positionV>
              <wp:extent cx="339090" cy="333375"/>
              <wp:effectExtent l="0" t="0" r="3810" b="9525"/>
              <wp:wrapNone/>
              <wp:docPr id="22" name="텍스트 상자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33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41F7D" w:rsidRDefault="00F41F7D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5A52D4"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4FB531" id="_x0000_t202" coordsize="21600,21600" o:spt="202" path="m,l,21600r21600,l21600,xe">
              <v:stroke joinstyle="miter"/>
              <v:path gradientshapeok="t" o:connecttype="rect"/>
            </v:shapetype>
            <v:shape id="텍스트 상자 22" o:spid="_x0000_s1051" type="#_x0000_t202" style="position:absolute;left:0;text-align:left;margin-left:50.25pt;margin-top:11.25pt;width:26.7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" filled="f" stroked="f" strokeweight=".5pt">
              <v:textbox inset="0,0,0,0">
                <w:txbxContent>
                  <w:p w:rsidR="00F41F7D" w:rsidRDefault="00F41F7D">
                    <w:pPr>
                      <w:pStyle w:val="ac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5A52D4"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B26" w:rsidRDefault="00E81B26">
      <w:pPr>
        <w:spacing w:after="0" w:line="240" w:lineRule="auto"/>
      </w:pPr>
      <w:r>
        <w:separator/>
      </w:r>
    </w:p>
  </w:footnote>
  <w:footnote w:type="continuationSeparator" w:id="0">
    <w:p w:rsidR="00E81B26" w:rsidRDefault="00E81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1F7D" w:rsidRPr="008E2822" w:rsidRDefault="00F41F7D">
    <w:pPr>
      <w:pStyle w:val="ab"/>
      <w:rPr>
        <w:rFonts w:ascii="맑은 고딕" w:eastAsia="맑은 고딕" w:hAnsi="맑은 고딕"/>
        <w:b/>
        <w:sz w:val="20"/>
      </w:rPr>
    </w:pPr>
    <w:r w:rsidRPr="0040361D">
      <w:rPr>
        <w:rFonts w:ascii="맑은 고딕" w:eastAsia="맑은 고딕" w:hAnsi="맑은 고딕" w:hint="eastAsia"/>
        <w:b/>
        <w:noProof/>
        <w:color w:val="002060"/>
        <w:sz w:val="20"/>
      </w:rPr>
      <w:drawing>
        <wp:anchor distT="0" distB="0" distL="114300" distR="114300" simplePos="0" relativeHeight="251660288" behindDoc="0" locked="0" layoutInCell="1" allowOverlap="1" wp14:anchorId="5530F08A" wp14:editId="5188AE4E">
          <wp:simplePos x="0" y="0"/>
          <wp:positionH relativeFrom="column">
            <wp:posOffset>5400675</wp:posOffset>
          </wp:positionH>
          <wp:positionV relativeFrom="page">
            <wp:posOffset>447675</wp:posOffset>
          </wp:positionV>
          <wp:extent cx="523875" cy="209550"/>
          <wp:effectExtent l="0" t="0" r="9525" b="0"/>
          <wp:wrapNone/>
          <wp:docPr id="81" name="그림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" name="Logo_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361D">
      <w:rPr>
        <w:rFonts w:ascii="맑은 고딕" w:eastAsia="맑은 고딕" w:hAnsi="맑은 고딕" w:hint="eastAsia"/>
        <w:b/>
        <w:noProof/>
        <w:color w:val="002060"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93CDD1" wp14:editId="584B787B">
              <wp:simplePos x="0" y="0"/>
              <wp:positionH relativeFrom="margin">
                <wp:align>left</wp:align>
              </wp:positionH>
              <wp:positionV relativeFrom="paragraph">
                <wp:posOffset>227965</wp:posOffset>
              </wp:positionV>
              <wp:extent cx="5928360" cy="9525"/>
              <wp:effectExtent l="0" t="0" r="34290" b="28575"/>
              <wp:wrapNone/>
              <wp:docPr id="82" name="직선 연결선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2836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E8B470" id="직선 연결선 82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95pt" to="466.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" strokecolor="#5b9bd5 [3204]" strokeweight=".5pt">
              <v:stroke joinstyle="miter"/>
              <w10:wrap anchorx="margin"/>
            </v:line>
          </w:pict>
        </mc:Fallback>
      </mc:AlternateContent>
    </w:r>
    <w:r w:rsidRPr="0040361D">
      <w:rPr>
        <w:rFonts w:ascii="맑은 고딕" w:eastAsia="맑은 고딕" w:hAnsi="맑은 고딕" w:hint="eastAsia"/>
        <w:b/>
        <w:color w:val="002060"/>
        <w:sz w:val="20"/>
      </w:rPr>
      <w:t>W</w:t>
    </w:r>
    <w:r w:rsidRPr="0040361D">
      <w:rPr>
        <w:rFonts w:ascii="맑은 고딕" w:eastAsia="맑은 고딕" w:hAnsi="맑은 고딕"/>
        <w:b/>
        <w:color w:val="002060"/>
        <w:sz w:val="20"/>
      </w:rPr>
      <w:t xml:space="preserve">SC </w:t>
    </w:r>
    <w:r w:rsidR="0034750B">
      <w:rPr>
        <w:rFonts w:ascii="맑은 고딕" w:eastAsia="맑은 고딕" w:hAnsi="맑은 고딕" w:hint="eastAsia"/>
        <w:b/>
        <w:color w:val="002060"/>
        <w:sz w:val="20"/>
      </w:rPr>
      <w:t>FRAMEWORK</w:t>
    </w:r>
    <w:r w:rsidRPr="0040361D">
      <w:rPr>
        <w:rFonts w:ascii="맑은 고딕" w:eastAsia="맑은 고딕" w:hAnsi="맑은 고딕" w:hint="eastAsia"/>
        <w:b/>
        <w:color w:val="002060"/>
        <w:sz w:val="20"/>
      </w:rPr>
      <w:t xml:space="preserve"> 개발자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99pt;height:159.75pt;visibility:visible;mso-wrap-style:square" o:bullet="t">
        <v:imagedata r:id="rId1" o:title=""/>
      </v:shape>
    </w:pict>
  </w:numPicBullet>
  <w:abstractNum w:abstractNumId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9C6088"/>
    <w:multiLevelType w:val="hybridMultilevel"/>
    <w:tmpl w:val="7E5E3FE4"/>
    <w:lvl w:ilvl="0" w:tplc="D6AC10C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05BD582D"/>
    <w:multiLevelType w:val="hybridMultilevel"/>
    <w:tmpl w:val="5A18C942"/>
    <w:lvl w:ilvl="0" w:tplc="E6640BB8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" w:hanging="360"/>
      </w:pPr>
    </w:lvl>
    <w:lvl w:ilvl="2" w:tplc="0409001B" w:tentative="1">
      <w:start w:val="1"/>
      <w:numFmt w:val="lowerRoman"/>
      <w:lvlText w:val="%3."/>
      <w:lvlJc w:val="right"/>
      <w:pPr>
        <w:ind w:left="884" w:hanging="180"/>
      </w:pPr>
    </w:lvl>
    <w:lvl w:ilvl="3" w:tplc="0409000F" w:tentative="1">
      <w:start w:val="1"/>
      <w:numFmt w:val="decimal"/>
      <w:lvlText w:val="%4."/>
      <w:lvlJc w:val="left"/>
      <w:pPr>
        <w:ind w:left="1604" w:hanging="360"/>
      </w:pPr>
    </w:lvl>
    <w:lvl w:ilvl="4" w:tplc="04090019" w:tentative="1">
      <w:start w:val="1"/>
      <w:numFmt w:val="lowerLetter"/>
      <w:lvlText w:val="%5."/>
      <w:lvlJc w:val="left"/>
      <w:pPr>
        <w:ind w:left="2324" w:hanging="360"/>
      </w:pPr>
    </w:lvl>
    <w:lvl w:ilvl="5" w:tplc="0409001B" w:tentative="1">
      <w:start w:val="1"/>
      <w:numFmt w:val="lowerRoman"/>
      <w:lvlText w:val="%6."/>
      <w:lvlJc w:val="right"/>
      <w:pPr>
        <w:ind w:left="3044" w:hanging="180"/>
      </w:pPr>
    </w:lvl>
    <w:lvl w:ilvl="6" w:tplc="0409000F" w:tentative="1">
      <w:start w:val="1"/>
      <w:numFmt w:val="decimal"/>
      <w:lvlText w:val="%7."/>
      <w:lvlJc w:val="left"/>
      <w:pPr>
        <w:ind w:left="3764" w:hanging="360"/>
      </w:pPr>
    </w:lvl>
    <w:lvl w:ilvl="7" w:tplc="04090019" w:tentative="1">
      <w:start w:val="1"/>
      <w:numFmt w:val="lowerLetter"/>
      <w:lvlText w:val="%8."/>
      <w:lvlJc w:val="left"/>
      <w:pPr>
        <w:ind w:left="4484" w:hanging="360"/>
      </w:pPr>
    </w:lvl>
    <w:lvl w:ilvl="8" w:tplc="040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3">
    <w:nsid w:val="06867CA2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>
    <w:nsid w:val="071F70B7"/>
    <w:multiLevelType w:val="hybridMultilevel"/>
    <w:tmpl w:val="013E0708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>
    <w:nsid w:val="0784712E"/>
    <w:multiLevelType w:val="hybridMultilevel"/>
    <w:tmpl w:val="95A0C2C0"/>
    <w:lvl w:ilvl="0" w:tplc="DC40FEB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>
    <w:nsid w:val="080430F6"/>
    <w:multiLevelType w:val="hybridMultilevel"/>
    <w:tmpl w:val="14F8D18A"/>
    <w:lvl w:ilvl="0" w:tplc="CE68293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>
    <w:nsid w:val="12921B99"/>
    <w:multiLevelType w:val="hybridMultilevel"/>
    <w:tmpl w:val="3B605A86"/>
    <w:lvl w:ilvl="0" w:tplc="8772933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60" w:hanging="400"/>
      </w:pPr>
    </w:lvl>
    <w:lvl w:ilvl="2" w:tplc="0409001B" w:tentative="1">
      <w:start w:val="1"/>
      <w:numFmt w:val="lowerRoman"/>
      <w:lvlText w:val="%3."/>
      <w:lvlJc w:val="right"/>
      <w:pPr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ind w:left="1660" w:hanging="400"/>
      </w:pPr>
    </w:lvl>
    <w:lvl w:ilvl="4" w:tplc="04090019" w:tentative="1">
      <w:start w:val="1"/>
      <w:numFmt w:val="upperLetter"/>
      <w:lvlText w:val="%5."/>
      <w:lvlJc w:val="left"/>
      <w:pPr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ind w:left="3660" w:hanging="400"/>
      </w:pPr>
    </w:lvl>
  </w:abstractNum>
  <w:abstractNum w:abstractNumId="8">
    <w:nsid w:val="131E0B2C"/>
    <w:multiLevelType w:val="hybridMultilevel"/>
    <w:tmpl w:val="7E10C44C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146A5A74"/>
    <w:multiLevelType w:val="hybridMultilevel"/>
    <w:tmpl w:val="73421B12"/>
    <w:lvl w:ilvl="0" w:tplc="9EE400FE">
      <w:start w:val="1"/>
      <w:numFmt w:val="bullet"/>
      <w:lvlText w:val="◈"/>
      <w:lvlJc w:val="left"/>
      <w:pPr>
        <w:ind w:left="644" w:hanging="360"/>
      </w:pPr>
      <w:rPr>
        <w:rFonts w:ascii="맑은 고딕" w:eastAsia="맑은 고딕" w:hAnsi="맑은 고딕" w:cstheme="minorBidi" w:hint="eastAsia"/>
        <w:color w:val="5B9BD5" w:themeColor="accent1"/>
        <w:sz w:val="20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0">
    <w:nsid w:val="148A1DEA"/>
    <w:multiLevelType w:val="hybridMultilevel"/>
    <w:tmpl w:val="AF0E5E30"/>
    <w:lvl w:ilvl="0" w:tplc="A098961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1C895FDA"/>
    <w:multiLevelType w:val="hybridMultilevel"/>
    <w:tmpl w:val="75DE6386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>
    <w:nsid w:val="1E8622E1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2459354C"/>
    <w:multiLevelType w:val="hybridMultilevel"/>
    <w:tmpl w:val="E2F20BEE"/>
    <w:lvl w:ilvl="0" w:tplc="38B0445E">
      <w:start w:val="1"/>
      <w:numFmt w:val="bullet"/>
      <w:lvlText w:val="●"/>
      <w:lvlJc w:val="left"/>
      <w:pPr>
        <w:ind w:left="1210" w:hanging="360"/>
      </w:pPr>
      <w:rPr>
        <w:rFonts w:ascii="맑은 고딕" w:eastAsia="맑은 고딕" w:hAnsi="맑은 고딕" w:cstheme="minorBidi" w:hint="eastAsia"/>
        <w:color w:val="5B9BD5" w:themeColor="accent1"/>
        <w:sz w:val="16"/>
        <w:vertAlign w:val="superscript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14">
    <w:nsid w:val="2CDB188B"/>
    <w:multiLevelType w:val="hybridMultilevel"/>
    <w:tmpl w:val="B55879BC"/>
    <w:lvl w:ilvl="0" w:tplc="E47605B0">
      <w:start w:val="1"/>
      <w:numFmt w:val="decimal"/>
      <w:lvlText w:val="%1)"/>
      <w:lvlJc w:val="left"/>
      <w:pPr>
        <w:ind w:left="1120" w:hanging="360"/>
      </w:pPr>
      <w:rPr>
        <w:rFonts w:ascii="맑은 고딕" w:eastAsia="맑은 고딕" w:hAnsi="맑은 고딕"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>
    <w:nsid w:val="32646318"/>
    <w:multiLevelType w:val="hybridMultilevel"/>
    <w:tmpl w:val="946ED4C2"/>
    <w:lvl w:ilvl="0" w:tplc="594E9B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3A661D70"/>
    <w:multiLevelType w:val="hybridMultilevel"/>
    <w:tmpl w:val="75DE6386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>
    <w:nsid w:val="3B4176DF"/>
    <w:multiLevelType w:val="hybridMultilevel"/>
    <w:tmpl w:val="0E88DDFC"/>
    <w:lvl w:ilvl="0" w:tplc="A6CE958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3D8D1C6F"/>
    <w:multiLevelType w:val="hybridMultilevel"/>
    <w:tmpl w:val="7EE47606"/>
    <w:lvl w:ilvl="0" w:tplc="91FA8F56">
      <w:start w:val="1"/>
      <w:numFmt w:val="bullet"/>
      <w:lvlText w:val="-"/>
      <w:lvlJc w:val="left"/>
      <w:pPr>
        <w:ind w:left="7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19">
    <w:nsid w:val="4124367D"/>
    <w:multiLevelType w:val="hybridMultilevel"/>
    <w:tmpl w:val="C23063A2"/>
    <w:lvl w:ilvl="0" w:tplc="750811FE">
      <w:start w:val="1"/>
      <w:numFmt w:val="bullet"/>
      <w:lvlText w:val="-"/>
      <w:lvlJc w:val="left"/>
      <w:pPr>
        <w:ind w:left="7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0">
    <w:nsid w:val="460449D6"/>
    <w:multiLevelType w:val="hybridMultilevel"/>
    <w:tmpl w:val="C5C8FFB6"/>
    <w:lvl w:ilvl="0" w:tplc="D67A953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>
    <w:nsid w:val="47E56510"/>
    <w:multiLevelType w:val="hybridMultilevel"/>
    <w:tmpl w:val="4B30C2D2"/>
    <w:lvl w:ilvl="0" w:tplc="4FC493A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>
    <w:nsid w:val="47EF5620"/>
    <w:multiLevelType w:val="hybridMultilevel"/>
    <w:tmpl w:val="77929368"/>
    <w:lvl w:ilvl="0" w:tplc="162E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>
    <w:nsid w:val="52A25138"/>
    <w:multiLevelType w:val="hybridMultilevel"/>
    <w:tmpl w:val="2604CBC2"/>
    <w:lvl w:ilvl="0" w:tplc="36ACC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>
    <w:nsid w:val="54394866"/>
    <w:multiLevelType w:val="hybridMultilevel"/>
    <w:tmpl w:val="D624DA5E"/>
    <w:lvl w:ilvl="0" w:tplc="A80ECBA4">
      <w:start w:val="1"/>
      <w:numFmt w:val="bullet"/>
      <w:lvlText w:val="★"/>
      <w:lvlJc w:val="left"/>
      <w:pPr>
        <w:ind w:left="7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5">
    <w:nsid w:val="556132C5"/>
    <w:multiLevelType w:val="hybridMultilevel"/>
    <w:tmpl w:val="BCE8A92E"/>
    <w:lvl w:ilvl="0" w:tplc="B9242E76">
      <w:start w:val="1"/>
      <w:numFmt w:val="decimal"/>
      <w:lvlText w:val="%1)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6">
    <w:nsid w:val="56722E5D"/>
    <w:multiLevelType w:val="hybridMultilevel"/>
    <w:tmpl w:val="386CFD34"/>
    <w:lvl w:ilvl="0" w:tplc="2848BDF6">
      <w:start w:val="1"/>
      <w:numFmt w:val="bullet"/>
      <w:lvlText w:val="※"/>
      <w:lvlJc w:val="left"/>
      <w:pPr>
        <w:ind w:left="4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27">
    <w:nsid w:val="5964256C"/>
    <w:multiLevelType w:val="hybridMultilevel"/>
    <w:tmpl w:val="C5C8FFB6"/>
    <w:lvl w:ilvl="0" w:tplc="D67A953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>
    <w:nsid w:val="5AF77116"/>
    <w:multiLevelType w:val="hybridMultilevel"/>
    <w:tmpl w:val="E2A8C26C"/>
    <w:lvl w:ilvl="0" w:tplc="38B0445E">
      <w:start w:val="1"/>
      <w:numFmt w:val="bullet"/>
      <w:lvlText w:val="●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5B9BD5" w:themeColor="accent1"/>
        <w:sz w:val="16"/>
        <w:vertAlign w:val="superscrip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>
    <w:nsid w:val="5BBB68F4"/>
    <w:multiLevelType w:val="hybridMultilevel"/>
    <w:tmpl w:val="7E10C44C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>
    <w:nsid w:val="5FF572F6"/>
    <w:multiLevelType w:val="hybridMultilevel"/>
    <w:tmpl w:val="27C4F060"/>
    <w:lvl w:ilvl="0" w:tplc="23D648B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1">
    <w:nsid w:val="61B23E89"/>
    <w:multiLevelType w:val="hybridMultilevel"/>
    <w:tmpl w:val="21CABF28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783"/>
        </w:tabs>
        <w:ind w:left="855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33">
    <w:nsid w:val="6B1969CF"/>
    <w:multiLevelType w:val="hybridMultilevel"/>
    <w:tmpl w:val="21CABF28"/>
    <w:lvl w:ilvl="0" w:tplc="6D18B324">
      <w:start w:val="1"/>
      <w:numFmt w:val="decimal"/>
      <w:lvlText w:val="%1)"/>
      <w:lvlJc w:val="left"/>
      <w:pPr>
        <w:ind w:left="760" w:hanging="360"/>
      </w:pPr>
      <w:rPr>
        <w:rFonts w:hint="eastAsia"/>
        <w:b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>
    <w:nsid w:val="71C55250"/>
    <w:multiLevelType w:val="hybridMultilevel"/>
    <w:tmpl w:val="3014FE30"/>
    <w:lvl w:ilvl="0" w:tplc="4126C28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>
    <w:nsid w:val="750E738C"/>
    <w:multiLevelType w:val="hybridMultilevel"/>
    <w:tmpl w:val="40C069B2"/>
    <w:lvl w:ilvl="0" w:tplc="ADCC1B64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6">
    <w:nsid w:val="7A9E5847"/>
    <w:multiLevelType w:val="hybridMultilevel"/>
    <w:tmpl w:val="2E6AF854"/>
    <w:lvl w:ilvl="0" w:tplc="1996EF3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60" w:hanging="400"/>
      </w:pPr>
    </w:lvl>
    <w:lvl w:ilvl="2" w:tplc="0409001B" w:tentative="1">
      <w:start w:val="1"/>
      <w:numFmt w:val="lowerRoman"/>
      <w:lvlText w:val="%3."/>
      <w:lvlJc w:val="right"/>
      <w:pPr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ind w:left="1660" w:hanging="400"/>
      </w:pPr>
    </w:lvl>
    <w:lvl w:ilvl="4" w:tplc="04090019" w:tentative="1">
      <w:start w:val="1"/>
      <w:numFmt w:val="upperLetter"/>
      <w:lvlText w:val="%5."/>
      <w:lvlJc w:val="left"/>
      <w:pPr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ind w:left="3660" w:hanging="400"/>
      </w:pPr>
    </w:lvl>
  </w:abstractNum>
  <w:abstractNum w:abstractNumId="37">
    <w:nsid w:val="7AA56290"/>
    <w:multiLevelType w:val="hybridMultilevel"/>
    <w:tmpl w:val="49406CA2"/>
    <w:lvl w:ilvl="0" w:tplc="F6860BAC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32"/>
  </w:num>
  <w:num w:numId="3">
    <w:abstractNumId w:val="32"/>
    <w:lvlOverride w:ilvl="0">
      <w:startOverride w:val="1"/>
    </w:lvlOverride>
  </w:num>
  <w:num w:numId="4">
    <w:abstractNumId w:val="2"/>
  </w:num>
  <w:num w:numId="5">
    <w:abstractNumId w:val="2"/>
  </w:num>
  <w:num w:numId="6">
    <w:abstractNumId w:val="17"/>
  </w:num>
  <w:num w:numId="7">
    <w:abstractNumId w:val="36"/>
  </w:num>
  <w:num w:numId="8">
    <w:abstractNumId w:val="7"/>
  </w:num>
  <w:num w:numId="9">
    <w:abstractNumId w:val="18"/>
  </w:num>
  <w:num w:numId="10">
    <w:abstractNumId w:val="24"/>
  </w:num>
  <w:num w:numId="11">
    <w:abstractNumId w:val="19"/>
  </w:num>
  <w:num w:numId="12">
    <w:abstractNumId w:val="9"/>
  </w:num>
  <w:num w:numId="13">
    <w:abstractNumId w:val="28"/>
  </w:num>
  <w:num w:numId="14">
    <w:abstractNumId w:val="31"/>
  </w:num>
  <w:num w:numId="15">
    <w:abstractNumId w:val="34"/>
  </w:num>
  <w:num w:numId="16">
    <w:abstractNumId w:val="8"/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5"/>
  </w:num>
  <w:num w:numId="21">
    <w:abstractNumId w:val="13"/>
  </w:num>
  <w:num w:numId="22">
    <w:abstractNumId w:val="10"/>
  </w:num>
  <w:num w:numId="23">
    <w:abstractNumId w:val="33"/>
  </w:num>
  <w:num w:numId="24">
    <w:abstractNumId w:val="29"/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</w:num>
  <w:num w:numId="28">
    <w:abstractNumId w:val="2"/>
    <w:lvlOverride w:ilvl="0">
      <w:startOverride w:val="1"/>
    </w:lvlOverride>
  </w:num>
  <w:num w:numId="29">
    <w:abstractNumId w:val="15"/>
  </w:num>
  <w:num w:numId="30">
    <w:abstractNumId w:val="26"/>
  </w:num>
  <w:num w:numId="31">
    <w:abstractNumId w:val="6"/>
  </w:num>
  <w:num w:numId="32">
    <w:abstractNumId w:val="16"/>
  </w:num>
  <w:num w:numId="33">
    <w:abstractNumId w:val="37"/>
  </w:num>
  <w:num w:numId="34">
    <w:abstractNumId w:val="11"/>
  </w:num>
  <w:num w:numId="35">
    <w:abstractNumId w:val="23"/>
  </w:num>
  <w:num w:numId="36">
    <w:abstractNumId w:val="4"/>
  </w:num>
  <w:num w:numId="37">
    <w:abstractNumId w:val="21"/>
  </w:num>
  <w:num w:numId="38">
    <w:abstractNumId w:val="14"/>
  </w:num>
  <w:num w:numId="39">
    <w:abstractNumId w:val="12"/>
  </w:num>
  <w:num w:numId="40">
    <w:abstractNumId w:val="3"/>
  </w:num>
  <w:num w:numId="41">
    <w:abstractNumId w:val="35"/>
  </w:num>
  <w:num w:numId="42">
    <w:abstractNumId w:val="2"/>
    <w:lvlOverride w:ilvl="0">
      <w:startOverride w:val="1"/>
    </w:lvlOverride>
  </w:num>
  <w:num w:numId="43">
    <w:abstractNumId w:val="5"/>
  </w:num>
  <w:num w:numId="44">
    <w:abstractNumId w:val="20"/>
  </w:num>
  <w:num w:numId="45">
    <w:abstractNumId w:val="27"/>
  </w:num>
  <w:num w:numId="46">
    <w:abstractNumId w:val="22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48E"/>
    <w:rsid w:val="00002DFD"/>
    <w:rsid w:val="00005DEA"/>
    <w:rsid w:val="00023E21"/>
    <w:rsid w:val="00027C9F"/>
    <w:rsid w:val="00043E20"/>
    <w:rsid w:val="00062E04"/>
    <w:rsid w:val="000776FE"/>
    <w:rsid w:val="0008117C"/>
    <w:rsid w:val="000828B5"/>
    <w:rsid w:val="000902F2"/>
    <w:rsid w:val="00091F3A"/>
    <w:rsid w:val="00093F52"/>
    <w:rsid w:val="00103A30"/>
    <w:rsid w:val="00105415"/>
    <w:rsid w:val="0011610C"/>
    <w:rsid w:val="001269A9"/>
    <w:rsid w:val="00132C0F"/>
    <w:rsid w:val="00196548"/>
    <w:rsid w:val="001C1736"/>
    <w:rsid w:val="001C7626"/>
    <w:rsid w:val="00210BA2"/>
    <w:rsid w:val="00213F85"/>
    <w:rsid w:val="00232F33"/>
    <w:rsid w:val="00237801"/>
    <w:rsid w:val="00245861"/>
    <w:rsid w:val="002475F1"/>
    <w:rsid w:val="00270EDF"/>
    <w:rsid w:val="00277F37"/>
    <w:rsid w:val="002A07C2"/>
    <w:rsid w:val="002B40FB"/>
    <w:rsid w:val="002C33DF"/>
    <w:rsid w:val="002D0A00"/>
    <w:rsid w:val="002F26C5"/>
    <w:rsid w:val="00331AEF"/>
    <w:rsid w:val="0034750B"/>
    <w:rsid w:val="00355D53"/>
    <w:rsid w:val="00356B09"/>
    <w:rsid w:val="003643FC"/>
    <w:rsid w:val="003911C6"/>
    <w:rsid w:val="003B5562"/>
    <w:rsid w:val="0040361D"/>
    <w:rsid w:val="004142CE"/>
    <w:rsid w:val="0043204C"/>
    <w:rsid w:val="00465DD0"/>
    <w:rsid w:val="0047288D"/>
    <w:rsid w:val="00485302"/>
    <w:rsid w:val="00493181"/>
    <w:rsid w:val="004961AC"/>
    <w:rsid w:val="00497AE9"/>
    <w:rsid w:val="004A4A4F"/>
    <w:rsid w:val="004B4F51"/>
    <w:rsid w:val="004B7B67"/>
    <w:rsid w:val="004F567F"/>
    <w:rsid w:val="005178E9"/>
    <w:rsid w:val="00532DEC"/>
    <w:rsid w:val="00564D97"/>
    <w:rsid w:val="005722E1"/>
    <w:rsid w:val="0057317D"/>
    <w:rsid w:val="00586AB0"/>
    <w:rsid w:val="005A52D4"/>
    <w:rsid w:val="005A7C64"/>
    <w:rsid w:val="005C31EA"/>
    <w:rsid w:val="005D0AFF"/>
    <w:rsid w:val="005D2B10"/>
    <w:rsid w:val="005D4F86"/>
    <w:rsid w:val="00631918"/>
    <w:rsid w:val="00631C58"/>
    <w:rsid w:val="00657E58"/>
    <w:rsid w:val="006702FA"/>
    <w:rsid w:val="00681740"/>
    <w:rsid w:val="00694461"/>
    <w:rsid w:val="006B39EB"/>
    <w:rsid w:val="006E7FDC"/>
    <w:rsid w:val="006F448E"/>
    <w:rsid w:val="00710E46"/>
    <w:rsid w:val="007122FA"/>
    <w:rsid w:val="00761427"/>
    <w:rsid w:val="007707B6"/>
    <w:rsid w:val="00774172"/>
    <w:rsid w:val="007906A3"/>
    <w:rsid w:val="00792EA5"/>
    <w:rsid w:val="007A23DA"/>
    <w:rsid w:val="007A511B"/>
    <w:rsid w:val="007B0A8F"/>
    <w:rsid w:val="007C7CC3"/>
    <w:rsid w:val="007D1044"/>
    <w:rsid w:val="007E5612"/>
    <w:rsid w:val="008339EE"/>
    <w:rsid w:val="00836037"/>
    <w:rsid w:val="00846058"/>
    <w:rsid w:val="00846637"/>
    <w:rsid w:val="008941AF"/>
    <w:rsid w:val="008A2739"/>
    <w:rsid w:val="008C6A7D"/>
    <w:rsid w:val="008D30BB"/>
    <w:rsid w:val="008D51E5"/>
    <w:rsid w:val="008D7CE0"/>
    <w:rsid w:val="008E2822"/>
    <w:rsid w:val="008E6825"/>
    <w:rsid w:val="008E7231"/>
    <w:rsid w:val="00910F4F"/>
    <w:rsid w:val="00946BA1"/>
    <w:rsid w:val="00975613"/>
    <w:rsid w:val="00977305"/>
    <w:rsid w:val="00977E3B"/>
    <w:rsid w:val="009815C4"/>
    <w:rsid w:val="00992262"/>
    <w:rsid w:val="009952E3"/>
    <w:rsid w:val="009958D0"/>
    <w:rsid w:val="009A41CE"/>
    <w:rsid w:val="009A4C69"/>
    <w:rsid w:val="009E081A"/>
    <w:rsid w:val="00A0677A"/>
    <w:rsid w:val="00A07B53"/>
    <w:rsid w:val="00A330FC"/>
    <w:rsid w:val="00A74352"/>
    <w:rsid w:val="00A807F1"/>
    <w:rsid w:val="00A83DB9"/>
    <w:rsid w:val="00AB1F30"/>
    <w:rsid w:val="00AC4264"/>
    <w:rsid w:val="00AC6B7E"/>
    <w:rsid w:val="00AD3479"/>
    <w:rsid w:val="00B05ACA"/>
    <w:rsid w:val="00B5194A"/>
    <w:rsid w:val="00B6190B"/>
    <w:rsid w:val="00B71A3C"/>
    <w:rsid w:val="00B75671"/>
    <w:rsid w:val="00B82317"/>
    <w:rsid w:val="00B8682C"/>
    <w:rsid w:val="00B9256C"/>
    <w:rsid w:val="00BD3C50"/>
    <w:rsid w:val="00BF2494"/>
    <w:rsid w:val="00BF3672"/>
    <w:rsid w:val="00BF6C89"/>
    <w:rsid w:val="00C0386D"/>
    <w:rsid w:val="00C11DBD"/>
    <w:rsid w:val="00C26B7B"/>
    <w:rsid w:val="00C321DC"/>
    <w:rsid w:val="00C473C5"/>
    <w:rsid w:val="00C479D2"/>
    <w:rsid w:val="00C61832"/>
    <w:rsid w:val="00C67ADC"/>
    <w:rsid w:val="00C72F1A"/>
    <w:rsid w:val="00C73CC4"/>
    <w:rsid w:val="00CC0736"/>
    <w:rsid w:val="00CC54CB"/>
    <w:rsid w:val="00CD0554"/>
    <w:rsid w:val="00D17770"/>
    <w:rsid w:val="00D43165"/>
    <w:rsid w:val="00D47284"/>
    <w:rsid w:val="00D57FA2"/>
    <w:rsid w:val="00D611A2"/>
    <w:rsid w:val="00D62D3A"/>
    <w:rsid w:val="00DB3CF9"/>
    <w:rsid w:val="00DC17B1"/>
    <w:rsid w:val="00DF5C49"/>
    <w:rsid w:val="00DF7AE2"/>
    <w:rsid w:val="00E00C6E"/>
    <w:rsid w:val="00E02D75"/>
    <w:rsid w:val="00E06E75"/>
    <w:rsid w:val="00E23394"/>
    <w:rsid w:val="00E25134"/>
    <w:rsid w:val="00E4494D"/>
    <w:rsid w:val="00E56CB4"/>
    <w:rsid w:val="00E648ED"/>
    <w:rsid w:val="00E72C1D"/>
    <w:rsid w:val="00E81B26"/>
    <w:rsid w:val="00EA329E"/>
    <w:rsid w:val="00EA5822"/>
    <w:rsid w:val="00EC6E01"/>
    <w:rsid w:val="00EE60DA"/>
    <w:rsid w:val="00EF62C6"/>
    <w:rsid w:val="00F41F7D"/>
    <w:rsid w:val="00F56B36"/>
    <w:rsid w:val="00F85A77"/>
    <w:rsid w:val="00F94267"/>
    <w:rsid w:val="00FA5753"/>
    <w:rsid w:val="00FE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8F5FD92-E225-47DE-99F5-18565342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lang w:val="en-US" w:eastAsia="ko-KR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numPr>
        <w:numId w:val="27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customStyle="1" w:styleId="a5">
    <w:name w:val="표 눈금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0"/>
    <w:next w:val="a0"/>
    <w:link w:val="Char0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6"/>
    <w:uiPriority w:val="11"/>
    <w:rPr>
      <w:b/>
      <w:bCs/>
      <w:color w:val="5B9BD5" w:themeColor="accent1"/>
      <w:sz w:val="24"/>
    </w:rPr>
  </w:style>
  <w:style w:type="character" w:customStyle="1" w:styleId="1Char">
    <w:name w:val="제목 1 Char"/>
    <w:basedOn w:val="a1"/>
    <w:link w:val="1"/>
    <w:uiPriority w:val="9"/>
    <w:rPr>
      <w:b/>
      <w:bCs/>
      <w:caps/>
      <w:color w:val="1F4E79" w:themeColor="accent1" w:themeShade="80"/>
      <w:sz w:val="28"/>
    </w:rPr>
  </w:style>
  <w:style w:type="table" w:customStyle="1" w:styleId="a7">
    <w:name w:val="팁 표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8">
    <w:name w:val="팁 텍스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9">
    <w:name w:val="개체 틀 텍스트"/>
    <w:basedOn w:val="a1"/>
    <w:uiPriority w:val="99"/>
    <w:semiHidden/>
    <w:rPr>
      <w:color w:val="808080"/>
    </w:rPr>
  </w:style>
  <w:style w:type="paragraph" w:styleId="aa">
    <w:name w:val="No Spacing"/>
    <w:link w:val="Char1"/>
    <w:uiPriority w:val="1"/>
    <w:qFormat/>
    <w:pPr>
      <w:spacing w:after="0" w:line="240" w:lineRule="auto"/>
    </w:pPr>
  </w:style>
  <w:style w:type="character" w:customStyle="1" w:styleId="2Char">
    <w:name w:val="제목 2 Char"/>
    <w:basedOn w:val="a1"/>
    <w:link w:val="2"/>
    <w:uiPriority w:val="9"/>
    <w:rPr>
      <w:b/>
      <w:bCs/>
      <w:color w:val="5B9BD5" w:themeColor="accent1"/>
      <w:sz w:val="24"/>
    </w:rPr>
  </w:style>
  <w:style w:type="paragraph" w:customStyle="1" w:styleId="a">
    <w:name w:val="글머리 기호 목록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머리글 Char"/>
    <w:basedOn w:val="a1"/>
    <w:link w:val="ab"/>
    <w:uiPriority w:val="99"/>
  </w:style>
  <w:style w:type="paragraph" w:styleId="ac">
    <w:name w:val="footer"/>
    <w:basedOn w:val="a0"/>
    <w:link w:val="Char3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Char3">
    <w:name w:val="바닥글 Char"/>
    <w:basedOn w:val="a1"/>
    <w:link w:val="ac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customStyle="1" w:styleId="41">
    <w:name w:val="눈금 표 4 강조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d">
    <w:name w:val="눈금 표 밝게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e">
    <w:name w:val="프로젝트 범위 표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customStyle="1" w:styleId="af">
    <w:name w:val="바닥글 텍스트"/>
    <w:basedOn w:val="a0"/>
    <w:link w:val="af0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customStyle="1" w:styleId="af0">
    <w:name w:val="바닥글 텍스트 문자"/>
    <w:basedOn w:val="a1"/>
    <w:link w:val="af"/>
    <w:uiPriority w:val="12"/>
    <w:rPr>
      <w:i/>
      <w:iCs/>
      <w:sz w:val="14"/>
    </w:rPr>
  </w:style>
  <w:style w:type="character" w:styleId="af1">
    <w:name w:val="Placeholder Text"/>
    <w:basedOn w:val="a1"/>
    <w:uiPriority w:val="99"/>
    <w:semiHidden/>
    <w:rsid w:val="00DB3CF9"/>
    <w:rPr>
      <w:color w:val="808080"/>
    </w:rPr>
  </w:style>
  <w:style w:type="paragraph" w:styleId="af2">
    <w:name w:val="List Paragraph"/>
    <w:basedOn w:val="a0"/>
    <w:uiPriority w:val="34"/>
    <w:unhideWhenUsed/>
    <w:qFormat/>
    <w:rsid w:val="007B0A8F"/>
    <w:pPr>
      <w:ind w:leftChars="400" w:left="800"/>
    </w:pPr>
  </w:style>
  <w:style w:type="character" w:styleId="af3">
    <w:name w:val="Hyperlink"/>
    <w:basedOn w:val="a1"/>
    <w:uiPriority w:val="99"/>
    <w:unhideWhenUsed/>
    <w:rsid w:val="008D51E5"/>
    <w:rPr>
      <w:color w:val="40ACD1" w:themeColor="hyperlink"/>
      <w:u w:val="single"/>
    </w:rPr>
  </w:style>
  <w:style w:type="paragraph" w:styleId="TOC">
    <w:name w:val="TOC Heading"/>
    <w:basedOn w:val="1"/>
    <w:next w:val="a0"/>
    <w:uiPriority w:val="39"/>
    <w:unhideWhenUsed/>
    <w:qFormat/>
    <w:rsid w:val="00FA57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styleId="20">
    <w:name w:val="toc 2"/>
    <w:basedOn w:val="a0"/>
    <w:next w:val="a0"/>
    <w:autoRedefine/>
    <w:uiPriority w:val="39"/>
    <w:unhideWhenUsed/>
    <w:rsid w:val="00FA5753"/>
    <w:pPr>
      <w:spacing w:after="100" w:line="259" w:lineRule="auto"/>
      <w:ind w:left="220"/>
    </w:pPr>
    <w:rPr>
      <w:rFonts w:cs="Times New Roman"/>
      <w:color w:val="auto"/>
      <w:sz w:val="22"/>
      <w:szCs w:val="22"/>
    </w:rPr>
  </w:style>
  <w:style w:type="paragraph" w:styleId="10">
    <w:name w:val="toc 1"/>
    <w:basedOn w:val="a0"/>
    <w:next w:val="a0"/>
    <w:autoRedefine/>
    <w:uiPriority w:val="39"/>
    <w:unhideWhenUsed/>
    <w:rsid w:val="00FA5753"/>
    <w:pPr>
      <w:spacing w:after="100" w:line="259" w:lineRule="auto"/>
    </w:pPr>
    <w:rPr>
      <w:rFonts w:cs="Times New Roman"/>
      <w:color w:val="auto"/>
      <w:sz w:val="22"/>
      <w:szCs w:val="22"/>
    </w:rPr>
  </w:style>
  <w:style w:type="paragraph" w:styleId="3">
    <w:name w:val="toc 3"/>
    <w:basedOn w:val="a0"/>
    <w:next w:val="a0"/>
    <w:autoRedefine/>
    <w:uiPriority w:val="39"/>
    <w:unhideWhenUsed/>
    <w:rsid w:val="00FA5753"/>
    <w:pPr>
      <w:spacing w:after="100" w:line="259" w:lineRule="auto"/>
      <w:ind w:left="440"/>
    </w:pPr>
    <w:rPr>
      <w:rFonts w:cs="Times New Roman"/>
      <w:color w:val="auto"/>
      <w:sz w:val="22"/>
      <w:szCs w:val="22"/>
    </w:rPr>
  </w:style>
  <w:style w:type="character" w:customStyle="1" w:styleId="Char1">
    <w:name w:val="간격 없음 Char"/>
    <w:basedOn w:val="a1"/>
    <w:link w:val="aa"/>
    <w:uiPriority w:val="1"/>
    <w:rsid w:val="004B4F51"/>
  </w:style>
  <w:style w:type="character" w:styleId="af4">
    <w:name w:val="FollowedHyperlink"/>
    <w:basedOn w:val="a1"/>
    <w:uiPriority w:val="99"/>
    <w:semiHidden/>
    <w:unhideWhenUsed/>
    <w:rsid w:val="00EA5822"/>
    <w:rPr>
      <w:color w:val="92588D" w:themeColor="followedHyperlink"/>
      <w:u w:val="single"/>
    </w:rPr>
  </w:style>
  <w:style w:type="table" w:styleId="5-1">
    <w:name w:val="Grid Table 5 Dark Accent 1"/>
    <w:basedOn w:val="a2"/>
    <w:uiPriority w:val="50"/>
    <w:rsid w:val="00132C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f5">
    <w:name w:val="Balloon Text"/>
    <w:basedOn w:val="a0"/>
    <w:link w:val="Char4"/>
    <w:uiPriority w:val="99"/>
    <w:semiHidden/>
    <w:unhideWhenUsed/>
    <w:rsid w:val="00F41F7D"/>
    <w:pPr>
      <w:spacing w:after="0"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4">
    <w:name w:val="풍선 도움말 텍스트 Char"/>
    <w:basedOn w:val="a1"/>
    <w:link w:val="af5"/>
    <w:uiPriority w:val="99"/>
    <w:semiHidden/>
    <w:rsid w:val="00F41F7D"/>
    <w:rPr>
      <w:rFonts w:asciiTheme="majorHAnsi" w:eastAsiaTheme="majorEastAsia" w:hAnsiTheme="majorHAnsi" w:cstheme="majorBidi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://jqueryui.com/themeroller/" TargetMode="External"/><Relationship Id="rId44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://www.jeasyui.com/themebuilder/index.php" TargetMode="External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2.png"/><Relationship Id="rId4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mine\AppData\Roaming\Microsoft\Templates\&#54532;&#47196;&#51229;&#53944;%20&#48276;&#5094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889C6FB3C304450AAB141E9B00CCD3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F7DFE37-5DAB-41E2-A236-869751FEC6CF}"/>
      </w:docPartPr>
      <w:docPartBody>
        <w:p w:rsidR="00FB1D35" w:rsidRDefault="00FB1D35" w:rsidP="00FB1D35">
          <w:pPr>
            <w:pStyle w:val="3889C6FB3C304450AAB141E9B00CCD3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ko-KR"/>
            </w:rPr>
            <w:t>[문서 제목]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29D77CFB" w:usb2="00000012" w:usb3="00000000" w:csb0="0008008D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07A"/>
    <w:rsid w:val="00235820"/>
    <w:rsid w:val="00445794"/>
    <w:rsid w:val="00457301"/>
    <w:rsid w:val="004909B1"/>
    <w:rsid w:val="005A0245"/>
    <w:rsid w:val="007065AC"/>
    <w:rsid w:val="009E707A"/>
    <w:rsid w:val="00F3631D"/>
    <w:rsid w:val="00FA6A98"/>
    <w:rsid w:val="00FB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61C96F3D83F4B61B8EDCC4232412FB8">
    <w:name w:val="561C96F3D83F4B61B8EDCC4232412FB8"/>
    <w:pPr>
      <w:widowControl w:val="0"/>
      <w:wordWrap w:val="0"/>
      <w:autoSpaceDE w:val="0"/>
      <w:autoSpaceDN w:val="0"/>
    </w:pPr>
  </w:style>
  <w:style w:type="paragraph" w:customStyle="1" w:styleId="8A74183D77824CD88F748C441614223A">
    <w:name w:val="8A74183D77824CD88F748C441614223A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sid w:val="00FB1D35"/>
    <w:rPr>
      <w:color w:val="808080"/>
    </w:rPr>
  </w:style>
  <w:style w:type="paragraph" w:customStyle="1" w:styleId="01CFDA48685045ED987989ECEF46E121">
    <w:name w:val="01CFDA48685045ED987989ECEF46E121"/>
    <w:pPr>
      <w:widowControl w:val="0"/>
      <w:wordWrap w:val="0"/>
      <w:autoSpaceDE w:val="0"/>
      <w:autoSpaceDN w:val="0"/>
    </w:pPr>
  </w:style>
  <w:style w:type="paragraph" w:customStyle="1" w:styleId="F3CCE1A33A6A421EADA7A2A91CC369D4">
    <w:name w:val="F3CCE1A33A6A421EADA7A2A91CC369D4"/>
    <w:rsid w:val="009E707A"/>
    <w:pPr>
      <w:widowControl w:val="0"/>
      <w:wordWrap w:val="0"/>
      <w:autoSpaceDE w:val="0"/>
      <w:autoSpaceDN w:val="0"/>
    </w:pPr>
  </w:style>
  <w:style w:type="paragraph" w:customStyle="1" w:styleId="65B4C0D0F133487983BC4CE19AF3FE72">
    <w:name w:val="65B4C0D0F133487983BC4CE19AF3FE72"/>
    <w:rsid w:val="009E707A"/>
    <w:pPr>
      <w:widowControl w:val="0"/>
      <w:wordWrap w:val="0"/>
      <w:autoSpaceDE w:val="0"/>
      <w:autoSpaceDN w:val="0"/>
    </w:pPr>
  </w:style>
  <w:style w:type="paragraph" w:customStyle="1" w:styleId="135D7C0EBF4B4866918C605B5C64E849">
    <w:name w:val="135D7C0EBF4B4866918C605B5C64E849"/>
    <w:rsid w:val="009E707A"/>
    <w:pPr>
      <w:widowControl w:val="0"/>
      <w:wordWrap w:val="0"/>
      <w:autoSpaceDE w:val="0"/>
      <w:autoSpaceDN w:val="0"/>
    </w:pPr>
  </w:style>
  <w:style w:type="paragraph" w:customStyle="1" w:styleId="C8EE4CEAC87846FFA42ADE4663C04675">
    <w:name w:val="C8EE4CEAC87846FFA42ADE4663C04675"/>
    <w:rsid w:val="009E707A"/>
    <w:pPr>
      <w:widowControl w:val="0"/>
      <w:wordWrap w:val="0"/>
      <w:autoSpaceDE w:val="0"/>
      <w:autoSpaceDN w:val="0"/>
    </w:pPr>
  </w:style>
  <w:style w:type="paragraph" w:customStyle="1" w:styleId="C66A394C3D7842D6816B11A136652C4F">
    <w:name w:val="C66A394C3D7842D6816B11A136652C4F"/>
    <w:rsid w:val="009E707A"/>
    <w:pPr>
      <w:widowControl w:val="0"/>
      <w:wordWrap w:val="0"/>
      <w:autoSpaceDE w:val="0"/>
      <w:autoSpaceDN w:val="0"/>
    </w:pPr>
  </w:style>
  <w:style w:type="paragraph" w:customStyle="1" w:styleId="3519786662E94FEEA5C930A580C78E89">
    <w:name w:val="3519786662E94FEEA5C930A580C78E89"/>
    <w:rsid w:val="00FB1D35"/>
    <w:pPr>
      <w:widowControl w:val="0"/>
      <w:wordWrap w:val="0"/>
      <w:autoSpaceDE w:val="0"/>
      <w:autoSpaceDN w:val="0"/>
    </w:pPr>
  </w:style>
  <w:style w:type="paragraph" w:customStyle="1" w:styleId="88D134EED1ED46A291E7C87F4C743385">
    <w:name w:val="88D134EED1ED46A291E7C87F4C743385"/>
    <w:rsid w:val="00FB1D35"/>
    <w:pPr>
      <w:widowControl w:val="0"/>
      <w:wordWrap w:val="0"/>
      <w:autoSpaceDE w:val="0"/>
      <w:autoSpaceDN w:val="0"/>
    </w:pPr>
  </w:style>
  <w:style w:type="paragraph" w:customStyle="1" w:styleId="22F837107ACF463BBF9BA6121803172B">
    <w:name w:val="22F837107ACF463BBF9BA6121803172B"/>
    <w:rsid w:val="00FB1D35"/>
    <w:pPr>
      <w:widowControl w:val="0"/>
      <w:wordWrap w:val="0"/>
      <w:autoSpaceDE w:val="0"/>
      <w:autoSpaceDN w:val="0"/>
    </w:pPr>
  </w:style>
  <w:style w:type="paragraph" w:customStyle="1" w:styleId="BB0589421B6742838CC2046746D6B5C4">
    <w:name w:val="BB0589421B6742838CC2046746D6B5C4"/>
    <w:rsid w:val="00FB1D35"/>
    <w:pPr>
      <w:widowControl w:val="0"/>
      <w:wordWrap w:val="0"/>
      <w:autoSpaceDE w:val="0"/>
      <w:autoSpaceDN w:val="0"/>
    </w:pPr>
  </w:style>
  <w:style w:type="paragraph" w:customStyle="1" w:styleId="3AF9FBF8CB3C4E66B521AD5BD45A45A9">
    <w:name w:val="3AF9FBF8CB3C4E66B521AD5BD45A45A9"/>
    <w:rsid w:val="00FB1D35"/>
    <w:pPr>
      <w:widowControl w:val="0"/>
      <w:wordWrap w:val="0"/>
      <w:autoSpaceDE w:val="0"/>
      <w:autoSpaceDN w:val="0"/>
    </w:pPr>
  </w:style>
  <w:style w:type="paragraph" w:customStyle="1" w:styleId="C3BF61E69A6544959F9CBF8768481F95">
    <w:name w:val="C3BF61E69A6544959F9CBF8768481F95"/>
    <w:rsid w:val="00FB1D35"/>
    <w:pPr>
      <w:widowControl w:val="0"/>
      <w:wordWrap w:val="0"/>
      <w:autoSpaceDE w:val="0"/>
      <w:autoSpaceDN w:val="0"/>
    </w:pPr>
  </w:style>
  <w:style w:type="paragraph" w:customStyle="1" w:styleId="BAFBD29F234B4FA89185AC8F665C0150">
    <w:name w:val="BAFBD29F234B4FA89185AC8F665C0150"/>
    <w:rsid w:val="00FB1D35"/>
    <w:pPr>
      <w:widowControl w:val="0"/>
      <w:wordWrap w:val="0"/>
      <w:autoSpaceDE w:val="0"/>
      <w:autoSpaceDN w:val="0"/>
    </w:pPr>
  </w:style>
  <w:style w:type="paragraph" w:customStyle="1" w:styleId="F83C76FBCE924CD6BDBD9BD87D371155">
    <w:name w:val="F83C76FBCE924CD6BDBD9BD87D371155"/>
    <w:rsid w:val="00FB1D35"/>
    <w:pPr>
      <w:widowControl w:val="0"/>
      <w:wordWrap w:val="0"/>
      <w:autoSpaceDE w:val="0"/>
      <w:autoSpaceDN w:val="0"/>
    </w:pPr>
  </w:style>
  <w:style w:type="paragraph" w:customStyle="1" w:styleId="3889C6FB3C304450AAB141E9B00CCD3F">
    <w:name w:val="3889C6FB3C304450AAB141E9B00CCD3F"/>
    <w:rsid w:val="00FB1D35"/>
    <w:pPr>
      <w:widowControl w:val="0"/>
      <w:wordWrap w:val="0"/>
      <w:autoSpaceDE w:val="0"/>
      <w:autoSpaceDN w:val="0"/>
    </w:pPr>
  </w:style>
  <w:style w:type="paragraph" w:customStyle="1" w:styleId="26CB8D7526E44B3DA3C6AC827F3A0931">
    <w:name w:val="26CB8D7526E44B3DA3C6AC827F3A0931"/>
    <w:rsid w:val="00FB1D35"/>
    <w:pPr>
      <w:widowControl w:val="0"/>
      <w:wordWrap w:val="0"/>
      <w:autoSpaceDE w:val="0"/>
      <w:autoSpaceDN w:val="0"/>
    </w:pPr>
  </w:style>
  <w:style w:type="paragraph" w:customStyle="1" w:styleId="FA8C49B984764B88A7BA04E1A4754A55">
    <w:name w:val="FA8C49B984764B88A7BA04E1A4754A55"/>
    <w:rsid w:val="00FB1D35"/>
    <w:pPr>
      <w:widowControl w:val="0"/>
      <w:wordWrap w:val="0"/>
      <w:autoSpaceDE w:val="0"/>
      <w:autoSpaceDN w:val="0"/>
    </w:pPr>
  </w:style>
  <w:style w:type="paragraph" w:customStyle="1" w:styleId="B9DA42644F974F96B104A1DAEC6B7BE3">
    <w:name w:val="B9DA42644F974F96B104A1DAEC6B7BE3"/>
    <w:rsid w:val="00FB1D35"/>
    <w:pPr>
      <w:widowControl w:val="0"/>
      <w:wordWrap w:val="0"/>
      <w:autoSpaceDE w:val="0"/>
      <w:autoSpaceDN w:val="0"/>
    </w:pPr>
  </w:style>
  <w:style w:type="paragraph" w:customStyle="1" w:styleId="F71B17C8DB7241CE9F75E969763F439B">
    <w:name w:val="F71B17C8DB7241CE9F75E969763F439B"/>
    <w:rsid w:val="00FB1D35"/>
    <w:pPr>
      <w:widowControl w:val="0"/>
      <w:wordWrap w:val="0"/>
      <w:autoSpaceDE w:val="0"/>
      <w:autoSpaceDN w:val="0"/>
    </w:pPr>
  </w:style>
  <w:style w:type="paragraph" w:customStyle="1" w:styleId="F9EA184A0B14482F87253BAC5F489CA8">
    <w:name w:val="F9EA184A0B14482F87253BAC5F489CA8"/>
    <w:rsid w:val="00FB1D35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2014-10-20T00:00:00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F6B333-2A9A-48A6-8A2C-0FEF95B584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86E8BC-05E3-4575-8C1A-3645766DB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프로젝트 범위.dotx</Template>
  <TotalTime>2197</TotalTime>
  <Pages>1</Pages>
  <Words>8331</Words>
  <Characters>47487</Characters>
  <Application>Microsoft Office Word</Application>
  <DocSecurity>0</DocSecurity>
  <Lines>395</Lines>
  <Paragraphs>111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3" baseType="lpstr">
      <vt:lpstr>WSC FRAMEWORK 개발자 가이드</vt:lpstr>
      <vt:lpstr/>
      <vt:lpstr>개요</vt:lpstr>
      <vt:lpstr>    프로젝트 배경 및 설명</vt:lpstr>
      <vt:lpstr>    프로젝트 범위</vt:lpstr>
      <vt:lpstr>    고수준 요구 사항</vt:lpstr>
      <vt:lpstr>    결과</vt:lpstr>
      <vt:lpstr>    관계자</vt:lpstr>
      <vt:lpstr>    관련 비즈니스 프로세스 또는 시스템</vt:lpstr>
      <vt:lpstr>    특정 제외 사항</vt:lpstr>
      <vt:lpstr>    이행 계획</vt:lpstr>
      <vt:lpstr>    고수준 일정</vt:lpstr>
      <vt:lpstr>승인 및 진행 담당</vt:lpstr>
    </vt:vector>
  </TitlesOfParts>
  <Company>C-NODE</Company>
  <LinksUpToDate>false</LinksUpToDate>
  <CharactersWithSpaces>55707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WSC FRAMEWORK 개발자 가이드</dc:title>
  <dc:creator>carmine</dc:creator>
  <cp:keywords/>
  <cp:lastModifiedBy>carmine</cp:lastModifiedBy>
  <cp:revision>90</cp:revision>
  <cp:lastPrinted>2014-10-20T10:59:00Z</cp:lastPrinted>
  <dcterms:created xsi:type="dcterms:W3CDTF">2014-10-17T14:07:00Z</dcterms:created>
  <dcterms:modified xsi:type="dcterms:W3CDTF">2014-10-20T11:01:00Z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