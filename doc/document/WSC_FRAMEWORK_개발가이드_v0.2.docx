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color w:val="5B9BD5" w:themeColor="accent1"/>
        </w:rPr>
        <w:id w:val="-1115356083"/>
        <w:docPartObj>
          <w:docPartGallery w:val="Cover Pages"/>
          <w:docPartUnique/>
        </w:docPartObj>
      </w:sdtPr>
      <w:sdtEndPr>
        <w:rPr>
          <w:color w:val="404040" w:themeColor="text1" w:themeTint="BF"/>
        </w:rPr>
      </w:sdtEndPr>
      <w:sdtContent>
        <w:p w:rsidR="004B4F51" w:rsidRDefault="004B4F51">
          <w:pPr>
            <w:pStyle w:val="aa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그림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Start w:id="0" w:name="_GoBack"/>
          <w:bookmarkEnd w:id="0"/>
        </w:p>
        <w:sdt>
          <w:sdtPr>
            <w:rPr>
              <w:rFonts w:ascii="휴먼엑스포" w:eastAsia="휴먼엑스포" w:hAnsiTheme="majorHAnsi" w:cstheme="majorBidi" w:hint="eastAsia"/>
              <w:b/>
              <w:caps/>
              <w:color w:val="5B9BD5" w:themeColor="accent1"/>
              <w:sz w:val="72"/>
              <w:szCs w:val="72"/>
            </w:rPr>
            <w:alias w:val="제목"/>
            <w:tag w:val=""/>
            <w:id w:val="1735040861"/>
            <w:placeholder>
              <w:docPart w:val="3889C6FB3C304450AAB141E9B00CCD3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B4F51" w:rsidRDefault="004B4F51">
              <w:pPr>
                <w:pStyle w:val="aa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1C7626">
                <w:rPr>
                  <w:rFonts w:ascii="휴먼엑스포" w:eastAsia="휴먼엑스포" w:hAnsiTheme="majorHAnsi" w:cstheme="majorBidi" w:hint="eastAsia"/>
                  <w:b/>
                  <w:caps/>
                  <w:color w:val="5B9BD5" w:themeColor="accent1"/>
                  <w:sz w:val="72"/>
                  <w:szCs w:val="72"/>
                </w:rPr>
                <w:t xml:space="preserve">WSC FRAMEWORK </w:t>
              </w:r>
              <w:r w:rsidR="001C7626" w:rsidRPr="001C7626">
                <w:rPr>
                  <w:rFonts w:ascii="휴먼엑스포" w:eastAsia="휴먼엑스포" w:hAnsiTheme="majorHAnsi" w:cstheme="majorBidi" w:hint="eastAsia"/>
                  <w:b/>
                  <w:caps/>
                  <w:color w:val="5B9BD5" w:themeColor="accent1"/>
                  <w:sz w:val="72"/>
                  <w:szCs w:val="72"/>
                </w:rPr>
                <w:t>개발자 가이드</w:t>
              </w:r>
            </w:p>
          </w:sdtContent>
        </w:sdt>
        <w:p w:rsidR="004B4F51" w:rsidRDefault="004B4F51">
          <w:pPr>
            <w:pStyle w:val="aa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2EB446C0" wp14:editId="550B123C">
                <wp:extent cx="758952" cy="478932"/>
                <wp:effectExtent l="0" t="0" r="3175" b="0"/>
                <wp:docPr id="144" name="그림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B4F51" w:rsidRDefault="0011610C"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76B9592" wp14:editId="6555C506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8286750</wp:posOffset>
                    </wp:positionV>
                    <wp:extent cx="6553200" cy="781050"/>
                    <wp:effectExtent l="0" t="0" r="0" b="0"/>
                    <wp:wrapNone/>
                    <wp:docPr id="142" name="텍스트 상자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781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날짜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5-05-27T00:00:00Z">
                                    <w:dateFormat w:val="yyyy MMMM d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A493D" w:rsidRDefault="003A493D">
                                    <w:pPr>
                                      <w:pStyle w:val="aa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2015 May 27</w:t>
                                    </w:r>
                                  </w:p>
                                </w:sdtContent>
                              </w:sdt>
                              <w:p w:rsidR="003A493D" w:rsidRDefault="00FF08CD" w:rsidP="004B4F51">
                                <w:pPr>
                                  <w:pStyle w:val="aa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회사"/>
                                    <w:tag w:val=""/>
                                    <w:id w:val="-70979551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A493D">
                                      <w:rPr>
                                        <w:caps/>
                                        <w:color w:val="5B9BD5" w:themeColor="accent1"/>
                                      </w:rPr>
                                      <w:t>C-NODE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76B9592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42" o:spid="_x0000_s1026" type="#_x0000_t202" style="position:absolute;margin-left:464.8pt;margin-top:652.5pt;width:516pt;height:61.5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날짜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5-05-27T00:00:00Z">
                              <w:dateFormat w:val="yyyy MMMM d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3A493D" w:rsidRDefault="003A493D">
                              <w:pPr>
                                <w:pStyle w:val="aa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2015 May 27</w:t>
                              </w:r>
                            </w:p>
                          </w:sdtContent>
                        </w:sdt>
                        <w:p w:rsidR="003A493D" w:rsidRDefault="003A493D" w:rsidP="004B4F51">
                          <w:pPr>
                            <w:pStyle w:val="aa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회사"/>
                              <w:tag w:val=""/>
                              <w:id w:val="-70979551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C-NODE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4B4F51">
            <w:br w:type="page"/>
          </w:r>
        </w:p>
      </w:sdtContent>
    </w:sdt>
    <w:sdt>
      <w:sdtPr>
        <w:rPr>
          <w:rFonts w:ascii="맑은 고딕" w:eastAsia="맑은 고딕" w:hAnsi="맑은 고딕" w:cstheme="minorBidi"/>
          <w:color w:val="404040" w:themeColor="text1" w:themeTint="BF"/>
          <w:sz w:val="18"/>
          <w:szCs w:val="20"/>
          <w:lang w:val="ko-KR"/>
        </w:rPr>
        <w:id w:val="19195201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A5753" w:rsidRPr="004142CE" w:rsidRDefault="00FA5753" w:rsidP="00D17770">
          <w:pPr>
            <w:pStyle w:val="TOC"/>
            <w:jc w:val="center"/>
            <w:rPr>
              <w:rFonts w:ascii="맑은 고딕" w:eastAsia="맑은 고딕" w:hAnsi="맑은 고딕"/>
            </w:rPr>
          </w:pPr>
          <w:r w:rsidRPr="004142CE">
            <w:rPr>
              <w:rFonts w:ascii="맑은 고딕" w:eastAsia="맑은 고딕" w:hAnsi="맑은 고딕" w:hint="eastAsia"/>
              <w:lang w:val="ko-KR"/>
            </w:rPr>
            <w:t>목</w:t>
          </w:r>
          <w:r w:rsidR="00D17770" w:rsidRPr="004142CE">
            <w:rPr>
              <w:rFonts w:ascii="맑은 고딕" w:eastAsia="맑은 고딕" w:hAnsi="맑은 고딕" w:hint="eastAsia"/>
              <w:lang w:val="ko-KR"/>
            </w:rPr>
            <w:t xml:space="preserve">   </w:t>
          </w:r>
          <w:r w:rsidRPr="004142CE">
            <w:rPr>
              <w:rFonts w:ascii="맑은 고딕" w:eastAsia="맑은 고딕" w:hAnsi="맑은 고딕" w:hint="eastAsia"/>
              <w:lang w:val="ko-KR"/>
            </w:rPr>
            <w:t>차</w:t>
          </w:r>
        </w:p>
        <w:p w:rsidR="00DA1705" w:rsidRDefault="00D17770">
          <w:pPr>
            <w:pStyle w:val="10"/>
            <w:tabs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r w:rsidRPr="004142CE">
            <w:rPr>
              <w:rFonts w:ascii="맑은 고딕" w:eastAsia="맑은 고딕" w:hAnsi="맑은 고딕"/>
            </w:rPr>
            <w:fldChar w:fldCharType="begin"/>
          </w:r>
          <w:r w:rsidRPr="004142CE">
            <w:rPr>
              <w:rFonts w:ascii="맑은 고딕" w:eastAsia="맑은 고딕" w:hAnsi="맑은 고딕"/>
            </w:rPr>
            <w:instrText xml:space="preserve"> TOC \o "1-3" \h \z \u </w:instrText>
          </w:r>
          <w:r w:rsidRPr="004142CE">
            <w:rPr>
              <w:rFonts w:ascii="맑은 고딕" w:eastAsia="맑은 고딕" w:hAnsi="맑은 고딕"/>
            </w:rPr>
            <w:fldChar w:fldCharType="separate"/>
          </w:r>
          <w:hyperlink w:anchor="_Toc420506792" w:history="1">
            <w:r w:rsidR="00DA1705"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개요</w:t>
            </w:r>
            <w:r w:rsidR="00DA1705">
              <w:rPr>
                <w:noProof/>
                <w:webHidden/>
              </w:rPr>
              <w:tab/>
            </w:r>
            <w:r w:rsidR="00DA1705">
              <w:rPr>
                <w:noProof/>
                <w:webHidden/>
              </w:rPr>
              <w:fldChar w:fldCharType="begin"/>
            </w:r>
            <w:r w:rsidR="00DA1705">
              <w:rPr>
                <w:noProof/>
                <w:webHidden/>
              </w:rPr>
              <w:instrText xml:space="preserve"> PAGEREF _Toc420506792 \h </w:instrText>
            </w:r>
            <w:r w:rsidR="00DA1705">
              <w:rPr>
                <w:noProof/>
                <w:webHidden/>
              </w:rPr>
            </w:r>
            <w:r w:rsidR="00DA1705">
              <w:rPr>
                <w:noProof/>
                <w:webHidden/>
              </w:rPr>
              <w:fldChar w:fldCharType="separate"/>
            </w:r>
            <w:r w:rsidR="00DA1705">
              <w:rPr>
                <w:noProof/>
                <w:webHidden/>
              </w:rPr>
              <w:t>4</w:t>
            </w:r>
            <w:r w:rsidR="00DA1705"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793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특징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794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개발 환경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795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3.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라이브러리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796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4.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797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5.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설정 파일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798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명명 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799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7.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자바소스 파일목록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00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8.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스크립트 공통파일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10"/>
            <w:tabs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01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기능별 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02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Code Cache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03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시스템 ID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04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인증 및 권한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05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관리자의 자동 로그인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06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사용자 그룹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07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화면 및 메뉴 권한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08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Pagination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09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8.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Web Editor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10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9.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첨부파일 Control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11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10.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Combo Box &amp; Combo Grid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12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11.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Excel Download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13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12.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Excel Loader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14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13.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Excel Loader 맵핑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15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14.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EasyUI Grid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16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15.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Context Menu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17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16.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Hot Menu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18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17.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일정관리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19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18.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전자메일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20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19.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iReport 연동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21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20.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EasyUI Theme 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22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21.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공지사항 (페이지 이동형 게시판)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23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22.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팝업관리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24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23.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>개발 참고 샘플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10"/>
            <w:tabs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25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프로젝트 개발환경 설정방법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26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개발환경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27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2.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이클립스 내에 SVN 설정 및 소스 다운로드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28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이클립스 내의 WAS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29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프로젝트 환경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30" w:history="1">
            <w:r w:rsidRPr="00F350B2">
              <w:rPr>
                <w:rStyle w:val="af3"/>
                <w:rFonts w:ascii="맑은 고딕" w:eastAsia="맑은 고딕" w:hAnsi="맑은 고딕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WAS 실행 및 첫 페이지 구동 결과 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10"/>
            <w:tabs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31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샘플게시판 개발 가이드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32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1.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게시판 그룹 추가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33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2.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첨부파일 정보 추가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34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3.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게시판 클래스 생성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35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4.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 xml:space="preserve">JSP and JavaScript </w:t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생성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36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5.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WAS 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37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6.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메뉴</w:t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 xml:space="preserve"> </w:t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생성</w:t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 xml:space="preserve"> </w:t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및</w:t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 xml:space="preserve"> </w:t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권한</w:t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 xml:space="preserve"> </w:t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38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7.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결과</w:t>
            </w:r>
            <w:r w:rsidRPr="00F350B2">
              <w:rPr>
                <w:rStyle w:val="af3"/>
                <w:rFonts w:ascii="맑은 고딕" w:eastAsia="맑은 고딕" w:hAnsi="맑은 고딕"/>
                <w:noProof/>
              </w:rPr>
              <w:t xml:space="preserve"> </w:t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10"/>
            <w:tabs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39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이후 개발 과제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40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1.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현재까지 구현된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41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2.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아직 개발되지 않은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705" w:rsidRDefault="00DA1705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0506842" w:history="1"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3.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F350B2">
              <w:rPr>
                <w:rStyle w:val="af3"/>
                <w:rFonts w:ascii="맑은 고딕" w:eastAsia="맑은 고딕" w:hAnsi="맑은 고딕"/>
                <w:noProof/>
                <w:lang w:val="ko-KR"/>
              </w:rPr>
              <w:t>보완 필요 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_Toc420506842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753" w:rsidRPr="004142CE" w:rsidRDefault="00D17770">
          <w:pPr>
            <w:rPr>
              <w:rFonts w:ascii="맑은 고딕" w:eastAsia="맑은 고딕" w:hAnsi="맑은 고딕"/>
            </w:rPr>
          </w:pPr>
          <w:r w:rsidRPr="004142CE">
            <w:rPr>
              <w:rFonts w:ascii="맑은 고딕" w:eastAsia="맑은 고딕" w:hAnsi="맑은 고딕" w:cs="Times New Roman"/>
              <w:color w:val="auto"/>
              <w:sz w:val="22"/>
              <w:szCs w:val="22"/>
            </w:rPr>
            <w:fldChar w:fldCharType="end"/>
          </w:r>
        </w:p>
      </w:sdtContent>
    </w:sdt>
    <w:p w:rsidR="00FA5753" w:rsidRPr="004142CE" w:rsidRDefault="00FA5753">
      <w:pPr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  <w:lang w:val="ko-KR"/>
        </w:rPr>
      </w:pPr>
      <w:r w:rsidRPr="004142CE">
        <w:rPr>
          <w:rFonts w:ascii="맑은 고딕" w:eastAsia="맑은 고딕" w:hAnsi="맑은 고딕"/>
          <w:lang w:val="ko-KR"/>
        </w:rPr>
        <w:br w:type="page"/>
      </w:r>
    </w:p>
    <w:p w:rsidR="00B05ACA" w:rsidRPr="004142CE" w:rsidRDefault="00F56B36" w:rsidP="002C33DF">
      <w:pPr>
        <w:pStyle w:val="1"/>
        <w:spacing w:before="120" w:after="0"/>
        <w:rPr>
          <w:rFonts w:ascii="맑은 고딕" w:eastAsia="맑은 고딕" w:hAnsi="맑은 고딕"/>
        </w:rPr>
      </w:pPr>
      <w:bookmarkStart w:id="1" w:name="_Toc420506792"/>
      <w:r w:rsidRPr="004142CE">
        <w:rPr>
          <w:rFonts w:ascii="맑은 고딕" w:eastAsia="맑은 고딕" w:hAnsi="맑은 고딕" w:hint="eastAsia"/>
          <w:lang w:val="ko-KR"/>
        </w:rPr>
        <w:lastRenderedPageBreak/>
        <w:t xml:space="preserve">프레임워크 </w:t>
      </w:r>
      <w:r w:rsidR="00681740" w:rsidRPr="004142CE">
        <w:rPr>
          <w:rFonts w:ascii="맑은 고딕" w:eastAsia="맑은 고딕" w:hAnsi="맑은 고딕"/>
          <w:lang w:val="ko-KR"/>
        </w:rPr>
        <w:t>개요</w:t>
      </w:r>
      <w:bookmarkEnd w:id="1"/>
    </w:p>
    <w:p w:rsidR="00B05ACA" w:rsidRPr="004142CE" w:rsidRDefault="008E2822" w:rsidP="002C33DF">
      <w:pPr>
        <w:pStyle w:val="2"/>
        <w:spacing w:before="240"/>
        <w:ind w:left="475" w:hangingChars="198" w:hanging="475"/>
        <w:rPr>
          <w:rFonts w:ascii="맑은 고딕" w:eastAsia="맑은 고딕" w:hAnsi="맑은 고딕"/>
        </w:rPr>
      </w:pPr>
      <w:bookmarkStart w:id="2" w:name="_Toc420506793"/>
      <w:r w:rsidRPr="004142CE">
        <w:rPr>
          <w:rFonts w:ascii="맑은 고딕" w:eastAsia="맑은 고딕" w:hAnsi="맑은 고딕" w:hint="eastAsia"/>
          <w:lang w:val="ko-KR"/>
        </w:rPr>
        <w:t xml:space="preserve">프레임워크 </w:t>
      </w:r>
      <w:r w:rsidR="00B8682C" w:rsidRPr="004142CE">
        <w:rPr>
          <w:rFonts w:ascii="맑은 고딕" w:eastAsia="맑은 고딕" w:hAnsi="맑은 고딕" w:hint="eastAsia"/>
          <w:lang w:val="ko-KR"/>
        </w:rPr>
        <w:t>특징</w:t>
      </w:r>
      <w:bookmarkEnd w:id="2"/>
    </w:p>
    <w:p w:rsidR="007B0A8F" w:rsidRPr="004142CE" w:rsidRDefault="00B5194A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Spring 3.2.8 버전을 활용한 프레임워크 구성</w:t>
      </w:r>
    </w:p>
    <w:p w:rsidR="00B5194A" w:rsidRPr="004142CE" w:rsidRDefault="00B5194A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SLF4</w:t>
      </w:r>
      <w:r w:rsidRPr="004142CE">
        <w:rPr>
          <w:rFonts w:ascii="맑은 고딕" w:eastAsia="맑은 고딕" w:hAnsi="맑은 고딕"/>
          <w:b/>
          <w:sz w:val="20"/>
        </w:rPr>
        <w:t>J and</w:t>
      </w:r>
      <w:r w:rsidRPr="004142CE">
        <w:rPr>
          <w:rFonts w:ascii="맑은 고딕" w:eastAsia="맑은 고딕" w:hAnsi="맑은 고딕" w:hint="eastAsia"/>
          <w:b/>
          <w:sz w:val="20"/>
        </w:rPr>
        <w:t xml:space="preserve"> Log4j 기반 L</w:t>
      </w:r>
      <w:r w:rsidRPr="004142CE">
        <w:rPr>
          <w:rFonts w:ascii="맑은 고딕" w:eastAsia="맑은 고딕" w:hAnsi="맑은 고딕"/>
          <w:b/>
          <w:sz w:val="20"/>
        </w:rPr>
        <w:t>ogging</w:t>
      </w:r>
    </w:p>
    <w:p w:rsidR="007B0A8F" w:rsidRPr="004142CE" w:rsidRDefault="007B0A8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 xml:space="preserve">Mybatis 를 사용한 </w:t>
      </w:r>
      <w:r w:rsidRPr="004142CE">
        <w:rPr>
          <w:rFonts w:ascii="맑은 고딕" w:eastAsia="맑은 고딕" w:hAnsi="맑은 고딕"/>
          <w:b/>
          <w:sz w:val="20"/>
        </w:rPr>
        <w:t>Data Access Control</w:t>
      </w:r>
    </w:p>
    <w:p w:rsidR="007B0A8F" w:rsidRPr="004142CE" w:rsidRDefault="007B0A8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 xml:space="preserve">Ehcache 를 활용한 공통코드의 </w:t>
      </w:r>
      <w:r w:rsidRPr="004142CE">
        <w:rPr>
          <w:rFonts w:ascii="맑은 고딕" w:eastAsia="맑은 고딕" w:hAnsi="맑은 고딕"/>
          <w:b/>
          <w:sz w:val="20"/>
        </w:rPr>
        <w:t xml:space="preserve">Caching </w:t>
      </w:r>
      <w:r w:rsidRPr="004142CE">
        <w:rPr>
          <w:rFonts w:ascii="맑은 고딕" w:eastAsia="맑은 고딕" w:hAnsi="맑은 고딕" w:hint="eastAsia"/>
          <w:b/>
          <w:sz w:val="20"/>
        </w:rPr>
        <w:t>처리</w:t>
      </w:r>
    </w:p>
    <w:p w:rsidR="007B0A8F" w:rsidRPr="004142CE" w:rsidRDefault="007B0A8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EasyUI 기반의 웹 화면 구현</w:t>
      </w:r>
    </w:p>
    <w:p w:rsidR="00B8682C" w:rsidRPr="004142CE" w:rsidRDefault="007B0A8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iReport를 사용한 R</w:t>
      </w:r>
      <w:r w:rsidRPr="004142CE">
        <w:rPr>
          <w:rFonts w:ascii="맑은 고딕" w:eastAsia="맑은 고딕" w:hAnsi="맑은 고딕"/>
          <w:b/>
          <w:sz w:val="20"/>
        </w:rPr>
        <w:t xml:space="preserve">eporting </w:t>
      </w:r>
      <w:r w:rsidRPr="004142CE">
        <w:rPr>
          <w:rFonts w:ascii="맑은 고딕" w:eastAsia="맑은 고딕" w:hAnsi="맑은 고딕" w:hint="eastAsia"/>
          <w:b/>
          <w:sz w:val="20"/>
        </w:rPr>
        <w:t>및 Printing 구현</w:t>
      </w:r>
    </w:p>
    <w:p w:rsidR="00B8682C" w:rsidRPr="004142CE" w:rsidRDefault="007B0A8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Database에 기반한 사용자의 화면 접근 권한 설정</w:t>
      </w:r>
    </w:p>
    <w:p w:rsidR="00B8682C" w:rsidRPr="004142CE" w:rsidRDefault="007B0A8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FullCalendar jQuery Plugin 을 사용한 일정관리 기능</w:t>
      </w:r>
    </w:p>
    <w:p w:rsidR="00B8682C" w:rsidRPr="004142CE" w:rsidRDefault="007B0A8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 xml:space="preserve">ScEditor jQuery Plugin </w:t>
      </w:r>
      <w:r w:rsidRPr="004142CE">
        <w:rPr>
          <w:rFonts w:ascii="맑은 고딕" w:eastAsia="맑은 고딕" w:hAnsi="맑은 고딕"/>
          <w:b/>
          <w:sz w:val="20"/>
        </w:rPr>
        <w:t xml:space="preserve">을 </w:t>
      </w:r>
      <w:r w:rsidRPr="004142CE">
        <w:rPr>
          <w:rFonts w:ascii="맑은 고딕" w:eastAsia="맑은 고딕" w:hAnsi="맑은 고딕" w:hint="eastAsia"/>
          <w:b/>
          <w:sz w:val="20"/>
        </w:rPr>
        <w:t xml:space="preserve">사용하여 웹 에디터 구현 </w:t>
      </w:r>
    </w:p>
    <w:p w:rsidR="007B0A8F" w:rsidRPr="004142CE" w:rsidRDefault="007B0A8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b/>
          <w:sz w:val="20"/>
        </w:rPr>
        <w:t>Upload File</w:t>
      </w:r>
      <w:r w:rsidR="00B8682C" w:rsidRPr="004142CE">
        <w:rPr>
          <w:rFonts w:ascii="맑은 고딕" w:eastAsia="맑은 고딕" w:hAnsi="맑은 고딕" w:hint="eastAsia"/>
          <w:b/>
          <w:sz w:val="20"/>
        </w:rPr>
        <w:t xml:space="preserve"> jQuery</w:t>
      </w:r>
      <w:r w:rsidRPr="004142CE">
        <w:rPr>
          <w:rFonts w:ascii="맑은 고딕" w:eastAsia="맑은 고딕" w:hAnsi="맑은 고딕" w:hint="eastAsia"/>
          <w:b/>
          <w:sz w:val="20"/>
        </w:rPr>
        <w:t xml:space="preserve"> Plugin을 사용하여 다중 파일 업로드 및 </w:t>
      </w:r>
      <w:r w:rsidRPr="004142CE">
        <w:rPr>
          <w:rFonts w:ascii="맑은 고딕" w:eastAsia="맑은 고딕" w:hAnsi="맑은 고딕"/>
          <w:b/>
          <w:sz w:val="20"/>
        </w:rPr>
        <w:t xml:space="preserve">파일의 Drag and Drop </w:t>
      </w:r>
      <w:r w:rsidRPr="004142CE">
        <w:rPr>
          <w:rFonts w:ascii="맑은 고딕" w:eastAsia="맑은 고딕" w:hAnsi="맑은 고딕" w:hint="eastAsia"/>
          <w:b/>
          <w:sz w:val="20"/>
        </w:rPr>
        <w:t>구현</w:t>
      </w:r>
    </w:p>
    <w:p w:rsidR="00B8682C" w:rsidRPr="004142CE" w:rsidRDefault="00B8682C" w:rsidP="00B8682C">
      <w:pPr>
        <w:pStyle w:val="2"/>
        <w:spacing w:before="240"/>
        <w:ind w:left="475" w:hangingChars="198" w:hanging="475"/>
        <w:rPr>
          <w:rFonts w:ascii="맑은 고딕" w:eastAsia="맑은 고딕" w:hAnsi="맑은 고딕"/>
        </w:rPr>
      </w:pPr>
      <w:bookmarkStart w:id="3" w:name="_Toc420506794"/>
      <w:r w:rsidRPr="004142CE">
        <w:rPr>
          <w:rFonts w:ascii="맑은 고딕" w:eastAsia="맑은 고딕" w:hAnsi="맑은 고딕" w:hint="eastAsia"/>
          <w:lang w:val="ko-KR"/>
        </w:rPr>
        <w:t xml:space="preserve">프레임워크 </w:t>
      </w:r>
      <w:r w:rsidR="00027C9F" w:rsidRPr="004142CE">
        <w:rPr>
          <w:rFonts w:ascii="맑은 고딕" w:eastAsia="맑은 고딕" w:hAnsi="맑은 고딕" w:hint="eastAsia"/>
          <w:lang w:val="ko-KR"/>
        </w:rPr>
        <w:t>개발</w:t>
      </w:r>
      <w:r w:rsidR="003B5562" w:rsidRPr="004142CE">
        <w:rPr>
          <w:rFonts w:ascii="맑은 고딕" w:eastAsia="맑은 고딕" w:hAnsi="맑은 고딕" w:hint="eastAsia"/>
          <w:lang w:val="ko-KR"/>
        </w:rPr>
        <w:t xml:space="preserve"> </w:t>
      </w:r>
      <w:r w:rsidR="00027C9F" w:rsidRPr="004142CE">
        <w:rPr>
          <w:rFonts w:ascii="맑은 고딕" w:eastAsia="맑은 고딕" w:hAnsi="맑은 고딕" w:hint="eastAsia"/>
          <w:lang w:val="ko-KR"/>
        </w:rPr>
        <w:t>환경</w:t>
      </w:r>
      <w:bookmarkEnd w:id="3"/>
    </w:p>
    <w:p w:rsidR="00564D97" w:rsidRPr="004142CE" w:rsidRDefault="00564D97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Windows 8 64bit</w:t>
      </w:r>
    </w:p>
    <w:p w:rsidR="00B8682C" w:rsidRPr="004142CE" w:rsidRDefault="00027C9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/>
          <w:b/>
          <w:sz w:val="20"/>
        </w:rPr>
        <w:t>JDK 1.6</w:t>
      </w:r>
      <w:r w:rsidR="00564D97" w:rsidRPr="004142CE">
        <w:rPr>
          <w:rFonts w:ascii="맑은 고딕" w:eastAsia="맑은 고딕" w:hAnsi="맑은 고딕"/>
          <w:b/>
          <w:sz w:val="20"/>
        </w:rPr>
        <w:t>.0_30 64</w:t>
      </w:r>
      <w:r w:rsidR="00564D97" w:rsidRPr="004142CE">
        <w:rPr>
          <w:rFonts w:ascii="맑은 고딕" w:eastAsia="맑은 고딕" w:hAnsi="맑은 고딕" w:hint="eastAsia"/>
          <w:b/>
          <w:sz w:val="20"/>
        </w:rPr>
        <w:t>b</w:t>
      </w:r>
      <w:r w:rsidR="00564D97" w:rsidRPr="004142CE">
        <w:rPr>
          <w:rFonts w:ascii="맑은 고딕" w:eastAsia="맑은 고딕" w:hAnsi="맑은 고딕"/>
          <w:b/>
          <w:sz w:val="20"/>
        </w:rPr>
        <w:t>it</w:t>
      </w:r>
    </w:p>
    <w:p w:rsidR="00027C9F" w:rsidRPr="004142CE" w:rsidRDefault="00027C9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Apache Tomcat 7.0</w:t>
      </w:r>
      <w:r w:rsidR="00564D97" w:rsidRPr="004142CE">
        <w:rPr>
          <w:rFonts w:ascii="맑은 고딕" w:eastAsia="맑은 고딕" w:hAnsi="맑은 고딕"/>
          <w:b/>
          <w:sz w:val="20"/>
        </w:rPr>
        <w:t>.27</w:t>
      </w:r>
    </w:p>
    <w:p w:rsidR="00027C9F" w:rsidRPr="004142CE" w:rsidRDefault="00564D97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Oracle 11.2.0.0.0</w:t>
      </w:r>
    </w:p>
    <w:p w:rsidR="00027C9F" w:rsidRPr="004142CE" w:rsidRDefault="00027C9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 xml:space="preserve">Eclipse </w:t>
      </w:r>
      <w:r w:rsidR="00564D97" w:rsidRPr="004142CE">
        <w:rPr>
          <w:rFonts w:ascii="맑은 고딕" w:eastAsia="맑은 고딕" w:hAnsi="맑은 고딕"/>
          <w:b/>
          <w:sz w:val="20"/>
        </w:rPr>
        <w:t xml:space="preserve">IDE for Java Developers - </w:t>
      </w:r>
      <w:r w:rsidRPr="004142CE">
        <w:rPr>
          <w:rFonts w:ascii="맑은 고딕" w:eastAsia="맑은 고딕" w:hAnsi="맑은 고딕"/>
          <w:b/>
          <w:sz w:val="20"/>
        </w:rPr>
        <w:t xml:space="preserve">Luna </w:t>
      </w:r>
      <w:r w:rsidR="00564D97" w:rsidRPr="004142CE">
        <w:rPr>
          <w:rFonts w:ascii="맑은 고딕" w:eastAsia="맑은 고딕" w:hAnsi="맑은 고딕"/>
          <w:b/>
          <w:sz w:val="20"/>
        </w:rPr>
        <w:t>Package</w:t>
      </w:r>
    </w:p>
    <w:p w:rsidR="00B05ACA" w:rsidRPr="004142CE" w:rsidRDefault="00E06E75" w:rsidP="002C33DF">
      <w:pPr>
        <w:pStyle w:val="2"/>
        <w:spacing w:before="120" w:after="0"/>
        <w:ind w:left="475" w:hangingChars="198" w:hanging="475"/>
        <w:rPr>
          <w:rFonts w:ascii="맑은 고딕" w:eastAsia="맑은 고딕" w:hAnsi="맑은 고딕"/>
          <w:lang w:val="ko-KR"/>
        </w:rPr>
      </w:pPr>
      <w:bookmarkStart w:id="4" w:name="_Toc420506795"/>
      <w:r w:rsidRPr="004142CE">
        <w:rPr>
          <w:rFonts w:ascii="맑은 고딕" w:eastAsia="맑은 고딕" w:hAnsi="맑은 고딕"/>
          <w:lang w:val="ko-KR"/>
        </w:rPr>
        <w:t xml:space="preserve">프레임워크 </w:t>
      </w:r>
      <w:r w:rsidR="00027C9F" w:rsidRPr="004142CE">
        <w:rPr>
          <w:rFonts w:ascii="맑은 고딕" w:eastAsia="맑은 고딕" w:hAnsi="맑은 고딕" w:hint="eastAsia"/>
          <w:lang w:val="ko-KR"/>
        </w:rPr>
        <w:t xml:space="preserve">라이브러리 </w:t>
      </w:r>
      <w:r w:rsidR="006F448E" w:rsidRPr="004142CE">
        <w:rPr>
          <w:rFonts w:ascii="맑은 고딕" w:eastAsia="맑은 고딕" w:hAnsi="맑은 고딕" w:hint="eastAsia"/>
          <w:lang w:val="ko-KR"/>
        </w:rPr>
        <w:t>구성요소</w:t>
      </w:r>
      <w:bookmarkEnd w:id="4"/>
    </w:p>
    <w:p w:rsidR="00BF3672" w:rsidRPr="004142CE" w:rsidRDefault="00BF3672" w:rsidP="00BF3672">
      <w:pPr>
        <w:rPr>
          <w:rFonts w:ascii="맑은 고딕" w:eastAsia="맑은 고딕" w:hAnsi="맑은 고딕"/>
          <w:lang w:val="ko-KR"/>
        </w:rPr>
      </w:pPr>
    </w:p>
    <w:tbl>
      <w:tblPr>
        <w:tblW w:w="9351" w:type="dxa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8"/>
        <w:gridCol w:w="1133"/>
        <w:gridCol w:w="1896"/>
        <w:gridCol w:w="1131"/>
        <w:gridCol w:w="3913"/>
      </w:tblGrid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noWrap/>
            <w:vAlign w:val="center"/>
            <w:hideMark/>
          </w:tcPr>
          <w:p w:rsidR="00E06E75" w:rsidRPr="004142CE" w:rsidRDefault="00BF3672" w:rsidP="00BF3672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b/>
                <w:szCs w:val="18"/>
              </w:rPr>
              <w:t>T</w:t>
            </w:r>
            <w:r w:rsidRPr="004142CE">
              <w:rPr>
                <w:rFonts w:ascii="맑은 고딕" w:eastAsia="맑은 고딕" w:hAnsi="맑은 고딕"/>
                <w:b/>
                <w:szCs w:val="18"/>
              </w:rPr>
              <w:t>ype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noWrap/>
            <w:vAlign w:val="center"/>
            <w:hideMark/>
          </w:tcPr>
          <w:p w:rsidR="00E06E75" w:rsidRPr="004142CE" w:rsidRDefault="00BF3672" w:rsidP="00BF3672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/>
                <w:b/>
                <w:szCs w:val="18"/>
              </w:rPr>
              <w:t>Section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vAlign w:val="center"/>
            <w:hideMark/>
          </w:tcPr>
          <w:p w:rsidR="00E06E75" w:rsidRPr="004142CE" w:rsidRDefault="00BF3672" w:rsidP="00BF3672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b/>
                <w:szCs w:val="18"/>
              </w:rPr>
              <w:t>L</w:t>
            </w:r>
            <w:r w:rsidRPr="004142CE">
              <w:rPr>
                <w:rFonts w:ascii="맑은 고딕" w:eastAsia="맑은 고딕" w:hAnsi="맑은 고딕"/>
                <w:b/>
                <w:szCs w:val="18"/>
              </w:rPr>
              <w:t>ibrary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vAlign w:val="center"/>
            <w:hideMark/>
          </w:tcPr>
          <w:p w:rsidR="00E06E75" w:rsidRPr="004142CE" w:rsidRDefault="00BF3672" w:rsidP="00BF3672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b/>
                <w:szCs w:val="18"/>
              </w:rPr>
              <w:t>V</w:t>
            </w:r>
            <w:r w:rsidRPr="004142CE">
              <w:rPr>
                <w:rFonts w:ascii="맑은 고딕" w:eastAsia="맑은 고딕" w:hAnsi="맑은 고딕"/>
                <w:b/>
                <w:szCs w:val="18"/>
              </w:rPr>
              <w:t>ersion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b/>
                <w:szCs w:val="18"/>
              </w:rPr>
              <w:t>URL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Core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springframework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3.2.8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spring.io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Logging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slf4j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1.6.6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www.slf4j.org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lastRenderedPageBreak/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Caching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ehcache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2.8.3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ehcache.org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Data</w:t>
            </w:r>
            <w:r w:rsidR="00BF3672" w:rsidRPr="004142CE">
              <w:rPr>
                <w:rFonts w:ascii="맑은 고딕" w:eastAsia="맑은 고딕" w:hAnsi="맑은 고딕" w:hint="eastAsia"/>
                <w:szCs w:val="18"/>
              </w:rPr>
              <w:t>base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mybatis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3.2.3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mybatis.github.io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View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spring MVC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3.2.8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spring.io</w:t>
            </w:r>
          </w:p>
        </w:tc>
      </w:tr>
      <w:tr w:rsidR="00027C9F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027C9F" w:rsidRPr="004142CE" w:rsidRDefault="00027C9F" w:rsidP="00532DEC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027C9F" w:rsidRPr="004142CE" w:rsidRDefault="00027C9F" w:rsidP="00532DEC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JDBC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027C9F" w:rsidRPr="004142CE" w:rsidRDefault="00027C9F" w:rsidP="00532DEC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oracle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027C9F" w:rsidRPr="004142CE" w:rsidRDefault="00027C9F" w:rsidP="00532DEC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10.2.0.4.0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027C9F" w:rsidRPr="004142CE" w:rsidRDefault="00027C9F" w:rsidP="00532DEC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　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Core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servlet-api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3.0.1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　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Core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jsp-api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2.2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　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Core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el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2.2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　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Core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jstl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1.2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　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Excel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jxls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1.0.5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jxls.sourceforge.net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View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json-simple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1.1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code.google.com/p/json-simple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View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jackson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1.9.13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jackson.codehaus.org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jquery-easyui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1.4.0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jeasyui.com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jquery-sceditor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1.4.5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sceditor.com</w:t>
            </w:r>
          </w:p>
        </w:tc>
      </w:tr>
      <w:tr w:rsidR="008B7603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DaumEditor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7.5.9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8B7603">
              <w:rPr>
                <w:rFonts w:ascii="맑은 고딕" w:eastAsia="맑은 고딕" w:hAnsi="맑은 고딕" w:cs="굴림"/>
                <w:color w:val="000000"/>
                <w:szCs w:val="18"/>
              </w:rPr>
              <w:t>github.com/daumcorp/DaumEditor</w:t>
            </w:r>
          </w:p>
        </w:tc>
      </w:tr>
      <w:tr w:rsidR="008B7603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jquery-</w:t>
            </w:r>
            <w:r>
              <w:rPr>
                <w:rFonts w:ascii="맑은 고딕" w:eastAsia="맑은 고딕" w:hAnsi="맑은 고딕" w:cs="굴림"/>
                <w:color w:val="000000"/>
                <w:szCs w:val="18"/>
              </w:rPr>
              <w:t>ckeditor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4.4.7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8B7603">
              <w:rPr>
                <w:rFonts w:ascii="맑은 고딕" w:eastAsia="맑은 고딕" w:hAnsi="맑은 고딕" w:cs="굴림"/>
                <w:color w:val="000000"/>
                <w:szCs w:val="18"/>
              </w:rPr>
              <w:t>ckeditor.com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jquery-uploadfile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3.1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hayageek.com/docs/jquery-upload-file.php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jquery-json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2.3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www.json.org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jquery-fullcalendar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2.1.1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fullcalendar.io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BF3672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iReport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5.6.0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sourceforge.net/projects/ireport/</w:t>
            </w:r>
          </w:p>
        </w:tc>
      </w:tr>
    </w:tbl>
    <w:p w:rsidR="00B05ACA" w:rsidRPr="004142CE" w:rsidRDefault="00B05ACA">
      <w:pPr>
        <w:rPr>
          <w:rFonts w:ascii="맑은 고딕" w:eastAsia="맑은 고딕" w:hAnsi="맑은 고딕"/>
        </w:rPr>
      </w:pPr>
    </w:p>
    <w:p w:rsidR="00B05ACA" w:rsidRPr="004142CE" w:rsidRDefault="006F448E" w:rsidP="002C33DF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  <w:lang w:val="ko-KR"/>
        </w:rPr>
      </w:pPr>
      <w:bookmarkStart w:id="5" w:name="_Toc420506796"/>
      <w:r w:rsidRPr="004142CE">
        <w:rPr>
          <w:rFonts w:ascii="맑은 고딕" w:eastAsia="맑은 고딕" w:hAnsi="맑은 고딕" w:hint="eastAsia"/>
          <w:lang w:val="ko-KR"/>
        </w:rPr>
        <w:lastRenderedPageBreak/>
        <w:t>프레임워크 구조</w:t>
      </w:r>
      <w:bookmarkEnd w:id="5"/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158"/>
        <w:gridCol w:w="5193"/>
      </w:tblGrid>
      <w:tr w:rsidR="00977305" w:rsidRPr="004142CE" w:rsidTr="00EA3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58" w:type="dxa"/>
            <w:shd w:val="clear" w:color="auto" w:fill="auto"/>
          </w:tcPr>
          <w:p w:rsidR="00977305" w:rsidRPr="004142CE" w:rsidRDefault="00977305" w:rsidP="00977305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noProof/>
              </w:rPr>
              <w:drawing>
                <wp:inline distT="0" distB="0" distL="0" distR="0" wp14:anchorId="48A3053C" wp14:editId="310CA7D0">
                  <wp:extent cx="2419350" cy="7698202"/>
                  <wp:effectExtent l="0" t="0" r="0" b="0"/>
                  <wp:docPr id="457" name="그림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structure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7698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3" w:type="dxa"/>
            <w:shd w:val="clear" w:color="auto" w:fill="auto"/>
            <w:vAlign w:val="top"/>
          </w:tcPr>
          <w:p w:rsidR="00EA329E" w:rsidRPr="004142CE" w:rsidRDefault="00977305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자바소스</w:t>
            </w:r>
            <w:r w:rsidR="00EA329E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폴더: </w:t>
            </w:r>
          </w:p>
          <w:p w:rsidR="00977305" w:rsidRPr="004142CE" w:rsidRDefault="00977305" w:rsidP="00EA329E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src/</w:t>
            </w:r>
            <w:r w:rsidRPr="004142CE">
              <w:rPr>
                <w:rFonts w:ascii="맑은 고딕" w:eastAsia="맑은 고딕" w:hAnsi="맑은 고딕"/>
                <w:lang w:val="ko-KR"/>
              </w:rPr>
              <w:t>main/java</w:t>
            </w:r>
          </w:p>
          <w:p w:rsidR="00EA329E" w:rsidRPr="004142CE" w:rsidRDefault="00EA329E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자바</w:t>
            </w:r>
            <w:r w:rsidR="00977305" w:rsidRPr="004142CE">
              <w:rPr>
                <w:rFonts w:ascii="맑은 고딕" w:eastAsia="맑은 고딕" w:hAnsi="맑은 고딕" w:hint="eastAsia"/>
                <w:lang w:val="ko-KR"/>
              </w:rPr>
              <w:t>리소스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="00977305" w:rsidRPr="004142CE">
              <w:rPr>
                <w:rFonts w:ascii="맑은 고딕" w:eastAsia="맑은 고딕" w:hAnsi="맑은 고딕" w:hint="eastAsia"/>
                <w:lang w:val="ko-KR"/>
              </w:rPr>
              <w:t>폴더:</w:t>
            </w:r>
            <w:r w:rsidR="00977305" w:rsidRPr="004142CE">
              <w:rPr>
                <w:rFonts w:ascii="맑은 고딕" w:eastAsia="맑은 고딕" w:hAnsi="맑은 고딕"/>
                <w:lang w:val="ko-KR"/>
              </w:rPr>
              <w:t xml:space="preserve"> </w:t>
            </w:r>
          </w:p>
          <w:p w:rsidR="00AD3479" w:rsidRPr="004142CE" w:rsidRDefault="00977305" w:rsidP="00EA329E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src/main/resources</w:t>
            </w:r>
          </w:p>
          <w:p w:rsidR="00AD3479" w:rsidRPr="004142CE" w:rsidRDefault="00AD3479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Mybatis 맵핑 </w:t>
            </w:r>
            <w:r w:rsidRPr="004142CE">
              <w:rPr>
                <w:rFonts w:ascii="맑은 고딕" w:eastAsia="맑은 고딕" w:hAnsi="맑은 고딕"/>
                <w:lang w:val="ko-KR"/>
              </w:rPr>
              <w:t xml:space="preserve">SQL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폴더</w:t>
            </w:r>
          </w:p>
          <w:p w:rsidR="00AD3479" w:rsidRPr="004142CE" w:rsidRDefault="00AD3479" w:rsidP="00AD3479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src/main/resources</w:t>
            </w:r>
            <w:r w:rsidRPr="004142CE">
              <w:rPr>
                <w:rFonts w:ascii="맑은 고딕" w:eastAsia="맑은 고딕" w:hAnsi="맑은 고딕"/>
                <w:lang w:val="ko-KR"/>
              </w:rPr>
              <w:t>/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mappers</w:t>
            </w:r>
          </w:p>
          <w:p w:rsidR="00AD3479" w:rsidRPr="004142CE" w:rsidRDefault="00AD3479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메시지 리소스 폴더</w:t>
            </w:r>
          </w:p>
          <w:p w:rsidR="00AD3479" w:rsidRPr="004142CE" w:rsidRDefault="00AD3479" w:rsidP="00AD3479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src/main/resources</w:t>
            </w:r>
            <w:r w:rsidRPr="004142CE">
              <w:rPr>
                <w:rFonts w:ascii="맑은 고딕" w:eastAsia="맑은 고딕" w:hAnsi="맑은 고딕"/>
                <w:lang w:val="ko-KR"/>
              </w:rPr>
              <w:t>/messages</w:t>
            </w:r>
          </w:p>
          <w:p w:rsidR="00AD3479" w:rsidRPr="004142CE" w:rsidRDefault="00AD3479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엑셀 Loader 폴더</w:t>
            </w:r>
          </w:p>
          <w:p w:rsidR="00AD3479" w:rsidRPr="004142CE" w:rsidRDefault="00AD3479" w:rsidP="00AD3479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src/main/resources</w:t>
            </w:r>
            <w:r w:rsidRPr="004142CE">
              <w:rPr>
                <w:rFonts w:ascii="맑은 고딕" w:eastAsia="맑은 고딕" w:hAnsi="맑은 고딕"/>
                <w:lang w:val="ko-KR"/>
              </w:rPr>
              <w:t>/xlsloaders</w:t>
            </w:r>
          </w:p>
          <w:p w:rsidR="00EA329E" w:rsidRPr="004142CE" w:rsidRDefault="00EA329E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라이브러리 폴더: </w:t>
            </w:r>
          </w:p>
          <w:p w:rsidR="00EA329E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src/main/webapp/WEB-INF/lib</w:t>
            </w:r>
          </w:p>
          <w:p w:rsidR="00EA329E" w:rsidRPr="004142CE" w:rsidRDefault="00EA329E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웹 리소스 폴더: </w:t>
            </w:r>
          </w:p>
          <w:p w:rsidR="00977305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src/main/webapp/resources</w:t>
            </w:r>
          </w:p>
          <w:p w:rsidR="00EA329E" w:rsidRPr="004142CE" w:rsidRDefault="00EA329E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웹JSP 폴더: </w:t>
            </w:r>
          </w:p>
          <w:p w:rsidR="00EA329E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src/main/webapp/WEB-INF/views</w:t>
            </w:r>
          </w:p>
          <w:p w:rsidR="00EA329E" w:rsidRPr="004142CE" w:rsidRDefault="00EA329E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스프링설정 폴더: </w:t>
            </w:r>
          </w:p>
          <w:p w:rsidR="00EA329E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src/main/webapp/WEB-INF/spring</w:t>
            </w:r>
          </w:p>
          <w:p w:rsidR="00EA329E" w:rsidRPr="004142CE" w:rsidRDefault="00EA329E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엑셀 템플릿 폴더: </w:t>
            </w:r>
          </w:p>
          <w:p w:rsidR="00EA329E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src/main/webapp/WEB-INF/views</w:t>
            </w:r>
          </w:p>
          <w:p w:rsidR="00EA329E" w:rsidRPr="004142CE" w:rsidRDefault="00EA329E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iReport 소스 폴더: </w:t>
            </w:r>
          </w:p>
          <w:p w:rsidR="00EA329E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src/main/webapp/WEB-INF/report</w:t>
            </w:r>
          </w:p>
          <w:p w:rsidR="00EA329E" w:rsidRPr="004142CE" w:rsidRDefault="00EA329E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문서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/>
                <w:lang w:val="ko-KR"/>
              </w:rPr>
              <w:t>폴더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: doc</w:t>
            </w:r>
          </w:p>
          <w:p w:rsidR="00EA329E" w:rsidRPr="004142CE" w:rsidRDefault="00EA329E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파일업로드 폴더:</w:t>
            </w:r>
            <w:r w:rsidRPr="004142CE">
              <w:rPr>
                <w:rFonts w:ascii="맑은 고딕" w:eastAsia="맑은 고딕" w:hAnsi="맑은 고딕"/>
                <w:lang w:val="ko-KR"/>
              </w:rPr>
              <w:t xml:space="preserve"> upload</w:t>
            </w:r>
          </w:p>
          <w:p w:rsidR="00EA329E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</w:p>
          <w:p w:rsidR="00977305" w:rsidRPr="004142CE" w:rsidRDefault="00977305" w:rsidP="00977305">
            <w:pPr>
              <w:rPr>
                <w:rFonts w:ascii="맑은 고딕" w:eastAsia="맑은 고딕" w:hAnsi="맑은 고딕"/>
                <w:lang w:val="ko-KR"/>
              </w:rPr>
            </w:pPr>
          </w:p>
        </w:tc>
      </w:tr>
    </w:tbl>
    <w:p w:rsidR="006F448E" w:rsidRPr="004142CE" w:rsidRDefault="008D7CE0" w:rsidP="006F448E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  <w:lang w:val="ko-KR"/>
        </w:rPr>
      </w:pPr>
      <w:bookmarkStart w:id="6" w:name="_Toc420506797"/>
      <w:r w:rsidRPr="004142CE">
        <w:rPr>
          <w:rFonts w:ascii="맑은 고딕" w:eastAsia="맑은 고딕" w:hAnsi="맑은 고딕" w:hint="eastAsia"/>
          <w:lang w:val="ko-KR"/>
        </w:rPr>
        <w:lastRenderedPageBreak/>
        <w:t>프레임워크 설정</w:t>
      </w:r>
      <w:r w:rsidR="003B5562"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파일</w:t>
      </w:r>
      <w:bookmarkEnd w:id="6"/>
    </w:p>
    <w:tbl>
      <w:tblPr>
        <w:tblStyle w:val="ae"/>
        <w:tblW w:w="8786" w:type="dxa"/>
        <w:tblInd w:w="565" w:type="dxa"/>
        <w:tblLook w:val="04A0" w:firstRow="1" w:lastRow="0" w:firstColumn="1" w:lastColumn="0" w:noHBand="0" w:noVBand="1"/>
      </w:tblPr>
      <w:tblGrid>
        <w:gridCol w:w="3271"/>
        <w:gridCol w:w="1710"/>
        <w:gridCol w:w="3805"/>
      </w:tblGrid>
      <w:tr w:rsidR="008D7CE0" w:rsidRPr="004142CE" w:rsidTr="00F85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71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설정파일 경로</w:t>
            </w:r>
          </w:p>
        </w:tc>
        <w:tc>
          <w:tcPr>
            <w:tcW w:w="1710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설정파일명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src/</w:t>
            </w:r>
            <w:r w:rsidRPr="004142CE">
              <w:rPr>
                <w:rFonts w:ascii="맑은 고딕" w:eastAsia="맑은 고딕" w:hAnsi="맑은 고딕"/>
              </w:rPr>
              <w:t>main/resources/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app.</w:t>
            </w:r>
            <w:r w:rsidRPr="004142CE">
              <w:rPr>
                <w:rFonts w:ascii="맑은 고딕" w:eastAsia="맑은 고딕" w:hAnsi="맑은 고딕"/>
              </w:rPr>
              <w:t>properties</w:t>
            </w:r>
          </w:p>
        </w:tc>
        <w:tc>
          <w:tcPr>
            <w:tcW w:w="3805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Database 연결</w:t>
            </w:r>
            <w:r w:rsidR="009A4C69" w:rsidRPr="004142CE">
              <w:rPr>
                <w:rFonts w:ascii="맑은 고딕" w:eastAsia="맑은 고딕" w:hAnsi="맑은 고딕" w:hint="eastAsia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정보</w:t>
            </w:r>
          </w:p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 xml:space="preserve">Security </w:t>
            </w:r>
            <w:r w:rsidRPr="004142CE">
              <w:rPr>
                <w:rFonts w:ascii="맑은 고딕" w:eastAsia="맑은 고딕" w:hAnsi="맑은 고딕" w:hint="eastAsia"/>
              </w:rPr>
              <w:t>설정</w:t>
            </w:r>
            <w:r w:rsidR="009A4C69" w:rsidRPr="004142CE">
              <w:rPr>
                <w:rFonts w:ascii="맑은 고딕" w:eastAsia="맑은 고딕" w:hAnsi="맑은 고딕" w:hint="eastAsia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정보</w:t>
            </w:r>
          </w:p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Default 설정</w:t>
            </w:r>
            <w:r w:rsidR="009A4C69" w:rsidRPr="004142CE">
              <w:rPr>
                <w:rFonts w:ascii="맑은 고딕" w:eastAsia="맑은 고딕" w:hAnsi="맑은 고딕" w:hint="eastAsia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정보</w:t>
            </w:r>
          </w:p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물리적 경로</w:t>
            </w:r>
            <w:r w:rsidR="009A4C69" w:rsidRPr="004142CE">
              <w:rPr>
                <w:rFonts w:ascii="맑은 고딕" w:eastAsia="맑은 고딕" w:hAnsi="맑은 고딕" w:hint="eastAsia"/>
              </w:rPr>
              <w:t xml:space="preserve"> 및 도메인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src/</w:t>
            </w:r>
            <w:r w:rsidRPr="004142CE">
              <w:rPr>
                <w:rFonts w:ascii="맑은 고딕" w:eastAsia="맑은 고딕" w:hAnsi="맑은 고딕"/>
              </w:rPr>
              <w:t>main/resources/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mybatis.xml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Mybatis 공통 설정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src/</w:t>
            </w:r>
            <w:r w:rsidRPr="004142CE">
              <w:rPr>
                <w:rFonts w:ascii="맑은 고딕" w:eastAsia="맑은 고딕" w:hAnsi="맑은 고딕"/>
              </w:rPr>
              <w:t>main/resources/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log4j.xml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Logging 설정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src/</w:t>
            </w:r>
            <w:r w:rsidRPr="004142CE">
              <w:rPr>
                <w:rFonts w:ascii="맑은 고딕" w:eastAsia="맑은 고딕" w:hAnsi="맑은 고딕"/>
              </w:rPr>
              <w:t>main/resources/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ehcache.xml</w:t>
            </w:r>
          </w:p>
        </w:tc>
        <w:tc>
          <w:tcPr>
            <w:tcW w:w="3805" w:type="dxa"/>
          </w:tcPr>
          <w:p w:rsidR="008D7CE0" w:rsidRPr="004142CE" w:rsidRDefault="009A4C69" w:rsidP="009A4C69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Caching 설정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src/</w:t>
            </w:r>
            <w:r w:rsidRPr="004142CE">
              <w:rPr>
                <w:rFonts w:ascii="맑은 고딕" w:eastAsia="맑은 고딕" w:hAnsi="맑은 고딕"/>
              </w:rPr>
              <w:t>main/webapp/WEB-INF/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web.xml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WAS 의 Context 설정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src/</w:t>
            </w:r>
            <w:r w:rsidRPr="004142CE">
              <w:rPr>
                <w:rFonts w:ascii="맑은 고딕" w:eastAsia="맑은 고딕" w:hAnsi="맑은 고딕"/>
              </w:rPr>
              <w:t>main/webapp/WEB-INF/spring/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wsc-context.xml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Spring </w:t>
            </w:r>
            <w:r w:rsidRPr="004142CE">
              <w:rPr>
                <w:rFonts w:ascii="맑은 고딕" w:eastAsia="맑은 고딕" w:hAnsi="맑은 고딕"/>
              </w:rPr>
              <w:t xml:space="preserve">기본 </w:t>
            </w:r>
            <w:r w:rsidRPr="004142CE">
              <w:rPr>
                <w:rFonts w:ascii="맑은 고딕" w:eastAsia="맑은 고딕" w:hAnsi="맑은 고딕" w:hint="eastAsia"/>
              </w:rPr>
              <w:t>설정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src/</w:t>
            </w:r>
            <w:r w:rsidRPr="004142CE">
              <w:rPr>
                <w:rFonts w:ascii="맑은 고딕" w:eastAsia="맑은 고딕" w:hAnsi="맑은 고딕"/>
              </w:rPr>
              <w:t>main/webapp/WEB-INF/ spring/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wsc-mybatis.xml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Spring </w:t>
            </w:r>
            <w:r w:rsidRPr="004142CE">
              <w:rPr>
                <w:rFonts w:ascii="맑은 고딕" w:eastAsia="맑은 고딕" w:hAnsi="맑은 고딕"/>
              </w:rPr>
              <w:t xml:space="preserve">Database </w:t>
            </w:r>
            <w:r w:rsidRPr="004142CE">
              <w:rPr>
                <w:rFonts w:ascii="맑은 고딕" w:eastAsia="맑은 고딕" w:hAnsi="맑은 고딕" w:hint="eastAsia"/>
              </w:rPr>
              <w:t>관련 설정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src/</w:t>
            </w:r>
            <w:r w:rsidRPr="004142CE">
              <w:rPr>
                <w:rFonts w:ascii="맑은 고딕" w:eastAsia="맑은 고딕" w:hAnsi="맑은 고딕"/>
              </w:rPr>
              <w:t>main/webapp/WEB-INF/ spring/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wsc-jasper.xml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Spring iReport 연동 설정 정보</w:t>
            </w:r>
          </w:p>
        </w:tc>
      </w:tr>
    </w:tbl>
    <w:p w:rsidR="008D7CE0" w:rsidRPr="004142CE" w:rsidRDefault="008D7CE0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EA329E" w:rsidRPr="004142CE" w:rsidRDefault="009A4C69" w:rsidP="00263435">
      <w:pPr>
        <w:pStyle w:val="af2"/>
        <w:numPr>
          <w:ilvl w:val="0"/>
          <w:numId w:val="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app.properties</w:t>
      </w:r>
    </w:p>
    <w:tbl>
      <w:tblPr>
        <w:tblStyle w:val="ae"/>
        <w:tblW w:w="8591" w:type="dxa"/>
        <w:tblInd w:w="760" w:type="dxa"/>
        <w:tblLook w:val="04A0" w:firstRow="1" w:lastRow="0" w:firstColumn="1" w:lastColumn="0" w:noHBand="0" w:noVBand="1"/>
      </w:tblPr>
      <w:tblGrid>
        <w:gridCol w:w="4325"/>
        <w:gridCol w:w="4266"/>
      </w:tblGrid>
      <w:tr w:rsidR="007A511B" w:rsidRPr="004142CE" w:rsidTr="00C26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5" w:type="dxa"/>
          </w:tcPr>
          <w:p w:rsidR="007A511B" w:rsidRPr="004142CE" w:rsidRDefault="00C26B7B" w:rsidP="00C26B7B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4266" w:type="dxa"/>
          </w:tcPr>
          <w:p w:rsidR="007A511B" w:rsidRPr="004142CE" w:rsidRDefault="00C26B7B" w:rsidP="00C26B7B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7A511B" w:rsidRPr="004142CE" w:rsidTr="00C26B7B">
        <w:tc>
          <w:tcPr>
            <w:tcW w:w="4325" w:type="dxa"/>
          </w:tcPr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jdbc.driver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oracle.jdbc.driver.OracleDriver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jdbc.url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jdbc:oracle</w:t>
            </w:r>
            <w:proofErr w:type="gramStart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:thin</w:t>
            </w:r>
            <w:proofErr w:type="gramEnd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:@{IP}:{PORT}:{DB명}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jdbc.user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{계정ID}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jdbc.pwd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{계정비밀번호}</w:t>
            </w:r>
          </w:p>
        </w:tc>
        <w:tc>
          <w:tcPr>
            <w:tcW w:w="4266" w:type="dxa"/>
          </w:tcPr>
          <w:p w:rsidR="007A511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Database 연결 계정정보</w:t>
            </w:r>
          </w:p>
        </w:tc>
      </w:tr>
      <w:tr w:rsidR="007A511B" w:rsidRPr="004142CE" w:rsidTr="00C26B7B">
        <w:tc>
          <w:tcPr>
            <w:tcW w:w="4325" w:type="dxa"/>
          </w:tcPr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security.form.username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j_userid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security.form.password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j_password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security.form.targeturl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target_url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security.form.remember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j_remember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security.form.language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j_language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security.form.system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j_system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security.form.secure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j_secure</w:t>
            </w:r>
          </w:p>
        </w:tc>
        <w:tc>
          <w:tcPr>
            <w:tcW w:w="4266" w:type="dxa"/>
          </w:tcPr>
          <w:p w:rsidR="00C26B7B" w:rsidRPr="004142CE" w:rsidRDefault="00C26B7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Security 인증 관련 정보</w:t>
            </w:r>
          </w:p>
          <w:p w:rsidR="007A511B" w:rsidRPr="004142CE" w:rsidRDefault="00C26B7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로그인 폼에서 사용할 파라메터의 명칭 정보를 정의한다.</w:t>
            </w:r>
          </w:p>
          <w:p w:rsidR="007A511B" w:rsidRPr="004142CE" w:rsidRDefault="00C26B7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자세한 내용은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SecurityIntercepter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클래스를 참조한다.</w:t>
            </w: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security.page.submit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/security_check.do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security.page.login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/login.do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security.page.logout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/logout.do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security.page.default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/index.do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lastRenderedPageBreak/>
              <w:t>security.page.error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/denied.do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lastRenderedPageBreak/>
              <w:t>Security U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RL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 관련 정보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로그인,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로그아웃,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메인,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접근에러에 관한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URL 을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정의한다.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자세한 내용은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SecurityIntercepter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클래스를 참조한다.</w:t>
            </w: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lastRenderedPageBreak/>
              <w:t>security.guest.id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guest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Security 비인증 사용자 기본 ID </w:t>
            </w: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default.system.id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WSC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default.page.size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50</w:t>
            </w:r>
          </w:p>
          <w:p w:rsidR="00C26B7B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loggable.userLog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false</w:t>
            </w:r>
          </w:p>
          <w:p w:rsidR="008B7603" w:rsidRPr="008B7603" w:rsidRDefault="008B7603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</w:pPr>
            <w:r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usable.tabPanel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true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기본 시스템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>ID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기본 페이징 출력수</w:t>
            </w:r>
          </w:p>
          <w:p w:rsidR="00C26B7B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사용자DB로깅여부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>(true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인 경우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>SYS_ULOG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에 저장)</w:t>
            </w:r>
          </w:p>
          <w:p w:rsidR="008B7603" w:rsidRPr="004142CE" w:rsidRDefault="008B7603" w:rsidP="000F5485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탭패널사용여부</w:t>
            </w:r>
            <w:r w:rsidR="000F5485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 (</w:t>
            </w:r>
            <w:r w:rsidR="000F5485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>true</w:t>
            </w:r>
            <w:r w:rsidR="000F5485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인 경우 탭패널로 화면 오픈)</w:t>
            </w: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file.upload.temp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{</w:t>
            </w:r>
            <w:r w:rsidRPr="004142CE">
              <w:rPr>
                <w:rFonts w:ascii="맑은 고딕" w:eastAsia="맑은 고딕" w:hAnsi="맑은 고딕" w:cs="Courier New" w:hint="eastAsia"/>
                <w:color w:val="800000"/>
                <w:sz w:val="16"/>
                <w:szCs w:val="16"/>
              </w:rPr>
              <w:t>프로젝트경로}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/upload/temp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file.upload.real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{</w:t>
            </w:r>
            <w:r w:rsidRPr="004142CE">
              <w:rPr>
                <w:rFonts w:ascii="맑은 고딕" w:eastAsia="맑은 고딕" w:hAnsi="맑은 고딕" w:cs="Courier New" w:hint="eastAsia"/>
                <w:color w:val="800000"/>
                <w:sz w:val="16"/>
                <w:szCs w:val="16"/>
              </w:rPr>
              <w:t>프로젝트경로}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/upload/real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첨부파일 업로드 관련 물리적 경로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excel.template.path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{</w:t>
            </w:r>
            <w:r w:rsidRPr="004142CE">
              <w:rPr>
                <w:rFonts w:ascii="맑은 고딕" w:eastAsia="맑은 고딕" w:hAnsi="맑은 고딕" w:cs="Courier New" w:hint="eastAsia"/>
                <w:color w:val="800000"/>
                <w:sz w:val="16"/>
                <w:szCs w:val="16"/>
              </w:rPr>
              <w:t>프로젝트경로}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/src/main/webapp/WEB-INF/templates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excel.template.temp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{</w:t>
            </w:r>
            <w:r w:rsidRPr="004142CE">
              <w:rPr>
                <w:rFonts w:ascii="맑은 고딕" w:eastAsia="맑은 고딕" w:hAnsi="맑은 고딕" w:cs="Courier New" w:hint="eastAsia"/>
                <w:color w:val="800000"/>
                <w:sz w:val="16"/>
                <w:szCs w:val="16"/>
              </w:rPr>
              <w:t>프로젝트경로}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/upload/excel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엑셀 다운로드 관련 템플릿 경로 및 임시파일 저장 경로</w:t>
            </w: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excel.loader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/xlsloaders/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엑셀 로더 사용시 설정파일 경로</w:t>
            </w: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domain.user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user.local.com:8080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관리자의 사용자별 자동로그인 사용시 별도의 가상호스트 도메인 정보를 정의한다.</w:t>
            </w:r>
          </w:p>
        </w:tc>
      </w:tr>
    </w:tbl>
    <w:p w:rsidR="008B7603" w:rsidRDefault="008B7603" w:rsidP="008B7603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8"/>
        </w:rPr>
      </w:pPr>
    </w:p>
    <w:p w:rsidR="006E7FDC" w:rsidRPr="008B7603" w:rsidRDefault="006E7FDC" w:rsidP="00C26B7B">
      <w:pPr>
        <w:spacing w:after="0"/>
        <w:rPr>
          <w:rFonts w:ascii="맑은 고딕" w:eastAsia="맑은 고딕" w:hAnsi="맑은 고딕"/>
          <w:b/>
        </w:rPr>
      </w:pPr>
    </w:p>
    <w:p w:rsidR="00C26B7B" w:rsidRPr="004142CE" w:rsidRDefault="009A4C69" w:rsidP="00263435">
      <w:pPr>
        <w:pStyle w:val="af2"/>
        <w:numPr>
          <w:ilvl w:val="0"/>
          <w:numId w:val="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mybatis.xml</w:t>
      </w:r>
    </w:p>
    <w:tbl>
      <w:tblPr>
        <w:tblStyle w:val="ae"/>
        <w:tblW w:w="8591" w:type="dxa"/>
        <w:tblInd w:w="760" w:type="dxa"/>
        <w:tblLook w:val="04A0" w:firstRow="1" w:lastRow="0" w:firstColumn="1" w:lastColumn="0" w:noHBand="0" w:noVBand="1"/>
      </w:tblPr>
      <w:tblGrid>
        <w:gridCol w:w="5898"/>
        <w:gridCol w:w="2693"/>
      </w:tblGrid>
      <w:tr w:rsidR="00C26B7B" w:rsidRPr="004142CE" w:rsidTr="00EA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898" w:type="dxa"/>
          </w:tcPr>
          <w:p w:rsidR="00C26B7B" w:rsidRPr="004142CE" w:rsidRDefault="00C26B7B" w:rsidP="00C26B7B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2693" w:type="dxa"/>
          </w:tcPr>
          <w:p w:rsidR="00C26B7B" w:rsidRPr="004142CE" w:rsidRDefault="00C26B7B" w:rsidP="00C26B7B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C26B7B" w:rsidRPr="004142CE" w:rsidTr="00EA5822">
        <w:tc>
          <w:tcPr>
            <w:tcW w:w="5898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"cacheEnabled"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"true"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"lazyLoadingEnabled"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"false"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"multipleResultSetsEnabled"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"true"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"useColumnLabel"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"true"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"useGeneratedKeys"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"false"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"defaultExecutorType"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"SIMPLE"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"defaultStatementTimeout"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"25000"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"logImpl"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"LOG4J"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2693" w:type="dxa"/>
          </w:tcPr>
          <w:p w:rsidR="00C26B7B" w:rsidRPr="004142CE" w:rsidRDefault="00EA5822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Mybatis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의 기본 설정정보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자세한 내용은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Mybatis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매뉴얼을 참조한다.</w:t>
            </w:r>
          </w:p>
        </w:tc>
      </w:tr>
      <w:tr w:rsidR="00C26B7B" w:rsidRPr="004142CE" w:rsidTr="00EA5822">
        <w:tc>
          <w:tcPr>
            <w:tcW w:w="5898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typeAliases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"params"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"com.wsc.framework.model.ParamsMap"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"record"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"com.wsc.framework.model.RecordMap"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"code"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"com.wsc.common.model.Code"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"user"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"com.wsc.common.model.User"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"menu"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"com.wsc.common.model.Menu"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"group"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"com.wsc.common.model.Group"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"prog"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"com.wsc.common.model.Program"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"file"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"com.wsc.common.model.FileInfo"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typeAliases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2693" w:type="dxa"/>
          </w:tcPr>
          <w:p w:rsidR="00C26B7B" w:rsidRPr="004142CE" w:rsidRDefault="00EA5822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공통으로 사용하는 모델의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Alias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정보</w:t>
            </w:r>
          </w:p>
        </w:tc>
      </w:tr>
    </w:tbl>
    <w:p w:rsidR="009A4C69" w:rsidRPr="004142CE" w:rsidRDefault="009A4C69" w:rsidP="00EA5822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EC6E01" w:rsidRPr="004142CE" w:rsidRDefault="009A4C69" w:rsidP="00263435">
      <w:pPr>
        <w:pStyle w:val="af2"/>
        <w:numPr>
          <w:ilvl w:val="0"/>
          <w:numId w:val="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lastRenderedPageBreak/>
        <w:t>log4j.xml</w:t>
      </w:r>
      <w:r w:rsidR="00EC6E01" w:rsidRPr="004142CE">
        <w:rPr>
          <w:rFonts w:ascii="맑은 고딕" w:eastAsia="맑은 고딕" w:hAnsi="맑은 고딕"/>
          <w:b/>
        </w:rPr>
        <w:t xml:space="preserve"> </w:t>
      </w:r>
    </w:p>
    <w:p w:rsidR="00EC6E01" w:rsidRPr="004142CE" w:rsidRDefault="00EC6E01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현재 로그파일은 톰캣의 </w:t>
      </w:r>
      <w:r w:rsidRPr="004142CE">
        <w:rPr>
          <w:rFonts w:ascii="맑은 고딕" w:eastAsia="맑은 고딕" w:hAnsi="맑은 고딕"/>
          <w:lang w:val="ko-KR"/>
        </w:rPr>
        <w:t xml:space="preserve">logs </w:t>
      </w:r>
      <w:r w:rsidRPr="004142CE">
        <w:rPr>
          <w:rFonts w:ascii="맑은 고딕" w:eastAsia="맑은 고딕" w:hAnsi="맑은 고딕" w:hint="eastAsia"/>
          <w:lang w:val="ko-KR"/>
        </w:rPr>
        <w:t>밑으로 설정되어 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만약 해당 로그 파일의 위치를 변경하고자 할 때 </w:t>
      </w:r>
      <w:r w:rsidRPr="004142CE">
        <w:rPr>
          <w:rFonts w:ascii="맑은 고딕" w:eastAsia="맑은 고딕" w:hAnsi="맑은 고딕"/>
          <w:lang w:val="ko-KR"/>
        </w:rPr>
        <w:t xml:space="preserve">DailyRollingFileAppender </w:t>
      </w:r>
      <w:r w:rsidRPr="004142CE">
        <w:rPr>
          <w:rFonts w:ascii="맑은 고딕" w:eastAsia="맑은 고딕" w:hAnsi="맑은 고딕" w:hint="eastAsia"/>
          <w:lang w:val="ko-KR"/>
        </w:rPr>
        <w:t>의 경로를 변경하도록 한다.</w:t>
      </w:r>
    </w:p>
    <w:tbl>
      <w:tblPr>
        <w:tblStyle w:val="ae"/>
        <w:tblW w:w="8591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7173"/>
        <w:gridCol w:w="1418"/>
      </w:tblGrid>
      <w:tr w:rsidR="00EA5822" w:rsidRPr="004142CE" w:rsidTr="00EA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173" w:type="dxa"/>
          </w:tcPr>
          <w:p w:rsidR="00EA5822" w:rsidRPr="004142CE" w:rsidRDefault="00EA5822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1418" w:type="dxa"/>
          </w:tcPr>
          <w:p w:rsidR="00EA5822" w:rsidRPr="004142CE" w:rsidRDefault="00EA5822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EA5822" w:rsidRPr="004142CE" w:rsidTr="00EA5822">
        <w:tc>
          <w:tcPr>
            <w:tcW w:w="7173" w:type="dxa"/>
          </w:tcPr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appender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"console"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"org.apache.log4j.ConsoleAppender"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appender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appender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"wscapp"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"org.apache.log4j.DailyRollingFileAppender"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appender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appender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"wscsql"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"org.apache.log4j.DailyRollingFileAppender"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appender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1418" w:type="dxa"/>
          </w:tcPr>
          <w:p w:rsidR="00EA5822" w:rsidRPr="004142CE" w:rsidRDefault="00EA582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Logging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시 해당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Target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정보</w:t>
            </w:r>
          </w:p>
        </w:tc>
      </w:tr>
      <w:tr w:rsidR="00EA5822" w:rsidRPr="004142CE" w:rsidTr="00EA5822">
        <w:tc>
          <w:tcPr>
            <w:tcW w:w="7173" w:type="dxa"/>
          </w:tcPr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"org.springframework.core"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"org.springframework.beans"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"org.springframework.context"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"org.apache.jasper.compiler.TldLocationsCache"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root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root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1418" w:type="dxa"/>
          </w:tcPr>
          <w:p w:rsidR="00EA5822" w:rsidRPr="004142CE" w:rsidRDefault="00EA582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어플리케이션별 Logging 설정</w:t>
            </w:r>
          </w:p>
        </w:tc>
      </w:tr>
    </w:tbl>
    <w:p w:rsidR="00EA5822" w:rsidRPr="004142CE" w:rsidRDefault="00EA5822" w:rsidP="00EA5822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9A4C69" w:rsidRPr="004142CE" w:rsidRDefault="009A4C69" w:rsidP="00263435">
      <w:pPr>
        <w:pStyle w:val="af2"/>
        <w:numPr>
          <w:ilvl w:val="0"/>
          <w:numId w:val="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ehcache.xml</w:t>
      </w:r>
    </w:p>
    <w:tbl>
      <w:tblPr>
        <w:tblStyle w:val="ae"/>
        <w:tblW w:w="8591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5189"/>
        <w:gridCol w:w="3402"/>
      </w:tblGrid>
      <w:tr w:rsidR="00846637" w:rsidRPr="004142CE" w:rsidTr="00F85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189" w:type="dxa"/>
          </w:tcPr>
          <w:p w:rsidR="00846637" w:rsidRPr="004142CE" w:rsidRDefault="00846637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3402" w:type="dxa"/>
          </w:tcPr>
          <w:p w:rsidR="00846637" w:rsidRPr="004142CE" w:rsidRDefault="00846637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846637" w:rsidRPr="004142CE" w:rsidTr="00F85A77">
        <w:tc>
          <w:tcPr>
            <w:tcW w:w="5189" w:type="dxa"/>
          </w:tcPr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cache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"codeCache"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maxElementsInMemory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"10000"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eternal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"false"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timeToIdleSeconds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"0"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timeToLiveSeconds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"600"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overflowToDisk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"false"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diskPersistent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"false"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diskExpiryThreadIntervalSeconds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"120"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memoryStoreEvictionPolicy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"LRU"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20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cache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공통코드 검색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Caching 에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관련한 설정 정보</w:t>
            </w:r>
          </w:p>
        </w:tc>
      </w:tr>
    </w:tbl>
    <w:p w:rsidR="00A330FC" w:rsidRPr="004142CE" w:rsidRDefault="00A330FC" w:rsidP="00A330FC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EC6E01" w:rsidRPr="004142CE" w:rsidRDefault="009A4C69" w:rsidP="00263435">
      <w:pPr>
        <w:pStyle w:val="af2"/>
        <w:numPr>
          <w:ilvl w:val="0"/>
          <w:numId w:val="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web.xml</w:t>
      </w:r>
      <w:r w:rsidR="00EC6E01" w:rsidRPr="004142CE">
        <w:rPr>
          <w:rFonts w:ascii="맑은 고딕" w:eastAsia="맑은 고딕" w:hAnsi="맑은 고딕"/>
          <w:b/>
        </w:rPr>
        <w:t xml:space="preserve"> </w:t>
      </w:r>
    </w:p>
    <w:tbl>
      <w:tblPr>
        <w:tblStyle w:val="ae"/>
        <w:tblW w:w="8591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5189"/>
        <w:gridCol w:w="3402"/>
      </w:tblGrid>
      <w:tr w:rsidR="00EC6E01" w:rsidRPr="004142CE" w:rsidTr="00A33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189" w:type="dxa"/>
          </w:tcPr>
          <w:p w:rsidR="00EC6E01" w:rsidRPr="004142CE" w:rsidRDefault="00EC6E01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3402" w:type="dxa"/>
          </w:tcPr>
          <w:p w:rsidR="00EC6E01" w:rsidRPr="004142CE" w:rsidRDefault="00EC6E01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EC6E01" w:rsidRPr="004142CE" w:rsidTr="00A330FC">
        <w:tc>
          <w:tcPr>
            <w:tcW w:w="5189" w:type="dxa"/>
          </w:tcPr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context-param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contextConfigLocation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/WEB-INF/spring/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  <w:u w:val="single"/>
              </w:rPr>
              <w:t>wsc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-context.xml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context-param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Spring Context 설정파일 정의</w:t>
            </w:r>
          </w:p>
        </w:tc>
      </w:tr>
      <w:tr w:rsidR="00EC6E01" w:rsidRPr="004142CE" w:rsidTr="00A330FC">
        <w:tc>
          <w:tcPr>
            <w:tcW w:w="5189" w:type="dxa"/>
          </w:tcPr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org.springframework.web.context.ContextLoaderListener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org.springframework.web.context.request.RequestContextListener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리스너 설정</w:t>
            </w:r>
          </w:p>
        </w:tc>
      </w:tr>
      <w:tr w:rsidR="00EC6E01" w:rsidRPr="004142CE" w:rsidTr="00A330FC">
        <w:tc>
          <w:tcPr>
            <w:tcW w:w="5189" w:type="dxa"/>
          </w:tcPr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encodingFilter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lastRenderedPageBreak/>
              <w:t>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org.springframework.web.filter.CharacterEncodingFilter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init-param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encoding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UTF-8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init-param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encodingFilter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*.do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encodingFilter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*.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  <w:u w:val="single"/>
              </w:rPr>
              <w:t>json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lastRenderedPageBreak/>
              <w:t>한글 인코딩 설정</w:t>
            </w:r>
          </w:p>
        </w:tc>
      </w:tr>
      <w:tr w:rsidR="00EC6E01" w:rsidRPr="004142CE" w:rsidTr="00A330FC">
        <w:tc>
          <w:tcPr>
            <w:tcW w:w="5189" w:type="dxa"/>
          </w:tcPr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wscServlet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org.springframework.web.servlet.DispatcherServlet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init-param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contextConfigLocation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/WEB-INF/spring/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  <w:u w:val="single"/>
              </w:rPr>
              <w:t>wsc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-context.xml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init-param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load-on-startup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1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load-on-startup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default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/resources/*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default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*.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  <w:u w:val="single"/>
              </w:rPr>
              <w:t>ico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wscServlet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기본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Servlet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설정</w:t>
            </w:r>
          </w:p>
        </w:tc>
      </w:tr>
      <w:tr w:rsidR="00EC6E01" w:rsidRPr="004142CE" w:rsidTr="00A330FC">
        <w:tc>
          <w:tcPr>
            <w:tcW w:w="5189" w:type="dxa"/>
          </w:tcPr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error-page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error-code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403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error-code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/WEB-INF/views/error/denied.jsp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error-page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error-page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error-code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404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error-code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/WEB-INF/views/error/error.jsp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error-page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error-page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error-code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500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error-code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/WEB-INF/views/error/error.jsp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error-page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</w:p>
        </w:tc>
        <w:tc>
          <w:tcPr>
            <w:tcW w:w="3402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lastRenderedPageBreak/>
              <w:t>에러페이지 설정</w:t>
            </w:r>
          </w:p>
        </w:tc>
      </w:tr>
      <w:tr w:rsidR="00EC6E01" w:rsidRPr="004142CE" w:rsidTr="00A330FC">
        <w:tc>
          <w:tcPr>
            <w:tcW w:w="5189" w:type="dxa"/>
          </w:tcPr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welcome-file-list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welcome-file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index.do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welcome-file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welcome-file-list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디폴트 페이지 설정</w:t>
            </w:r>
          </w:p>
        </w:tc>
      </w:tr>
    </w:tbl>
    <w:p w:rsidR="009A4C69" w:rsidRPr="004142CE" w:rsidRDefault="009A4C69" w:rsidP="00EC6E01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EC6E01" w:rsidRPr="004142CE" w:rsidRDefault="009A4C69" w:rsidP="00263435">
      <w:pPr>
        <w:pStyle w:val="af2"/>
        <w:numPr>
          <w:ilvl w:val="0"/>
          <w:numId w:val="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wsc-context.xml</w:t>
      </w:r>
      <w:r w:rsidR="00EC6E01" w:rsidRPr="004142CE">
        <w:rPr>
          <w:rFonts w:ascii="맑은 고딕" w:eastAsia="맑은 고딕" w:hAnsi="맑은 고딕"/>
          <w:b/>
        </w:rPr>
        <w:t xml:space="preserve"> </w:t>
      </w:r>
    </w:p>
    <w:p w:rsidR="00EC6E01" w:rsidRPr="004142CE" w:rsidRDefault="00EC6E01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현재 로그파일은 톰캣의 </w:t>
      </w:r>
      <w:r w:rsidRPr="004142CE">
        <w:rPr>
          <w:rFonts w:ascii="맑은 고딕" w:eastAsia="맑은 고딕" w:hAnsi="맑은 고딕"/>
          <w:lang w:val="ko-KR"/>
        </w:rPr>
        <w:t xml:space="preserve">logs </w:t>
      </w:r>
      <w:r w:rsidRPr="004142CE">
        <w:rPr>
          <w:rFonts w:ascii="맑은 고딕" w:eastAsia="맑은 고딕" w:hAnsi="맑은 고딕" w:hint="eastAsia"/>
          <w:lang w:val="ko-KR"/>
        </w:rPr>
        <w:t>밑으로 설정되어 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만약 해당 로그 파일의 위치를 변경하고자 할 때 </w:t>
      </w:r>
      <w:r w:rsidRPr="004142CE">
        <w:rPr>
          <w:rFonts w:ascii="맑은 고딕" w:eastAsia="맑은 고딕" w:hAnsi="맑은 고딕"/>
          <w:lang w:val="ko-KR"/>
        </w:rPr>
        <w:t xml:space="preserve">DailyRollingFileAppender </w:t>
      </w:r>
      <w:r w:rsidRPr="004142CE">
        <w:rPr>
          <w:rFonts w:ascii="맑은 고딕" w:eastAsia="맑은 고딕" w:hAnsi="맑은 고딕" w:hint="eastAsia"/>
          <w:lang w:val="ko-KR"/>
        </w:rPr>
        <w:t>의 경로를 변경하도록 한다.</w:t>
      </w:r>
    </w:p>
    <w:tbl>
      <w:tblPr>
        <w:tblStyle w:val="ae"/>
        <w:tblW w:w="8591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5189"/>
        <w:gridCol w:w="3402"/>
      </w:tblGrid>
      <w:tr w:rsidR="00EC6E01" w:rsidRPr="004142CE" w:rsidTr="002A0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189" w:type="dxa"/>
          </w:tcPr>
          <w:p w:rsidR="00EC6E01" w:rsidRPr="004142CE" w:rsidRDefault="00EC6E01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3402" w:type="dxa"/>
          </w:tcPr>
          <w:p w:rsidR="00EC6E01" w:rsidRPr="004142CE" w:rsidRDefault="00EC6E01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EC6E01" w:rsidRPr="004142CE" w:rsidTr="002A07C2">
        <w:tc>
          <w:tcPr>
            <w:tcW w:w="5189" w:type="dxa"/>
          </w:tcPr>
          <w:p w:rsidR="00EC6E01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mvc:default-servlet-handler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EC6E01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기본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Servlet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을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Spring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의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Dispatcher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Servlet 으로 정의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mvc:resources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"/resources/**"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"/resources/"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mvc:resources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"/images/**"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"/images/"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mvc:resources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"/css/**"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"/css/"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Spring 의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DispatcherServlet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에서 인식할 정적인 자원 정의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mvc:annotation-driven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Spring MVC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Controller 를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@Controller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라는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Annotation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이 선언된 클래스를 자동으로 바인딩 한다.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context:component-scan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base-package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Spring 의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Component Scan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시 기준이 되는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Package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정보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util:properties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"app"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"classpath:app.properties"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사용할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Properties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파일 정의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"wscCacheManager"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"org.springframework.cache.ehcache.EhCacheCacheManager"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"cacheManager"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"org.springframework.cache.ehcache.EhCacheManagerFactoryBean"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"configLocation"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"classpath:ehcache.xml"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"shared"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"true"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cache:annotation-driven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cache-manager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"wscCacheManager"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코드 Caching 에 사용할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Cache Manager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정의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"sessionFactory"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"org.springframework.beans.factory.config.ObjectFactoryCreatingFactoryBean"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"targetBeanName"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"sessionComponent"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공통으로 사용할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Session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객체 정의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"org.springframework.web.servlet.view.InternalResourceViewResolver"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"prefix"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"/WEB-INF/views/"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"suffix"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".jsp"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"order"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"99"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"org.springframework.web.servlet.view.BeanNameViewResolver"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"order"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"0"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기본적으로 사용할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View Resolver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정의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"org.springframework.web.servlet.view.XmlViewResolver"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"location"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"/WEB-INF/spring/wsc-jasper.xml"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"order"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import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resource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"wsc-jasper.xml"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iReport 연동을 위한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View Resolver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와 설정파일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Import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"multipartResolver"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"org.springframework.web.multipart.commons.CommonsMultipartResolver"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"maxUploadSize"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"104857600"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"maxInMemorySize"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"10485760"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"uploadTempDir"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ref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"uploadDirResource"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"uploadDirResource"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"org.springframework.core.io.FileSystemResource"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constructor-arg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#{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  <w:u w:val="single"/>
              </w:rPr>
              <w:t>app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['file.upload.temp']}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constructor-arg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첨부파일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업로드 관련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View Resolver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와 첨부파일 물리적 경로 설정</w:t>
            </w:r>
          </w:p>
        </w:tc>
      </w:tr>
      <w:tr w:rsidR="008A2739" w:rsidRPr="004142CE" w:rsidTr="002A07C2">
        <w:tc>
          <w:tcPr>
            <w:tcW w:w="5189" w:type="dxa"/>
          </w:tcPr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"org.springframework.web.servlet.handler.SimpleMappingExceptionResolver"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"warnLogCategory"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"apperror"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"defaultErrorView"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"error/system"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"exceptionMappings"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"com.wsc.framework.exception.SessionException"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error/session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"com.wsc.framework.exception.AuthorityException"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error/authority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"com.wsc.framework.exception.ServiceException"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error/service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"com.wsc.framework.exception.SystemException"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error/system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"java.lang.Exception"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error/system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8A2739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Exception Handling 에 필요한 Reolver 정의</w:t>
            </w:r>
          </w:p>
        </w:tc>
      </w:tr>
      <w:tr w:rsidR="008A2739" w:rsidRPr="004142CE" w:rsidTr="002A07C2">
        <w:tc>
          <w:tcPr>
            <w:tcW w:w="5189" w:type="dxa"/>
          </w:tcPr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"jsonView"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"org.springframework.web.servlet.view.json.MappingJacksonJsonView"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"jxlsView"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"com.wsc.framework.view.JxlsView"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"fileView"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"com.wsc.framework.view.FileView"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8A2739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lastRenderedPageBreak/>
              <w:t xml:space="preserve">JSON,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엑셀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, 첨부파일 등의 View 정의</w:t>
            </w:r>
          </w:p>
        </w:tc>
      </w:tr>
      <w:tr w:rsidR="008A2739" w:rsidRPr="004142CE" w:rsidTr="002A07C2">
        <w:tc>
          <w:tcPr>
            <w:tcW w:w="5189" w:type="dxa"/>
          </w:tcPr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"messageSource"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"org.springframework.context.support.ReloadableResourceBundleMessageSource"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"basenames"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  <w:u w:val="single"/>
              </w:rPr>
              <w:t>classpath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:/messages/message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"defaultEncoding"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UTF-8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8A2739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메시지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 리소스 설정</w:t>
            </w:r>
          </w:p>
        </w:tc>
      </w:tr>
      <w:tr w:rsidR="008A2739" w:rsidRPr="004142CE" w:rsidTr="002A07C2">
        <w:tc>
          <w:tcPr>
            <w:tcW w:w="5189" w:type="dxa"/>
          </w:tcPr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"localeResolver"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"org.springframework.web.servlet.i18n.SessionLocaleResolver"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"defaultLocale"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"ko"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8A2739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세션 로케일 설정</w:t>
            </w:r>
          </w:p>
        </w:tc>
      </w:tr>
      <w:tr w:rsidR="008A2739" w:rsidRPr="004142CE" w:rsidTr="002A07C2">
        <w:tc>
          <w:tcPr>
            <w:tcW w:w="5189" w:type="dxa"/>
          </w:tcPr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mvc:interceptors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"com.wsc.common.security.SecurityInterceptor"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"org.springframework.web.servlet.i18n.LocaleChangeInterceptor"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"paramName"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"lang"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mvc:interceptors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8A2739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Security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처리를 위한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Interceptor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정의</w:t>
            </w:r>
          </w:p>
        </w:tc>
      </w:tr>
      <w:tr w:rsidR="00EC6E01" w:rsidRPr="004142CE" w:rsidTr="002A07C2">
        <w:tc>
          <w:tcPr>
            <w:tcW w:w="5189" w:type="dxa"/>
          </w:tcPr>
          <w:p w:rsidR="00EC6E01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import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resource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"wsc-mybatis.xml"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EC6E01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Mybatis 관련 설정파일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Import</w:t>
            </w:r>
          </w:p>
        </w:tc>
      </w:tr>
    </w:tbl>
    <w:p w:rsidR="009A4C69" w:rsidRPr="004142CE" w:rsidRDefault="009A4C69" w:rsidP="00EC6E01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EC6E01" w:rsidRPr="004142CE" w:rsidRDefault="009A4C69" w:rsidP="00263435">
      <w:pPr>
        <w:pStyle w:val="af2"/>
        <w:numPr>
          <w:ilvl w:val="0"/>
          <w:numId w:val="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wsc-mybatis.xml</w:t>
      </w:r>
      <w:r w:rsidR="00EC6E01" w:rsidRPr="004142CE">
        <w:rPr>
          <w:rFonts w:ascii="맑은 고딕" w:eastAsia="맑은 고딕" w:hAnsi="맑은 고딕"/>
          <w:b/>
        </w:rPr>
        <w:t xml:space="preserve"> </w:t>
      </w:r>
    </w:p>
    <w:p w:rsidR="00EC6E01" w:rsidRPr="004142CE" w:rsidRDefault="00A330FC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a</w:t>
      </w:r>
      <w:r w:rsidRPr="004142CE">
        <w:rPr>
          <w:rFonts w:ascii="맑은 고딕" w:eastAsia="맑은 고딕" w:hAnsi="맑은 고딕"/>
        </w:rPr>
        <w:t>pp.properties</w:t>
      </w:r>
      <w:r w:rsidRPr="004142CE">
        <w:rPr>
          <w:rFonts w:ascii="맑은 고딕" w:eastAsia="맑은 고딕" w:hAnsi="맑은 고딕" w:hint="eastAsia"/>
          <w:lang w:val="ko-KR"/>
        </w:rPr>
        <w:t>에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정의된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Database </w:t>
      </w:r>
      <w:r w:rsidRPr="004142CE">
        <w:rPr>
          <w:rFonts w:ascii="맑은 고딕" w:eastAsia="맑은 고딕" w:hAnsi="맑은 고딕" w:hint="eastAsia"/>
          <w:lang w:val="ko-KR"/>
        </w:rPr>
        <w:t>연결정보를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사용하여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실제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Mybatis </w:t>
      </w:r>
      <w:r w:rsidRPr="004142CE">
        <w:rPr>
          <w:rFonts w:ascii="맑은 고딕" w:eastAsia="맑은 고딕" w:hAnsi="맑은 고딕" w:hint="eastAsia"/>
          <w:lang w:val="ko-KR"/>
        </w:rPr>
        <w:t>에서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사용한</w:t>
      </w:r>
      <w:r w:rsidRPr="004142CE">
        <w:rPr>
          <w:rFonts w:ascii="맑은 고딕" w:eastAsia="맑은 고딕" w:hAnsi="맑은 고딕" w:hint="eastAsia"/>
        </w:rPr>
        <w:t xml:space="preserve"> Database Connection</w:t>
      </w:r>
      <w:r w:rsidRPr="004142CE">
        <w:rPr>
          <w:rFonts w:ascii="맑은 고딕" w:eastAsia="맑은 고딕" w:hAnsi="맑은 고딕" w:hint="eastAsia"/>
          <w:lang w:val="ko-KR"/>
        </w:rPr>
        <w:t>의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>DataSource</w:t>
      </w:r>
      <w:r w:rsidRPr="004142CE">
        <w:rPr>
          <w:rFonts w:ascii="맑은 고딕" w:eastAsia="맑은 고딕" w:hAnsi="맑은 고딕" w:hint="eastAsia"/>
          <w:lang w:val="ko-KR"/>
        </w:rPr>
        <w:t>를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설정하고</w:t>
      </w:r>
      <w:r w:rsidRPr="004142CE">
        <w:rPr>
          <w:rFonts w:ascii="맑은 고딕" w:eastAsia="맑은 고딕" w:hAnsi="맑은 고딕" w:hint="eastAsia"/>
        </w:rPr>
        <w:t>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트랜젝션에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대한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정보를</w:t>
      </w:r>
      <w:r w:rsidRPr="004142CE">
        <w:rPr>
          <w:rFonts w:ascii="맑은 고딕" w:eastAsia="맑은 고딕" w:hAnsi="맑은 고딕" w:hint="eastAsia"/>
        </w:rPr>
        <w:t xml:space="preserve"> 정의하는 설정파일이다.</w:t>
      </w:r>
    </w:p>
    <w:p w:rsidR="00A330FC" w:rsidRPr="004142CE" w:rsidRDefault="00A330FC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현 프레임워크에서 </w:t>
      </w:r>
      <w:r w:rsidRPr="004142CE">
        <w:rPr>
          <w:rFonts w:ascii="맑은 고딕" w:eastAsia="맑은 고딕" w:hAnsi="맑은 고딕"/>
        </w:rPr>
        <w:t xml:space="preserve">DAO </w:t>
      </w:r>
      <w:r w:rsidRPr="004142CE">
        <w:rPr>
          <w:rFonts w:ascii="맑은 고딕" w:eastAsia="맑은 고딕" w:hAnsi="맑은 고딕" w:hint="eastAsia"/>
        </w:rPr>
        <w:t>는 개별로 생성하여 사용하지 않으며,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공통의 </w:t>
      </w:r>
      <w:r w:rsidRPr="004142CE">
        <w:rPr>
          <w:rFonts w:ascii="맑은 고딕" w:eastAsia="맑은 고딕" w:hAnsi="맑은 고딕"/>
        </w:rPr>
        <w:t xml:space="preserve">DAO </w:t>
      </w:r>
      <w:r w:rsidRPr="004142CE">
        <w:rPr>
          <w:rFonts w:ascii="맑은 고딕" w:eastAsia="맑은 고딕" w:hAnsi="맑은 고딕" w:hint="eastAsia"/>
        </w:rPr>
        <w:t>내에서 모든 처리를 담당한다.</w:t>
      </w:r>
    </w:p>
    <w:p w:rsidR="00A330FC" w:rsidRPr="004142CE" w:rsidRDefault="00A330FC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만약 여러 개의 </w:t>
      </w:r>
      <w:r w:rsidRPr="004142CE">
        <w:rPr>
          <w:rFonts w:ascii="맑은 고딕" w:eastAsia="맑은 고딕" w:hAnsi="맑은 고딕"/>
        </w:rPr>
        <w:t xml:space="preserve">Database </w:t>
      </w:r>
      <w:r w:rsidRPr="004142CE">
        <w:rPr>
          <w:rFonts w:ascii="맑은 고딕" w:eastAsia="맑은 고딕" w:hAnsi="맑은 고딕" w:hint="eastAsia"/>
        </w:rPr>
        <w:t xml:space="preserve">가 연동되어야 할 경우 </w:t>
      </w:r>
      <w:r w:rsidR="002A07C2" w:rsidRPr="004142CE">
        <w:rPr>
          <w:rFonts w:ascii="맑은 고딕" w:eastAsia="맑은 고딕" w:hAnsi="맑은 고딕" w:hint="eastAsia"/>
        </w:rPr>
        <w:t xml:space="preserve">아래 정의한 </w:t>
      </w:r>
      <w:r w:rsidR="002A07C2" w:rsidRPr="004142CE">
        <w:rPr>
          <w:rFonts w:ascii="맑은 고딕" w:eastAsia="맑은 고딕" w:hAnsi="맑은 고딕"/>
        </w:rPr>
        <w:t xml:space="preserve">Set </w:t>
      </w:r>
      <w:r w:rsidR="002A07C2" w:rsidRPr="004142CE">
        <w:rPr>
          <w:rFonts w:ascii="맑은 고딕" w:eastAsia="맑은 고딕" w:hAnsi="맑은 고딕" w:hint="eastAsia"/>
        </w:rPr>
        <w:t xml:space="preserve">이 한 </w:t>
      </w:r>
      <w:r w:rsidR="002A07C2" w:rsidRPr="004142CE">
        <w:rPr>
          <w:rFonts w:ascii="맑은 고딕" w:eastAsia="맑은 고딕" w:hAnsi="맑은 고딕"/>
        </w:rPr>
        <w:t xml:space="preserve">Set </w:t>
      </w:r>
      <w:r w:rsidR="002A07C2" w:rsidRPr="004142CE">
        <w:rPr>
          <w:rFonts w:ascii="맑은 고딕" w:eastAsia="맑은 고딕" w:hAnsi="맑은 고딕" w:hint="eastAsia"/>
        </w:rPr>
        <w:t>더 추가되어야 하며,</w:t>
      </w:r>
      <w:r w:rsidR="002A07C2" w:rsidRPr="004142CE">
        <w:rPr>
          <w:rFonts w:ascii="맑은 고딕" w:eastAsia="맑은 고딕" w:hAnsi="맑은 고딕"/>
        </w:rPr>
        <w:t xml:space="preserve"> </w:t>
      </w:r>
      <w:r w:rsidR="002A07C2" w:rsidRPr="004142CE">
        <w:rPr>
          <w:rFonts w:ascii="맑은 고딕" w:eastAsia="맑은 고딕" w:hAnsi="맑은 고딕" w:hint="eastAsia"/>
        </w:rPr>
        <w:t xml:space="preserve">개발시에 해당 </w:t>
      </w:r>
      <w:r w:rsidR="002A07C2" w:rsidRPr="004142CE">
        <w:rPr>
          <w:rFonts w:ascii="맑은 고딕" w:eastAsia="맑은 고딕" w:hAnsi="맑은 고딕"/>
        </w:rPr>
        <w:t>DAO</w:t>
      </w:r>
      <w:r w:rsidR="002A07C2" w:rsidRPr="004142CE">
        <w:rPr>
          <w:rFonts w:ascii="맑은 고딕" w:eastAsia="맑은 고딕" w:hAnsi="맑은 고딕" w:hint="eastAsia"/>
        </w:rPr>
        <w:t>를 사용할 수 있도록 프레임워크의 변경이 필요하다.</w:t>
      </w:r>
    </w:p>
    <w:tbl>
      <w:tblPr>
        <w:tblStyle w:val="ae"/>
        <w:tblW w:w="8591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6323"/>
        <w:gridCol w:w="2268"/>
      </w:tblGrid>
      <w:tr w:rsidR="00EC6E01" w:rsidRPr="004142CE" w:rsidTr="00A33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323" w:type="dxa"/>
          </w:tcPr>
          <w:p w:rsidR="00EC6E01" w:rsidRPr="004142CE" w:rsidRDefault="00EC6E01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2268" w:type="dxa"/>
          </w:tcPr>
          <w:p w:rsidR="00EC6E01" w:rsidRPr="004142CE" w:rsidRDefault="00EC6E01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EC6E01" w:rsidRPr="004142CE" w:rsidTr="00A330FC">
        <w:tc>
          <w:tcPr>
            <w:tcW w:w="6323" w:type="dxa"/>
          </w:tcPr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"dataSource"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"org.apache.commons.dbcp.BasicDataSource"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"driverClassName"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"#{app['jdbc.driver']}"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"url"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"#{app['jdbc.url']}"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"username"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"#{app['jdbc.user']}"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"password"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"#{app['jdbc.pwd']}"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"maxActive"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"100"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"maxWait"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"1000"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"poolPreparedStatements"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"true"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"defaultAutoCommit"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"true"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"validationQuery"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 SELECT 1 FROM DUAL"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2268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lastRenderedPageBreak/>
              <w:t xml:space="preserve">DataSource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설정</w:t>
            </w:r>
          </w:p>
        </w:tc>
      </w:tr>
      <w:tr w:rsidR="00A330FC" w:rsidRPr="004142CE" w:rsidTr="00A330FC">
        <w:tc>
          <w:tcPr>
            <w:tcW w:w="6323" w:type="dxa"/>
          </w:tcPr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"sqlSessionFactory"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"org.mybatis.spring.SqlSessionFactoryBean"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"dataSource"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ref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"dataSource"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"configLocation"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"classpath:mybatis.xml"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"mapperLocations"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"classpath:mappers/**/*.xml"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2268" w:type="dxa"/>
          </w:tcPr>
          <w:p w:rsidR="00A330FC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SQL Session 및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Mybatis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연관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SQL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을 담은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XML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의 경로를 설정</w:t>
            </w:r>
          </w:p>
        </w:tc>
      </w:tr>
      <w:tr w:rsidR="00A330FC" w:rsidRPr="004142CE" w:rsidTr="00A330FC">
        <w:tc>
          <w:tcPr>
            <w:tcW w:w="6323" w:type="dxa"/>
          </w:tcPr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"transactionManager"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"org.springframework.jdbc.datasource.DataSourceTransactionManager"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"dataSource"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ref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"dataSource"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tx:annotation-driven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transaction-manager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"transactionManager"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</w:p>
        </w:tc>
        <w:tc>
          <w:tcPr>
            <w:tcW w:w="2268" w:type="dxa"/>
          </w:tcPr>
          <w:p w:rsidR="00A330FC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트랜젝션 관련 설정</w:t>
            </w:r>
          </w:p>
        </w:tc>
      </w:tr>
      <w:tr w:rsidR="00EC6E01" w:rsidRPr="004142CE" w:rsidTr="00A330FC">
        <w:tc>
          <w:tcPr>
            <w:tcW w:w="6323" w:type="dxa"/>
          </w:tcPr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"commonDao"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"com.wsc.common.dao.CommonDao"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"sqlSessionFactory"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ref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"sqlSessionFactory"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2268" w:type="dxa"/>
          </w:tcPr>
          <w:p w:rsidR="00EC6E01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공통으로 사용할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DAO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설정</w:t>
            </w:r>
          </w:p>
        </w:tc>
      </w:tr>
    </w:tbl>
    <w:p w:rsidR="009A4C69" w:rsidRPr="004142CE" w:rsidRDefault="009A4C69" w:rsidP="00EC6E01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EC6E01" w:rsidRPr="004142CE" w:rsidRDefault="009A4C69" w:rsidP="00263435">
      <w:pPr>
        <w:pStyle w:val="af2"/>
        <w:numPr>
          <w:ilvl w:val="0"/>
          <w:numId w:val="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wsc-jasper.xml</w:t>
      </w:r>
      <w:r w:rsidR="00AD3479" w:rsidRPr="004142CE">
        <w:rPr>
          <w:rFonts w:ascii="맑은 고딕" w:eastAsia="맑은 고딕" w:hAnsi="맑은 고딕"/>
          <w:b/>
        </w:rPr>
        <w:t xml:space="preserve"> </w:t>
      </w:r>
    </w:p>
    <w:p w:rsidR="00EC6E01" w:rsidRPr="004142CE" w:rsidRDefault="00A330FC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i</w:t>
      </w:r>
      <w:r w:rsidRPr="004142CE">
        <w:rPr>
          <w:rFonts w:ascii="맑은 고딕" w:eastAsia="맑은 고딕" w:hAnsi="맑은 고딕"/>
          <w:lang w:val="ko-KR"/>
        </w:rPr>
        <w:t xml:space="preserve">Report </w:t>
      </w:r>
      <w:r w:rsidRPr="004142CE">
        <w:rPr>
          <w:rFonts w:ascii="맑은 고딕" w:eastAsia="맑은 고딕" w:hAnsi="맑은 고딕" w:hint="eastAsia"/>
          <w:lang w:val="ko-KR"/>
        </w:rPr>
        <w:t>생성시 다음과 리포트 파일과 연결할 설정정보를 정의한다.</w:t>
      </w:r>
    </w:p>
    <w:p w:rsidR="00A330FC" w:rsidRPr="004142CE" w:rsidRDefault="00A330FC" w:rsidP="00A330FC">
      <w:pPr>
        <w:pStyle w:val="af2"/>
        <w:spacing w:after="0"/>
        <w:ind w:leftChars="0" w:left="121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Controller 에서 사용할 </w:t>
      </w:r>
      <w:r w:rsidRPr="004142CE">
        <w:rPr>
          <w:rFonts w:ascii="맑은 고딕" w:eastAsia="맑은 고딕" w:hAnsi="맑은 고딕"/>
          <w:lang w:val="ko-KR"/>
        </w:rPr>
        <w:t>View Name</w:t>
      </w:r>
      <w:r w:rsidRPr="004142CE">
        <w:rPr>
          <w:rFonts w:ascii="맑은 고딕" w:eastAsia="맑은 고딕" w:hAnsi="맑은 고딕" w:hint="eastAsia"/>
          <w:lang w:val="ko-KR"/>
        </w:rPr>
        <w:t xml:space="preserve">을 </w:t>
      </w:r>
      <w:r w:rsidRPr="004142CE">
        <w:rPr>
          <w:rFonts w:ascii="맑은 고딕" w:eastAsia="맑은 고딕" w:hAnsi="맑은 고딕"/>
          <w:lang w:val="ko-KR"/>
        </w:rPr>
        <w:t xml:space="preserve">bean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id </w:t>
      </w:r>
      <w:r w:rsidRPr="004142CE">
        <w:rPr>
          <w:rFonts w:ascii="맑은 고딕" w:eastAsia="맑은 고딕" w:hAnsi="맑은 고딕" w:hint="eastAsia"/>
          <w:lang w:val="ko-KR"/>
        </w:rPr>
        <w:t xml:space="preserve">로 정의 후 Controller에서 해당 </w:t>
      </w:r>
      <w:r w:rsidRPr="004142CE">
        <w:rPr>
          <w:rFonts w:ascii="맑은 고딕" w:eastAsia="맑은 고딕" w:hAnsi="맑은 고딕"/>
          <w:lang w:val="ko-KR"/>
        </w:rPr>
        <w:t xml:space="preserve">View Name </w:t>
      </w:r>
      <w:r w:rsidRPr="004142CE">
        <w:rPr>
          <w:rFonts w:ascii="맑은 고딕" w:eastAsia="맑은 고딕" w:hAnsi="맑은 고딕" w:hint="eastAsia"/>
          <w:lang w:val="ko-KR"/>
        </w:rPr>
        <w:t xml:space="preserve">을 사용하면 연동한 </w:t>
      </w:r>
      <w:r w:rsidRPr="004142CE">
        <w:rPr>
          <w:rFonts w:ascii="맑은 고딕" w:eastAsia="맑은 고딕" w:hAnsi="맑은 고딕"/>
          <w:lang w:val="ko-KR"/>
        </w:rPr>
        <w:t>iReport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>Report</w:t>
      </w:r>
      <w:r w:rsidRPr="004142CE">
        <w:rPr>
          <w:rFonts w:ascii="맑은 고딕" w:eastAsia="맑은 고딕" w:hAnsi="맑은 고딕" w:hint="eastAsia"/>
          <w:lang w:val="ko-KR"/>
        </w:rPr>
        <w:t>가 웹 상에 표시된다.</w:t>
      </w:r>
    </w:p>
    <w:tbl>
      <w:tblPr>
        <w:tblStyle w:val="ae"/>
        <w:tblW w:w="8591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8591"/>
      </w:tblGrid>
      <w:tr w:rsidR="00A330FC" w:rsidRPr="004142CE" w:rsidTr="002A0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91" w:type="dxa"/>
          </w:tcPr>
          <w:p w:rsidR="00A330FC" w:rsidRPr="004142CE" w:rsidRDefault="00A330FC" w:rsidP="00A330FC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코드 리포트의 샘플 예제</w:t>
            </w:r>
          </w:p>
        </w:tc>
      </w:tr>
      <w:tr w:rsidR="00A330FC" w:rsidRPr="004142CE" w:rsidTr="002A07C2">
        <w:tc>
          <w:tcPr>
            <w:tcW w:w="8591" w:type="dxa"/>
          </w:tcPr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"codeReport"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"org.springframework.web.servlet.view.jasperreports.JasperReportsMultiFormatView"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"url"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"/WEB-INF/reports/report5.jasper"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"exporterParameters"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map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entry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"net.sf.jasperreports.engine.JRExporterParameter.CHARACTER_ENCODING"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UTF-8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entry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entry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"net.sf.jasperreports.engine.export.JRHtmlExporterParameter.IS_USING_IMAGES_TO_ALIGN"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false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entry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map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</w:tr>
    </w:tbl>
    <w:p w:rsidR="00BD3C50" w:rsidRPr="004142CE" w:rsidRDefault="00BD3C50">
      <w:pPr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  <w:lang w:val="ko-KR"/>
        </w:rPr>
      </w:pPr>
    </w:p>
    <w:p w:rsidR="00005DEA" w:rsidRPr="004142CE" w:rsidRDefault="007A511B" w:rsidP="00005DEA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</w:rPr>
      </w:pPr>
      <w:bookmarkStart w:id="7" w:name="_Toc420506798"/>
      <w:r w:rsidRPr="004142CE">
        <w:rPr>
          <w:rFonts w:ascii="맑은 고딕" w:eastAsia="맑은 고딕" w:hAnsi="맑은 고딕" w:hint="eastAsia"/>
          <w:lang w:val="ko-KR"/>
        </w:rPr>
        <w:t xml:space="preserve">프레임워크 </w:t>
      </w:r>
      <w:r w:rsidR="00B75671" w:rsidRPr="004142CE">
        <w:rPr>
          <w:rFonts w:ascii="맑은 고딕" w:eastAsia="맑은 고딕" w:hAnsi="맑은 고딕" w:hint="eastAsia"/>
          <w:lang w:val="ko-KR"/>
        </w:rPr>
        <w:t>명명 규칙</w:t>
      </w:r>
      <w:bookmarkEnd w:id="7"/>
    </w:p>
    <w:p w:rsidR="00005DEA" w:rsidRPr="004142CE" w:rsidRDefault="00005DEA" w:rsidP="00005DEA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005DEA" w:rsidRPr="004142CE" w:rsidRDefault="00005DEA" w:rsidP="00263435">
      <w:pPr>
        <w:pStyle w:val="af2"/>
        <w:numPr>
          <w:ilvl w:val="0"/>
          <w:numId w:val="8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</w:rPr>
        <w:t>패키지 명명 규칙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가장 최상위 패키지는 </w:t>
      </w:r>
      <w:r w:rsidRPr="004142CE">
        <w:rPr>
          <w:rFonts w:ascii="맑은 고딕" w:eastAsia="맑은 고딕" w:hAnsi="맑은 고딕"/>
          <w:lang w:val="ko-KR"/>
        </w:rPr>
        <w:t>com.wsc</w:t>
      </w:r>
      <w:r w:rsidRPr="004142CE">
        <w:rPr>
          <w:rFonts w:ascii="맑은 고딕" w:eastAsia="맑은 고딕" w:hAnsi="맑은 고딕" w:hint="eastAsia"/>
          <w:lang w:val="ko-KR"/>
        </w:rPr>
        <w:t>를 기본으로 한다.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다음의 패키지는 프레임워크 관련 기본 패키지 이다.</w:t>
      </w:r>
    </w:p>
    <w:p w:rsidR="00005DEA" w:rsidRPr="004142CE" w:rsidRDefault="00005DEA" w:rsidP="00005DEA">
      <w:pPr>
        <w:pStyle w:val="af2"/>
        <w:spacing w:after="0"/>
        <w:ind w:leftChars="0" w:left="15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com.wsc.framework: 프레임워크 영역</w:t>
      </w:r>
    </w:p>
    <w:p w:rsidR="00005DEA" w:rsidRPr="004142CE" w:rsidRDefault="00005DEA" w:rsidP="00005DEA">
      <w:pPr>
        <w:pStyle w:val="af2"/>
        <w:spacing w:after="0"/>
        <w:ind w:leftChars="0" w:left="15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lastRenderedPageBreak/>
        <w:t xml:space="preserve">com.wsc.common: </w:t>
      </w:r>
      <w:r w:rsidRPr="004142CE">
        <w:rPr>
          <w:rFonts w:ascii="맑은 고딕" w:eastAsia="맑은 고딕" w:hAnsi="맑은 고딕" w:hint="eastAsia"/>
          <w:lang w:val="ko-KR"/>
        </w:rPr>
        <w:t>공통 시스템관리 영역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프로젝트의 업무 관련 기본 패키지를 생성 후 업무영역 별로 별도의 패키지를 생성하여 관리하도록 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예를 들어,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업무패키지를 </w:t>
      </w:r>
      <w:r w:rsidRPr="004142CE">
        <w:rPr>
          <w:rFonts w:ascii="맑은 고딕" w:eastAsia="맑은 고딕" w:hAnsi="맑은 고딕"/>
          <w:lang w:val="ko-KR"/>
        </w:rPr>
        <w:t xml:space="preserve">business </w:t>
      </w:r>
      <w:r w:rsidRPr="004142CE">
        <w:rPr>
          <w:rFonts w:ascii="맑은 고딕" w:eastAsia="맑은 고딕" w:hAnsi="맑은 고딕" w:hint="eastAsia"/>
          <w:lang w:val="ko-KR"/>
        </w:rPr>
        <w:t>라 명명하고,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그 하위에 업체관리,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발급관리를 둘 경우 다음과 같은 패키지가 생성된다.</w:t>
      </w:r>
    </w:p>
    <w:p w:rsidR="00005DEA" w:rsidRPr="004142CE" w:rsidRDefault="00005DEA" w:rsidP="00005DEA">
      <w:pPr>
        <w:pStyle w:val="af2"/>
        <w:spacing w:after="0"/>
        <w:ind w:leftChars="0" w:left="15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업무의 기본 패키지: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com.wsc.business</w:t>
      </w:r>
    </w:p>
    <w:p w:rsidR="00005DEA" w:rsidRPr="004142CE" w:rsidRDefault="00005DEA" w:rsidP="00005DEA">
      <w:pPr>
        <w:pStyle w:val="af2"/>
        <w:spacing w:after="0"/>
        <w:ind w:leftChars="0" w:left="15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업무 내 업체관리 패키지:</w:t>
      </w:r>
      <w:r w:rsidRPr="004142CE">
        <w:rPr>
          <w:rFonts w:ascii="맑은 고딕" w:eastAsia="맑은 고딕" w:hAnsi="맑은 고딕"/>
        </w:rPr>
        <w:t xml:space="preserve"> com.wsc.business.company</w:t>
      </w:r>
    </w:p>
    <w:p w:rsidR="00005DEA" w:rsidRPr="004142CE" w:rsidRDefault="00005DEA" w:rsidP="00005DEA">
      <w:pPr>
        <w:pStyle w:val="af2"/>
        <w:spacing w:after="0"/>
        <w:ind w:leftChars="0" w:left="15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업무 내 발급관리 패키지:</w:t>
      </w:r>
      <w:r w:rsidRPr="004142CE">
        <w:rPr>
          <w:rFonts w:ascii="맑은 고딕" w:eastAsia="맑은 고딕" w:hAnsi="맑은 고딕"/>
        </w:rPr>
        <w:t xml:space="preserve"> com.wsc.business.issue</w:t>
      </w:r>
    </w:p>
    <w:p w:rsidR="00005DEA" w:rsidRPr="004142CE" w:rsidRDefault="00005DEA" w:rsidP="00005DEA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005DEA" w:rsidRPr="004142CE" w:rsidRDefault="00005DEA" w:rsidP="00263435">
      <w:pPr>
        <w:pStyle w:val="af2"/>
        <w:numPr>
          <w:ilvl w:val="0"/>
          <w:numId w:val="8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</w:rPr>
        <w:t>자바리소스 명명 규칙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자바의 </w:t>
      </w:r>
      <w:r w:rsidRPr="004142CE">
        <w:rPr>
          <w:rFonts w:ascii="맑은 고딕" w:eastAsia="맑은 고딕" w:hAnsi="맑은 고딕" w:hint="eastAsia"/>
          <w:lang w:val="ko-KR"/>
        </w:rPr>
        <w:t>리소스는 src/main/resources 폴더 안에 위치하도록 한다.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각종 </w:t>
      </w:r>
      <w:r w:rsidRPr="004142CE">
        <w:rPr>
          <w:rFonts w:ascii="맑은 고딕" w:eastAsia="맑은 고딕" w:hAnsi="맑은 고딕"/>
          <w:lang w:val="ko-KR"/>
        </w:rPr>
        <w:t xml:space="preserve">properties </w:t>
      </w:r>
      <w:r w:rsidRPr="004142CE">
        <w:rPr>
          <w:rFonts w:ascii="맑은 고딕" w:eastAsia="맑은 고딕" w:hAnsi="맑은 고딕" w:hint="eastAsia"/>
          <w:lang w:val="ko-KR"/>
        </w:rPr>
        <w:t>파일 및 메시지 리소스,</w:t>
      </w:r>
      <w:r w:rsidRPr="004142CE">
        <w:rPr>
          <w:rFonts w:ascii="맑은 고딕" w:eastAsia="맑은 고딕" w:hAnsi="맑은 고딕"/>
          <w:lang w:val="ko-KR"/>
        </w:rPr>
        <w:t xml:space="preserve"> Mybatis </w:t>
      </w:r>
      <w:r w:rsidRPr="004142CE">
        <w:rPr>
          <w:rFonts w:ascii="맑은 고딕" w:eastAsia="맑은 고딕" w:hAnsi="맑은 고딕" w:hint="eastAsia"/>
          <w:lang w:val="ko-KR"/>
        </w:rPr>
        <w:t>X</w:t>
      </w:r>
      <w:r w:rsidRPr="004142CE">
        <w:rPr>
          <w:rFonts w:ascii="맑은 고딕" w:eastAsia="맑은 고딕" w:hAnsi="맑은 고딕"/>
          <w:lang w:val="ko-KR"/>
        </w:rPr>
        <w:t>ML</w:t>
      </w:r>
      <w:r w:rsidRPr="004142CE">
        <w:rPr>
          <w:rFonts w:ascii="맑은 고딕" w:eastAsia="맑은 고딕" w:hAnsi="맑은 고딕" w:hint="eastAsia"/>
          <w:lang w:val="ko-KR"/>
        </w:rPr>
        <w:t>이 위치하는 곳이다.</w:t>
      </w:r>
    </w:p>
    <w:p w:rsidR="00005DEA" w:rsidRPr="004142CE" w:rsidRDefault="00005DEA" w:rsidP="00005DEA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005DEA" w:rsidRPr="004142CE" w:rsidRDefault="00005DEA" w:rsidP="00263435">
      <w:pPr>
        <w:pStyle w:val="af2"/>
        <w:numPr>
          <w:ilvl w:val="0"/>
          <w:numId w:val="8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자바</w:t>
      </w:r>
      <w:r w:rsidRPr="004142CE">
        <w:rPr>
          <w:rFonts w:ascii="맑은 고딕" w:eastAsia="맑은 고딕" w:hAnsi="맑은 고딕" w:hint="eastAsia"/>
          <w:b/>
        </w:rPr>
        <w:t xml:space="preserve"> 소스 명명 규칙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자바소스는 기본 업무 패키지 안에 위치</w:t>
      </w:r>
      <w:r w:rsidRPr="004142CE">
        <w:rPr>
          <w:rFonts w:ascii="맑은 고딕" w:eastAsia="맑은 고딕" w:hAnsi="맑은 고딕"/>
          <w:lang w:val="ko-KR"/>
        </w:rPr>
        <w:t>하며</w:t>
      </w:r>
      <w:r w:rsidRPr="004142CE">
        <w:rPr>
          <w:rFonts w:ascii="맑은 고딕" w:eastAsia="맑은 고딕" w:hAnsi="맑은 고딕" w:hint="eastAsia"/>
          <w:lang w:val="ko-KR"/>
        </w:rPr>
        <w:t xml:space="preserve"> 해당 명명규칙은 다음과 같다.</w:t>
      </w:r>
    </w:p>
    <w:tbl>
      <w:tblPr>
        <w:tblStyle w:val="ae"/>
        <w:tblW w:w="8227" w:type="dxa"/>
        <w:tblInd w:w="1210" w:type="dxa"/>
        <w:tblLook w:val="04A0" w:firstRow="1" w:lastRow="0" w:firstColumn="1" w:lastColumn="0" w:noHBand="0" w:noVBand="1"/>
      </w:tblPr>
      <w:tblGrid>
        <w:gridCol w:w="1277"/>
        <w:gridCol w:w="3881"/>
        <w:gridCol w:w="3069"/>
      </w:tblGrid>
      <w:tr w:rsidR="00005DEA" w:rsidRPr="004142CE" w:rsidTr="008D7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7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기능구분</w:t>
            </w:r>
          </w:p>
        </w:tc>
        <w:tc>
          <w:tcPr>
            <w:tcW w:w="388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명명규칙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게시판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(Board) 예제</w:t>
            </w:r>
          </w:p>
        </w:tc>
      </w:tr>
      <w:tr w:rsidR="00005DEA" w:rsidRPr="004142CE" w:rsidTr="008D7CE0">
        <w:tc>
          <w:tcPr>
            <w:tcW w:w="1277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Controller</w:t>
            </w:r>
          </w:p>
        </w:tc>
        <w:tc>
          <w:tcPr>
            <w:tcW w:w="388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com.</w:t>
            </w:r>
            <w:r w:rsidRPr="004142CE">
              <w:rPr>
                <w:rFonts w:ascii="맑은 고딕" w:eastAsia="맑은 고딕" w:hAnsi="맑은 고딕"/>
                <w:lang w:val="ko-KR"/>
              </w:rPr>
              <w:t>wsc</w:t>
            </w:r>
            <w:proofErr w:type="gramStart"/>
            <w:r w:rsidRPr="004142CE">
              <w:rPr>
                <w:rFonts w:ascii="맑은 고딕" w:eastAsia="맑은 고딕" w:hAnsi="맑은 고딕"/>
                <w:lang w:val="ko-KR"/>
              </w:rPr>
              <w:t>.{</w:t>
            </w:r>
            <w:proofErr w:type="gramEnd"/>
            <w:r w:rsidRPr="004142CE">
              <w:rPr>
                <w:rFonts w:ascii="맑은 고딕" w:eastAsia="맑은 고딕" w:hAnsi="맑은 고딕" w:hint="eastAsia"/>
                <w:lang w:val="ko-KR"/>
              </w:rPr>
              <w:t>업무패키지</w:t>
            </w:r>
            <w:r w:rsidRPr="004142CE">
              <w:rPr>
                <w:rFonts w:ascii="맑은 고딕" w:eastAsia="맑은 고딕" w:hAnsi="맑은 고딕"/>
                <w:lang w:val="ko-KR"/>
              </w:rPr>
              <w:t>}.{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업무명칭}</w:t>
            </w:r>
            <w:r w:rsidRPr="004142CE">
              <w:rPr>
                <w:rFonts w:ascii="맑은 고딕" w:eastAsia="맑은 고딕" w:hAnsi="맑은 고딕"/>
                <w:lang w:val="ko-KR"/>
              </w:rPr>
              <w:t>Controller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om.</w:t>
            </w:r>
            <w:r w:rsidRPr="004142CE">
              <w:rPr>
                <w:rFonts w:ascii="맑은 고딕" w:eastAsia="맑은 고딕" w:hAnsi="맑은 고딕"/>
                <w:lang w:val="ko-KR"/>
              </w:rPr>
              <w:t>wsc.common.BoardController</w:t>
            </w:r>
          </w:p>
        </w:tc>
      </w:tr>
      <w:tr w:rsidR="00005DEA" w:rsidRPr="004142CE" w:rsidTr="008D7CE0">
        <w:tc>
          <w:tcPr>
            <w:tcW w:w="1277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Service</w:t>
            </w:r>
          </w:p>
        </w:tc>
        <w:tc>
          <w:tcPr>
            <w:tcW w:w="388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com.</w:t>
            </w:r>
            <w:r w:rsidRPr="004142CE">
              <w:rPr>
                <w:rFonts w:ascii="맑은 고딕" w:eastAsia="맑은 고딕" w:hAnsi="맑은 고딕"/>
                <w:lang w:val="ko-KR"/>
              </w:rPr>
              <w:t>wsc</w:t>
            </w:r>
            <w:proofErr w:type="gramStart"/>
            <w:r w:rsidRPr="004142CE">
              <w:rPr>
                <w:rFonts w:ascii="맑은 고딕" w:eastAsia="맑은 고딕" w:hAnsi="맑은 고딕"/>
                <w:lang w:val="ko-KR"/>
              </w:rPr>
              <w:t>.{</w:t>
            </w:r>
            <w:proofErr w:type="gramEnd"/>
            <w:r w:rsidRPr="004142CE">
              <w:rPr>
                <w:rFonts w:ascii="맑은 고딕" w:eastAsia="맑은 고딕" w:hAnsi="맑은 고딕" w:hint="eastAsia"/>
                <w:lang w:val="ko-KR"/>
              </w:rPr>
              <w:t>업무패키지</w:t>
            </w:r>
            <w:r w:rsidRPr="004142CE">
              <w:rPr>
                <w:rFonts w:ascii="맑은 고딕" w:eastAsia="맑은 고딕" w:hAnsi="맑은 고딕"/>
                <w:lang w:val="ko-KR"/>
              </w:rPr>
              <w:t>}.{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업무명칭}Service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com.</w:t>
            </w:r>
            <w:r w:rsidRPr="004142CE">
              <w:rPr>
                <w:rFonts w:ascii="맑은 고딕" w:eastAsia="맑은 고딕" w:hAnsi="맑은 고딕"/>
                <w:lang w:val="ko-KR"/>
              </w:rPr>
              <w:t>wsc.common.BoardService</w:t>
            </w:r>
          </w:p>
        </w:tc>
      </w:tr>
      <w:tr w:rsidR="00005DEA" w:rsidRPr="004142CE" w:rsidTr="008D7CE0">
        <w:tc>
          <w:tcPr>
            <w:tcW w:w="1277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Model</w:t>
            </w:r>
          </w:p>
        </w:tc>
        <w:tc>
          <w:tcPr>
            <w:tcW w:w="388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com.</w:t>
            </w:r>
            <w:r w:rsidRPr="004142CE">
              <w:rPr>
                <w:rFonts w:ascii="맑은 고딕" w:eastAsia="맑은 고딕" w:hAnsi="맑은 고딕"/>
                <w:lang w:val="ko-KR"/>
              </w:rPr>
              <w:t>wsc</w:t>
            </w:r>
            <w:proofErr w:type="gramStart"/>
            <w:r w:rsidRPr="004142CE">
              <w:rPr>
                <w:rFonts w:ascii="맑은 고딕" w:eastAsia="맑은 고딕" w:hAnsi="맑은 고딕"/>
                <w:lang w:val="ko-KR"/>
              </w:rPr>
              <w:t>.{</w:t>
            </w:r>
            <w:proofErr w:type="gramEnd"/>
            <w:r w:rsidRPr="004142CE">
              <w:rPr>
                <w:rFonts w:ascii="맑은 고딕" w:eastAsia="맑은 고딕" w:hAnsi="맑은 고딕" w:hint="eastAsia"/>
                <w:lang w:val="ko-KR"/>
              </w:rPr>
              <w:t>업무패키지</w:t>
            </w:r>
            <w:r w:rsidRPr="004142CE">
              <w:rPr>
                <w:rFonts w:ascii="맑은 고딕" w:eastAsia="맑은 고딕" w:hAnsi="맑은 고딕"/>
                <w:lang w:val="ko-KR"/>
              </w:rPr>
              <w:t>}.{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업무명칭}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com.</w:t>
            </w:r>
            <w:r w:rsidRPr="004142CE">
              <w:rPr>
                <w:rFonts w:ascii="맑은 고딕" w:eastAsia="맑은 고딕" w:hAnsi="맑은 고딕"/>
                <w:lang w:val="ko-KR"/>
              </w:rPr>
              <w:t>wsc.common.Board</w:t>
            </w:r>
          </w:p>
        </w:tc>
      </w:tr>
    </w:tbl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위의 </w:t>
      </w:r>
      <w:r w:rsidRPr="004142CE">
        <w:rPr>
          <w:rFonts w:ascii="맑은 고딕" w:eastAsia="맑은 고딕" w:hAnsi="맑은 고딕" w:hint="eastAsia"/>
          <w:lang w:val="ko-KR"/>
        </w:rPr>
        <w:t>경우에서 Model은 필요한 경우에만 생성하며,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일반적으로 </w:t>
      </w:r>
      <w:r w:rsidRPr="004142CE">
        <w:rPr>
          <w:rFonts w:ascii="맑은 고딕" w:eastAsia="맑은 고딕" w:hAnsi="맑은 고딕"/>
          <w:lang w:val="ko-KR"/>
        </w:rPr>
        <w:t xml:space="preserve">RecordMap </w:t>
      </w:r>
      <w:r w:rsidRPr="004142CE">
        <w:rPr>
          <w:rFonts w:ascii="맑은 고딕" w:eastAsia="맑은 고딕" w:hAnsi="맑은 고딕" w:hint="eastAsia"/>
          <w:lang w:val="ko-KR"/>
        </w:rPr>
        <w:t>을 사용한다.</w:t>
      </w:r>
    </w:p>
    <w:p w:rsidR="00005DEA" w:rsidRPr="004142CE" w:rsidRDefault="00005DEA" w:rsidP="00005DEA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005DEA" w:rsidRPr="004142CE" w:rsidRDefault="00005DEA" w:rsidP="00263435">
      <w:pPr>
        <w:pStyle w:val="af2"/>
        <w:numPr>
          <w:ilvl w:val="0"/>
          <w:numId w:val="8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</w:rPr>
        <w:t>Mybatis 명명 규칙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Mybatis 의 </w:t>
      </w:r>
      <w:r w:rsidRPr="004142CE">
        <w:rPr>
          <w:rFonts w:ascii="맑은 고딕" w:eastAsia="맑은 고딕" w:hAnsi="맑은 고딕"/>
          <w:lang w:val="ko-KR"/>
        </w:rPr>
        <w:t>SQL Query</w:t>
      </w:r>
      <w:r w:rsidRPr="004142CE">
        <w:rPr>
          <w:rFonts w:ascii="맑은 고딕" w:eastAsia="맑은 고딕" w:hAnsi="맑은 고딕" w:hint="eastAsia"/>
          <w:lang w:val="ko-KR"/>
        </w:rPr>
        <w:t>를 담은xml은 src/main/resources</w:t>
      </w:r>
      <w:r w:rsidRPr="004142CE">
        <w:rPr>
          <w:rFonts w:ascii="맑은 고딕" w:eastAsia="맑은 고딕" w:hAnsi="맑은 고딕"/>
          <w:lang w:val="ko-KR"/>
        </w:rPr>
        <w:t>/</w:t>
      </w:r>
      <w:r w:rsidRPr="004142CE">
        <w:rPr>
          <w:rFonts w:ascii="맑은 고딕" w:eastAsia="맑은 고딕" w:hAnsi="맑은 고딕" w:hint="eastAsia"/>
          <w:lang w:val="ko-KR"/>
        </w:rPr>
        <w:t>mappers안에 위치하도록 한다.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경로는 자바클래스의 패키지 경로와 동일하게 설정하며 해당 명칭은 클래스의 기본명칭과 일치시킨다.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예를 들어,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게시판의 경우 </w:t>
      </w:r>
      <w:r w:rsidRPr="004142CE">
        <w:rPr>
          <w:rFonts w:ascii="맑은 고딕" w:eastAsia="맑은 고딕" w:hAnsi="맑은 고딕"/>
          <w:lang w:val="ko-KR"/>
        </w:rPr>
        <w:t xml:space="preserve">기본 </w:t>
      </w:r>
      <w:r w:rsidRPr="004142CE">
        <w:rPr>
          <w:rFonts w:ascii="맑은 고딕" w:eastAsia="맑은 고딕" w:hAnsi="맑은 고딕" w:hint="eastAsia"/>
          <w:lang w:val="ko-KR"/>
        </w:rPr>
        <w:t xml:space="preserve">패키지 경로는 </w:t>
      </w:r>
      <w:r w:rsidRPr="004142CE">
        <w:rPr>
          <w:rFonts w:ascii="맑은 고딕" w:eastAsia="맑은 고딕" w:hAnsi="맑은 고딕"/>
          <w:lang w:val="ko-KR"/>
        </w:rPr>
        <w:t xml:space="preserve">com.wsc.comon.board </w:t>
      </w:r>
      <w:r w:rsidRPr="004142CE">
        <w:rPr>
          <w:rFonts w:ascii="맑은 고딕" w:eastAsia="맑은 고딕" w:hAnsi="맑은 고딕" w:hint="eastAsia"/>
          <w:lang w:val="ko-KR"/>
        </w:rPr>
        <w:t>이며</w:t>
      </w:r>
      <w:r w:rsidRPr="004142CE">
        <w:rPr>
          <w:rFonts w:ascii="맑은 고딕" w:eastAsia="맑은 고딕" w:hAnsi="맑은 고딕"/>
          <w:lang w:val="ko-KR"/>
        </w:rPr>
        <w:t xml:space="preserve">, </w:t>
      </w:r>
      <w:r w:rsidRPr="004142CE">
        <w:rPr>
          <w:rFonts w:ascii="맑은 고딕" w:eastAsia="맑은 고딕" w:hAnsi="맑은 고딕" w:hint="eastAsia"/>
          <w:lang w:val="ko-KR"/>
        </w:rPr>
        <w:t xml:space="preserve">해당 서비스클래스는 </w:t>
      </w:r>
      <w:r w:rsidRPr="004142CE">
        <w:rPr>
          <w:rFonts w:ascii="맑은 고딕" w:eastAsia="맑은 고딕" w:hAnsi="맑은 고딕"/>
          <w:lang w:val="ko-KR"/>
        </w:rPr>
        <w:t xml:space="preserve">BoardService </w:t>
      </w:r>
      <w:r w:rsidRPr="004142CE">
        <w:rPr>
          <w:rFonts w:ascii="맑은 고딕" w:eastAsia="맑은 고딕" w:hAnsi="맑은 고딕" w:hint="eastAsia"/>
          <w:lang w:val="ko-KR"/>
        </w:rPr>
        <w:t xml:space="preserve">이므로 연관된 </w:t>
      </w:r>
      <w:r w:rsidRPr="004142CE">
        <w:rPr>
          <w:rFonts w:ascii="맑은 고딕" w:eastAsia="맑은 고딕" w:hAnsi="맑은 고딕"/>
          <w:lang w:val="ko-KR"/>
        </w:rPr>
        <w:t xml:space="preserve">Mybatis xml 은 {자바리소스폴더}/mappers/com/wsc/common/bard/Board.xml </w:t>
      </w:r>
      <w:r w:rsidRPr="004142CE">
        <w:rPr>
          <w:rFonts w:ascii="맑은 고딕" w:eastAsia="맑은 고딕" w:hAnsi="맑은 고딕" w:hint="eastAsia"/>
          <w:lang w:val="ko-KR"/>
        </w:rPr>
        <w:t>이 된다.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M</w:t>
      </w:r>
      <w:r w:rsidRPr="004142CE">
        <w:rPr>
          <w:rFonts w:ascii="맑은 고딕" w:eastAsia="맑은 고딕" w:hAnsi="맑은 고딕"/>
          <w:lang w:val="ko-KR"/>
        </w:rPr>
        <w:t xml:space="preserve">ybatis </w:t>
      </w:r>
      <w:r w:rsidRPr="004142CE">
        <w:rPr>
          <w:rFonts w:ascii="맑은 고딕" w:eastAsia="맑은 고딕" w:hAnsi="맑은 고딕" w:hint="eastAsia"/>
          <w:lang w:val="ko-KR"/>
        </w:rPr>
        <w:t>SQL 파일내의 명명규칙은 다음과 같다.</w:t>
      </w:r>
    </w:p>
    <w:tbl>
      <w:tblPr>
        <w:tblStyle w:val="ae"/>
        <w:tblW w:w="0" w:type="auto"/>
        <w:tblInd w:w="1210" w:type="dxa"/>
        <w:tblLook w:val="04A0" w:firstRow="1" w:lastRow="0" w:firstColumn="1" w:lastColumn="0" w:noHBand="0" w:noVBand="1"/>
      </w:tblPr>
      <w:tblGrid>
        <w:gridCol w:w="8140"/>
      </w:tblGrid>
      <w:tr w:rsidR="00005DEA" w:rsidRPr="004142CE" w:rsidTr="008D7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005DEA" w:rsidRPr="004142CE" w:rsidRDefault="00005DEA" w:rsidP="00263435">
            <w:pPr>
              <w:pStyle w:val="af2"/>
              <w:numPr>
                <w:ilvl w:val="0"/>
                <w:numId w:val="7"/>
              </w:numPr>
              <w:spacing w:after="0"/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lastRenderedPageBreak/>
              <w:t>namespace=</w:t>
            </w:r>
            <w:r w:rsidRPr="004142CE">
              <w:rPr>
                <w:rFonts w:ascii="맑은 고딕" w:eastAsia="맑은 고딕" w:hAnsi="맑은 고딕"/>
                <w:lang w:val="ko-KR"/>
              </w:rPr>
              <w:t>”{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업무패키지경로</w:t>
            </w:r>
            <w:r w:rsidRPr="004142CE">
              <w:rPr>
                <w:rFonts w:ascii="맑은 고딕" w:eastAsia="맑은 고딕" w:hAnsi="맑은 고딕"/>
                <w:lang w:val="ko-KR"/>
              </w:rPr>
              <w:t>}</w:t>
            </w:r>
            <w:proofErr w:type="gramStart"/>
            <w:r w:rsidRPr="004142CE">
              <w:rPr>
                <w:rFonts w:ascii="맑은 고딕" w:eastAsia="맑은 고딕" w:hAnsi="맑은 고딕"/>
                <w:lang w:val="ko-KR"/>
              </w:rPr>
              <w:t>.{</w:t>
            </w:r>
            <w:proofErr w:type="gramEnd"/>
            <w:r w:rsidRPr="004142CE">
              <w:rPr>
                <w:rFonts w:ascii="맑은 고딕" w:eastAsia="맑은 고딕" w:hAnsi="맑은 고딕" w:hint="eastAsia"/>
                <w:lang w:val="ko-KR"/>
              </w:rPr>
              <w:t>업무클래스 기본명칭}</w:t>
            </w:r>
            <w:r w:rsidRPr="004142CE">
              <w:rPr>
                <w:rFonts w:ascii="맑은 고딕" w:eastAsia="맑은 고딕" w:hAnsi="맑은 고딕"/>
                <w:lang w:val="ko-KR"/>
              </w:rPr>
              <w:t>”</w:t>
            </w:r>
          </w:p>
          <w:p w:rsidR="00005DEA" w:rsidRPr="004142CE" w:rsidRDefault="00005DEA" w:rsidP="00263435">
            <w:pPr>
              <w:pStyle w:val="af2"/>
              <w:numPr>
                <w:ilvl w:val="0"/>
                <w:numId w:val="7"/>
              </w:numPr>
              <w:spacing w:after="0"/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검색:</w:t>
            </w:r>
            <w:r w:rsidRPr="004142CE">
              <w:rPr>
                <w:rFonts w:ascii="맑은 고딕" w:eastAsia="맑은 고딕" w:hAnsi="맑은 고딕"/>
                <w:lang w:val="ko-KR"/>
              </w:rPr>
              <w:t xml:space="preserve"> search,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검색카운트:</w:t>
            </w:r>
            <w:r w:rsidRPr="004142CE">
              <w:rPr>
                <w:rFonts w:ascii="맑은 고딕" w:eastAsia="맑은 고딕" w:hAnsi="맑은 고딕"/>
                <w:lang w:val="ko-KR"/>
              </w:rPr>
              <w:t xml:space="preserve"> searchCount</w:t>
            </w:r>
          </w:p>
          <w:p w:rsidR="00005DEA" w:rsidRPr="004142CE" w:rsidRDefault="00005DEA" w:rsidP="00263435">
            <w:pPr>
              <w:pStyle w:val="af2"/>
              <w:numPr>
                <w:ilvl w:val="0"/>
                <w:numId w:val="7"/>
              </w:numPr>
              <w:spacing w:after="0"/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조회: select</w:t>
            </w:r>
          </w:p>
          <w:p w:rsidR="00005DEA" w:rsidRPr="004142CE" w:rsidRDefault="00005DEA" w:rsidP="00263435">
            <w:pPr>
              <w:pStyle w:val="af2"/>
              <w:numPr>
                <w:ilvl w:val="0"/>
                <w:numId w:val="7"/>
              </w:numPr>
              <w:spacing w:after="0"/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등록:</w:t>
            </w:r>
            <w:r w:rsidRPr="004142CE">
              <w:rPr>
                <w:rFonts w:ascii="맑은 고딕" w:eastAsia="맑은 고딕" w:hAnsi="맑은 고딕"/>
                <w:lang w:val="ko-KR"/>
              </w:rPr>
              <w:t xml:space="preserve"> insert</w:t>
            </w:r>
          </w:p>
          <w:p w:rsidR="00005DEA" w:rsidRPr="004142CE" w:rsidRDefault="00005DEA" w:rsidP="00263435">
            <w:pPr>
              <w:pStyle w:val="af2"/>
              <w:numPr>
                <w:ilvl w:val="0"/>
                <w:numId w:val="7"/>
              </w:numPr>
              <w:spacing w:after="0"/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 xml:space="preserve">수정: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update</w:t>
            </w:r>
          </w:p>
          <w:p w:rsidR="00005DEA" w:rsidRPr="004142CE" w:rsidRDefault="00005DEA" w:rsidP="00263435">
            <w:pPr>
              <w:pStyle w:val="af2"/>
              <w:numPr>
                <w:ilvl w:val="0"/>
                <w:numId w:val="7"/>
              </w:numPr>
              <w:spacing w:after="0"/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삭제: delete</w:t>
            </w:r>
          </w:p>
          <w:p w:rsidR="00005DEA" w:rsidRPr="004142CE" w:rsidRDefault="00005DEA" w:rsidP="00263435">
            <w:pPr>
              <w:pStyle w:val="af2"/>
              <w:numPr>
                <w:ilvl w:val="0"/>
                <w:numId w:val="7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parameterType=”params” (</w:t>
            </w:r>
            <w:r w:rsidRPr="004142CE">
              <w:rPr>
                <w:rFonts w:ascii="맑은 고딕" w:eastAsia="맑은 고딕" w:hAnsi="맑은 고딕" w:hint="eastAsia"/>
              </w:rPr>
              <w:t>com.wsc.framework.</w:t>
            </w:r>
            <w:r w:rsidRPr="004142CE">
              <w:rPr>
                <w:rFonts w:ascii="맑은 고딕" w:eastAsia="맑은 고딕" w:hAnsi="맑은 고딕"/>
              </w:rPr>
              <w:t xml:space="preserve">model.ParamsMap </w:t>
            </w:r>
            <w:r w:rsidRPr="004142CE">
              <w:rPr>
                <w:rFonts w:ascii="맑은 고딕" w:eastAsia="맑은 고딕" w:hAnsi="맑은 고딕" w:hint="eastAsia"/>
              </w:rPr>
              <w:t>의 약칭</w:t>
            </w:r>
            <w:r w:rsidRPr="004142CE">
              <w:rPr>
                <w:rFonts w:ascii="맑은 고딕" w:eastAsia="맑은 고딕" w:hAnsi="맑은 고딕"/>
              </w:rPr>
              <w:t>)</w:t>
            </w:r>
          </w:p>
          <w:p w:rsidR="00005DEA" w:rsidRPr="004142CE" w:rsidRDefault="00005DEA" w:rsidP="00263435">
            <w:pPr>
              <w:pStyle w:val="af2"/>
              <w:numPr>
                <w:ilvl w:val="0"/>
                <w:numId w:val="7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검색/조회 </w:t>
            </w:r>
            <w:r w:rsidRPr="004142CE">
              <w:rPr>
                <w:rFonts w:ascii="맑은 고딕" w:eastAsia="맑은 고딕" w:hAnsi="맑은 고딕"/>
              </w:rPr>
              <w:t>resultType=”</w:t>
            </w:r>
            <w:r w:rsidRPr="004142CE">
              <w:rPr>
                <w:rFonts w:ascii="맑은 고딕" w:eastAsia="맑은 고딕" w:hAnsi="맑은 고딕" w:hint="eastAsia"/>
              </w:rPr>
              <w:t>record</w:t>
            </w:r>
            <w:r w:rsidRPr="004142CE">
              <w:rPr>
                <w:rFonts w:ascii="맑은 고딕" w:eastAsia="맑은 고딕" w:hAnsi="맑은 고딕"/>
              </w:rPr>
              <w:t>”(</w:t>
            </w:r>
            <w:r w:rsidRPr="004142CE">
              <w:rPr>
                <w:rFonts w:ascii="맑은 고딕" w:eastAsia="맑은 고딕" w:hAnsi="맑은 고딕" w:hint="eastAsia"/>
              </w:rPr>
              <w:t>com.wsc.framework.</w:t>
            </w:r>
            <w:r w:rsidRPr="004142CE">
              <w:rPr>
                <w:rFonts w:ascii="맑은 고딕" w:eastAsia="맑은 고딕" w:hAnsi="맑은 고딕"/>
              </w:rPr>
              <w:t xml:space="preserve">model.RecordMap </w:t>
            </w:r>
            <w:r w:rsidRPr="004142CE">
              <w:rPr>
                <w:rFonts w:ascii="맑은 고딕" w:eastAsia="맑은 고딕" w:hAnsi="맑은 고딕" w:hint="eastAsia"/>
              </w:rPr>
              <w:t>의 약칭</w:t>
            </w:r>
            <w:r w:rsidRPr="004142CE">
              <w:rPr>
                <w:rFonts w:ascii="맑은 고딕" w:eastAsia="맑은 고딕" w:hAnsi="맑은 고딕"/>
              </w:rPr>
              <w:t>)</w:t>
            </w:r>
          </w:p>
          <w:p w:rsidR="00005DEA" w:rsidRPr="004142CE" w:rsidRDefault="00005DEA" w:rsidP="00263435">
            <w:pPr>
              <w:pStyle w:val="af2"/>
              <w:numPr>
                <w:ilvl w:val="0"/>
                <w:numId w:val="7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위의 기본 </w:t>
            </w:r>
            <w:r w:rsidRPr="004142CE">
              <w:rPr>
                <w:rFonts w:ascii="맑은 고딕" w:eastAsia="맑은 고딕" w:hAnsi="맑은 고딕"/>
              </w:rPr>
              <w:t xml:space="preserve">SQL </w:t>
            </w:r>
            <w:r w:rsidRPr="004142CE">
              <w:rPr>
                <w:rFonts w:ascii="맑은 고딕" w:eastAsia="맑은 고딕" w:hAnsi="맑은 고딕" w:hint="eastAsia"/>
              </w:rPr>
              <w:t xml:space="preserve">이외에 별도의 </w:t>
            </w:r>
            <w:r w:rsidRPr="004142CE">
              <w:rPr>
                <w:rFonts w:ascii="맑은 고딕" w:eastAsia="맑은 고딕" w:hAnsi="맑은 고딕"/>
              </w:rPr>
              <w:t xml:space="preserve">SQL </w:t>
            </w:r>
            <w:r w:rsidRPr="004142CE">
              <w:rPr>
                <w:rFonts w:ascii="맑은 고딕" w:eastAsia="맑은 고딕" w:hAnsi="맑은 고딕" w:hint="eastAsia"/>
              </w:rPr>
              <w:t>구현이 필요한 경우 기능에 맞는 명칭 뒤에 별도의 확장된 업무 명칭을 추가하여 사용하도록 한다.</w:t>
            </w:r>
            <w:r w:rsidRPr="004142CE">
              <w:rPr>
                <w:rFonts w:ascii="맑은 고딕" w:eastAsia="맑은 고딕" w:hAnsi="맑은 고딕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예를 들어,</w:t>
            </w:r>
            <w:r w:rsidRPr="004142CE">
              <w:rPr>
                <w:rFonts w:ascii="맑은 고딕" w:eastAsia="맑은 고딕" w:hAnsi="맑은 고딕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게시판의 게시대상(</w:t>
            </w:r>
            <w:r w:rsidRPr="004142CE">
              <w:rPr>
                <w:rFonts w:ascii="맑은 고딕" w:eastAsia="맑은 고딕" w:hAnsi="맑은 고딕"/>
              </w:rPr>
              <w:t xml:space="preserve">Target) </w:t>
            </w:r>
            <w:r w:rsidRPr="004142CE">
              <w:rPr>
                <w:rFonts w:ascii="맑은 고딕" w:eastAsia="맑은 고딕" w:hAnsi="맑은 고딕" w:hint="eastAsia"/>
              </w:rPr>
              <w:t xml:space="preserve">검색이 필요한 경우 </w:t>
            </w:r>
            <w:r w:rsidRPr="004142CE">
              <w:rPr>
                <w:rFonts w:ascii="맑은 고딕" w:eastAsia="맑은 고딕" w:hAnsi="맑은 고딕"/>
              </w:rPr>
              <w:t>search 뒤에 Target</w:t>
            </w:r>
            <w:r w:rsidRPr="004142CE">
              <w:rPr>
                <w:rFonts w:ascii="맑은 고딕" w:eastAsia="맑은 고딕" w:hAnsi="맑은 고딕" w:hint="eastAsia"/>
              </w:rPr>
              <w:t xml:space="preserve">을 추가하여 </w:t>
            </w:r>
            <w:r w:rsidRPr="004142CE">
              <w:rPr>
                <w:rFonts w:ascii="맑은 고딕" w:eastAsia="맑은 고딕" w:hAnsi="맑은 고딕"/>
              </w:rPr>
              <w:t>“searchTarget” 의</w:t>
            </w:r>
            <w:r w:rsidRPr="004142CE">
              <w:rPr>
                <w:rFonts w:ascii="맑은 고딕" w:eastAsia="맑은 고딕" w:hAnsi="맑은 고딕" w:hint="eastAsia"/>
              </w:rPr>
              <w:t xml:space="preserve"> </w:t>
            </w:r>
            <w:r w:rsidRPr="004142CE">
              <w:rPr>
                <w:rFonts w:ascii="맑은 고딕" w:eastAsia="맑은 고딕" w:hAnsi="맑은 고딕"/>
              </w:rPr>
              <w:t>ID</w:t>
            </w:r>
            <w:r w:rsidRPr="004142CE">
              <w:rPr>
                <w:rFonts w:ascii="맑은 고딕" w:eastAsia="맑은 고딕" w:hAnsi="맑은 고딕" w:hint="eastAsia"/>
              </w:rPr>
              <w:t xml:space="preserve">로 </w:t>
            </w:r>
            <w:r w:rsidRPr="004142CE">
              <w:rPr>
                <w:rFonts w:ascii="맑은 고딕" w:eastAsia="맑은 고딕" w:hAnsi="맑은 고딕"/>
              </w:rPr>
              <w:t xml:space="preserve">select </w:t>
            </w:r>
            <w:r w:rsidRPr="004142CE">
              <w:rPr>
                <w:rFonts w:ascii="맑은 고딕" w:eastAsia="맑은 고딕" w:hAnsi="맑은 고딕" w:hint="eastAsia"/>
              </w:rPr>
              <w:t>구문을 생성하면 된다.</w:t>
            </w:r>
          </w:p>
          <w:p w:rsidR="00005DEA" w:rsidRPr="004142CE" w:rsidRDefault="00005DEA" w:rsidP="008D7CE0">
            <w:pPr>
              <w:spacing w:after="0"/>
              <w:rPr>
                <w:rFonts w:ascii="맑은 고딕" w:eastAsia="맑은 고딕" w:hAnsi="맑은 고딕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"searchTarget"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resultType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"record"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"params"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spacing w:after="0"/>
              <w:rPr>
                <w:rFonts w:ascii="맑은 고딕" w:eastAsia="맑은 고딕" w:hAnsi="맑은 고딕"/>
              </w:rPr>
            </w:pPr>
          </w:p>
        </w:tc>
      </w:tr>
      <w:tr w:rsidR="00005DEA" w:rsidRPr="004142CE" w:rsidTr="008D7CE0">
        <w:tc>
          <w:tcPr>
            <w:tcW w:w="9350" w:type="dxa"/>
          </w:tcPr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gramStart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&lt;?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xml</w:t>
            </w:r>
            <w:proofErr w:type="gram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version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"1.0"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encoding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"UTF-8"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standalone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"no"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?&gt;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&lt;!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DOCTYPE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mapper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808080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"-//mybatis.org//DTD Mapper 3.0//EN"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3F7F5F"/>
                <w:sz w:val="16"/>
                <w:szCs w:val="16"/>
              </w:rPr>
              <w:t>"http://mybatis.org/dtd/mybatis-3-mapper.dtd"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mapper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namespace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"com.wsc.common.board.Board"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"search"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resultType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"record"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"params"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"searchCount"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resultType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"int"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"params"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"select"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resultType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"record"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"params"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insert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"insert"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"params"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insert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update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"update"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"params"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update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delete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"delete"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"params"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delete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mapper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</w:tr>
    </w:tbl>
    <w:p w:rsidR="00005DEA" w:rsidRPr="004142CE" w:rsidRDefault="00005DEA" w:rsidP="00005DEA">
      <w:pPr>
        <w:pStyle w:val="af2"/>
        <w:spacing w:after="0"/>
        <w:ind w:leftChars="0" w:left="1210"/>
        <w:rPr>
          <w:rFonts w:ascii="맑은 고딕" w:eastAsia="맑은 고딕" w:hAnsi="맑은 고딕"/>
          <w:lang w:val="ko-KR"/>
        </w:rPr>
      </w:pPr>
    </w:p>
    <w:p w:rsidR="00005DEA" w:rsidRPr="004142CE" w:rsidRDefault="00005DEA" w:rsidP="00263435">
      <w:pPr>
        <w:pStyle w:val="af2"/>
        <w:numPr>
          <w:ilvl w:val="0"/>
          <w:numId w:val="8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</w:rPr>
        <w:t>URL 및 확장자 규칙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일반적으로 화면을 이동하는 </w:t>
      </w:r>
      <w:r w:rsidRPr="004142CE">
        <w:rPr>
          <w:rFonts w:ascii="맑은 고딕" w:eastAsia="맑은 고딕" w:hAnsi="맑은 고딕"/>
          <w:lang w:val="ko-KR"/>
        </w:rPr>
        <w:t xml:space="preserve">URL 의 </w:t>
      </w:r>
      <w:r w:rsidRPr="004142CE">
        <w:rPr>
          <w:rFonts w:ascii="맑은 고딕" w:eastAsia="맑은 고딕" w:hAnsi="맑은 고딕" w:hint="eastAsia"/>
          <w:lang w:val="ko-KR"/>
        </w:rPr>
        <w:t xml:space="preserve">확장자는 </w:t>
      </w:r>
      <w:r w:rsidRPr="004142CE">
        <w:rPr>
          <w:rFonts w:ascii="맑은 고딕" w:eastAsia="맑은 고딕" w:hAnsi="맑은 고딕"/>
          <w:lang w:val="ko-KR"/>
        </w:rPr>
        <w:t>*.</w:t>
      </w:r>
      <w:r w:rsidRPr="004142CE">
        <w:rPr>
          <w:rFonts w:ascii="맑은 고딕" w:eastAsia="맑은 고딕" w:hAnsi="맑은 고딕" w:hint="eastAsia"/>
          <w:lang w:val="ko-KR"/>
        </w:rPr>
        <w:t>do를 기본으로 하며,</w:t>
      </w:r>
      <w:r w:rsidRPr="004142CE">
        <w:rPr>
          <w:rFonts w:ascii="맑은 고딕" w:eastAsia="맑은 고딕" w:hAnsi="맑은 고딕"/>
          <w:lang w:val="ko-KR"/>
        </w:rPr>
        <w:t xml:space="preserve"> Ajax </w:t>
      </w:r>
      <w:r w:rsidRPr="004142CE">
        <w:rPr>
          <w:rFonts w:ascii="맑은 고딕" w:eastAsia="맑은 고딕" w:hAnsi="맑은 고딕" w:hint="eastAsia"/>
          <w:lang w:val="ko-KR"/>
        </w:rPr>
        <w:t>통신을 통하여 결과를 받는 U</w:t>
      </w:r>
      <w:r w:rsidRPr="004142CE">
        <w:rPr>
          <w:rFonts w:ascii="맑은 고딕" w:eastAsia="맑은 고딕" w:hAnsi="맑은 고딕"/>
          <w:lang w:val="ko-KR"/>
        </w:rPr>
        <w:t>RL</w:t>
      </w:r>
      <w:r w:rsidRPr="004142CE">
        <w:rPr>
          <w:rFonts w:ascii="맑은 고딕" w:eastAsia="맑은 고딕" w:hAnsi="맑은 고딕" w:hint="eastAsia"/>
          <w:lang w:val="ko-KR"/>
        </w:rPr>
        <w:t xml:space="preserve">의 확장자는 </w:t>
      </w:r>
      <w:r w:rsidRPr="004142CE">
        <w:rPr>
          <w:rFonts w:ascii="맑은 고딕" w:eastAsia="맑은 고딕" w:hAnsi="맑은 고딕"/>
          <w:lang w:val="ko-KR"/>
        </w:rPr>
        <w:t>*. json을</w:t>
      </w:r>
      <w:r w:rsidRPr="004142CE">
        <w:rPr>
          <w:rFonts w:ascii="맑은 고딕" w:eastAsia="맑은 고딕" w:hAnsi="맑은 고딕" w:hint="eastAsia"/>
          <w:lang w:val="ko-KR"/>
        </w:rPr>
        <w:t xml:space="preserve"> 기본으로 한다. 해당 </w:t>
      </w:r>
      <w:r w:rsidRPr="004142CE">
        <w:rPr>
          <w:rFonts w:ascii="맑은 고딕" w:eastAsia="맑은 고딕" w:hAnsi="맑은 고딕"/>
          <w:lang w:val="ko-KR"/>
        </w:rPr>
        <w:t xml:space="preserve">확장자에 </w:t>
      </w:r>
      <w:r w:rsidRPr="004142CE">
        <w:rPr>
          <w:rFonts w:ascii="맑은 고딕" w:eastAsia="맑은 고딕" w:hAnsi="맑은 고딕" w:hint="eastAsia"/>
          <w:lang w:val="ko-KR"/>
        </w:rPr>
        <w:t>따라 에러 처리방식이 달라지므로 이 기본 규칙을 반드시 준수하도록 한다.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기본 </w:t>
      </w:r>
      <w:r w:rsidRPr="004142CE">
        <w:rPr>
          <w:rFonts w:ascii="맑은 고딕" w:eastAsia="맑은 고딕" w:hAnsi="맑은 고딕"/>
          <w:lang w:val="ko-KR"/>
        </w:rPr>
        <w:t>CRU</w:t>
      </w:r>
      <w:r w:rsidRPr="004142CE">
        <w:rPr>
          <w:rFonts w:ascii="맑은 고딕" w:eastAsia="맑은 고딕" w:hAnsi="맑은 고딕" w:hint="eastAsia"/>
          <w:lang w:val="ko-KR"/>
        </w:rPr>
        <w:t xml:space="preserve">D를 처리하는 </w:t>
      </w:r>
      <w:r w:rsidRPr="004142CE">
        <w:rPr>
          <w:rFonts w:ascii="맑은 고딕" w:eastAsia="맑은 고딕" w:hAnsi="맑은 고딕"/>
          <w:lang w:val="ko-KR"/>
        </w:rPr>
        <w:t xml:space="preserve">URL </w:t>
      </w:r>
      <w:r w:rsidRPr="004142CE">
        <w:rPr>
          <w:rFonts w:ascii="맑은 고딕" w:eastAsia="맑은 고딕" w:hAnsi="맑은 고딕" w:hint="eastAsia"/>
          <w:lang w:val="ko-KR"/>
        </w:rPr>
        <w:t>의 명명규칙은 다음과 같</w:t>
      </w:r>
      <w:r w:rsidRPr="004142CE">
        <w:rPr>
          <w:rFonts w:ascii="맑은 고딕" w:eastAsia="맑은 고딕" w:hAnsi="맑은 고딕"/>
          <w:lang w:val="ko-KR"/>
        </w:rPr>
        <w:t>으며</w:t>
      </w:r>
      <w:r w:rsidRPr="004142CE">
        <w:rPr>
          <w:rFonts w:ascii="맑은 고딕" w:eastAsia="맑은 고딕" w:hAnsi="맑은 고딕" w:hint="eastAsia"/>
          <w:lang w:val="ko-KR"/>
        </w:rPr>
        <w:t>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이는 각 업무의 </w:t>
      </w:r>
      <w:r w:rsidRPr="004142CE">
        <w:rPr>
          <w:rFonts w:ascii="맑은 고딕" w:eastAsia="맑은 고딕" w:hAnsi="맑은 고딕"/>
          <w:lang w:val="ko-KR"/>
        </w:rPr>
        <w:t xml:space="preserve">Controller </w:t>
      </w:r>
      <w:r w:rsidRPr="004142CE">
        <w:rPr>
          <w:rFonts w:ascii="맑은 고딕" w:eastAsia="맑은 고딕" w:hAnsi="맑은 고딕" w:hint="eastAsia"/>
          <w:lang w:val="ko-KR"/>
        </w:rPr>
        <w:t xml:space="preserve">클래스에 </w:t>
      </w:r>
      <w:r w:rsidRPr="004142CE">
        <w:rPr>
          <w:rFonts w:ascii="맑은 고딕" w:eastAsia="맑은 고딕" w:hAnsi="맑은 고딕"/>
          <w:lang w:val="ko-KR"/>
        </w:rPr>
        <w:t xml:space="preserve">RequestMapping </w:t>
      </w:r>
      <w:r w:rsidRPr="004142CE">
        <w:rPr>
          <w:rFonts w:ascii="맑은 고딕" w:eastAsia="맑은 고딕" w:hAnsi="맑은 고딕" w:hint="eastAsia"/>
          <w:lang w:val="ko-KR"/>
        </w:rPr>
        <w:t>이라는 A</w:t>
      </w:r>
      <w:r w:rsidRPr="004142CE">
        <w:rPr>
          <w:rFonts w:ascii="맑은 고딕" w:eastAsia="맑은 고딕" w:hAnsi="맑은 고딕"/>
          <w:lang w:val="ko-KR"/>
        </w:rPr>
        <w:t>nnotation</w:t>
      </w:r>
      <w:r w:rsidRPr="004142CE">
        <w:rPr>
          <w:rFonts w:ascii="맑은 고딕" w:eastAsia="맑은 고딕" w:hAnsi="맑은 고딕" w:hint="eastAsia"/>
          <w:lang w:val="ko-KR"/>
        </w:rPr>
        <w:t>에 정의되어 있다.</w:t>
      </w:r>
    </w:p>
    <w:tbl>
      <w:tblPr>
        <w:tblStyle w:val="ae"/>
        <w:tblW w:w="8535" w:type="dxa"/>
        <w:tblInd w:w="1210" w:type="dxa"/>
        <w:tblLook w:val="04A0" w:firstRow="1" w:lastRow="0" w:firstColumn="1" w:lastColumn="0" w:noHBand="0" w:noVBand="1"/>
      </w:tblPr>
      <w:tblGrid>
        <w:gridCol w:w="1765"/>
        <w:gridCol w:w="3701"/>
        <w:gridCol w:w="3069"/>
      </w:tblGrid>
      <w:tr w:rsidR="00005DEA" w:rsidRPr="004142CE" w:rsidTr="008D7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기능구분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명명규칙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게시판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(Board) 예제 </w:t>
            </w:r>
            <w:r w:rsidRPr="004142CE">
              <w:rPr>
                <w:rFonts w:ascii="맑은 고딕" w:eastAsia="맑은 고딕" w:hAnsi="맑은 고딕"/>
                <w:lang w:val="ko-KR"/>
              </w:rPr>
              <w:t>URL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기본 </w:t>
            </w:r>
            <w:r w:rsidRPr="004142CE">
              <w:rPr>
                <w:rFonts w:ascii="맑은 고딕" w:eastAsia="맑은 고딕" w:hAnsi="맑은 고딕"/>
                <w:lang w:val="ko-KR"/>
              </w:rPr>
              <w:t>URL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업무패키지명 소문자}</w:t>
            </w:r>
            <w:r w:rsidRPr="004142CE">
              <w:rPr>
                <w:rFonts w:ascii="맑은 고딕" w:eastAsia="맑은 고딕" w:hAnsi="맑은 고딕"/>
                <w:lang w:val="ko-KR"/>
              </w:rPr>
              <w:t>/{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업무명 소문자}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common/board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관리화면 오픈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업무명 소문자}</w:t>
            </w:r>
            <w:proofErr w:type="gramStart"/>
            <w:r w:rsidRPr="004142CE">
              <w:rPr>
                <w:rFonts w:ascii="맑은 고딕" w:eastAsia="맑은 고딕" w:hAnsi="맑은 고딕"/>
                <w:lang w:val="ko-KR"/>
              </w:rPr>
              <w:t>.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do</w:t>
            </w:r>
            <w:proofErr w:type="gramEnd"/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/common/board/board.do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lastRenderedPageBreak/>
              <w:t>폼 편집화면 오픈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/form.do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/form.do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폼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조회화면 오픈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</w:t>
            </w:r>
            <w:r w:rsidRPr="004142CE">
              <w:rPr>
                <w:rFonts w:ascii="맑은 고딕" w:eastAsia="맑은 고딕" w:hAnsi="맑은 고딕"/>
                <w:lang w:val="ko-KR"/>
              </w:rPr>
              <w:t>view.do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</w:t>
            </w:r>
            <w:r w:rsidRPr="004142CE">
              <w:rPr>
                <w:rFonts w:ascii="맑은 고딕" w:eastAsia="맑은 고딕" w:hAnsi="맑은 고딕"/>
                <w:lang w:val="ko-KR"/>
              </w:rPr>
              <w:t>view.do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JSON 검색처리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/search.json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/search.json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JSON 조회처리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/select.json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/select.json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JSON 저장처리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/save.json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/save.json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JSON 삭제처리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/delete.json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/delete.json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엑셀 다운로드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/download.do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/download.do</w:t>
            </w:r>
          </w:p>
        </w:tc>
      </w:tr>
      <w:tr w:rsidR="00005DEA" w:rsidRPr="004142CE" w:rsidTr="008D7CE0">
        <w:tc>
          <w:tcPr>
            <w:tcW w:w="8535" w:type="dxa"/>
            <w:gridSpan w:val="3"/>
            <w:shd w:val="clear" w:color="auto" w:fill="9CC2E5" w:themeFill="accent1" w:themeFillTint="99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b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b/>
                <w:lang w:val="ko-KR"/>
              </w:rPr>
              <w:t>게시판 Controller Class 예제</w:t>
            </w:r>
          </w:p>
        </w:tc>
      </w:tr>
      <w:tr w:rsidR="00005DEA" w:rsidRPr="004142CE" w:rsidTr="008D7CE0">
        <w:tc>
          <w:tcPr>
            <w:tcW w:w="8535" w:type="dxa"/>
            <w:gridSpan w:val="3"/>
          </w:tcPr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@Controller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@RequestMapping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BoardController </w:t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extends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BaseController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@RequestMapping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"/board.do"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open(HttpServletRequest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@RequestMapping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"/form.do"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openForm(HttpServletRequest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        </w:t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return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 w:hint="eastAsia"/>
                <w:color w:val="000000"/>
                <w:sz w:val="16"/>
                <w:szCs w:val="16"/>
              </w:rPr>
              <w:t>getViewName(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"boardForm"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); 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@RequestMapping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"/view.do"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openView(HttpServletRequest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ind w:firstLineChars="900" w:firstLine="1440"/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return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 w:hint="eastAsia"/>
                <w:color w:val="000000"/>
                <w:sz w:val="16"/>
                <w:szCs w:val="16"/>
              </w:rPr>
              <w:t>getViewName(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"boardView"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); 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@RequestMapping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"/search.json"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search(HttpServletRequest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@RequestMapping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"/download.do"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download(HttpServletRequest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@RequestMapping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"/select.json"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select(HttpServletRequest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lastRenderedPageBreak/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@RequestMapping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"/save.json"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save(HttpServletRequest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@RequestMapping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"/delete.json"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delete(HttpServletRequest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}</w:t>
            </w:r>
          </w:p>
        </w:tc>
      </w:tr>
    </w:tbl>
    <w:p w:rsidR="00005DEA" w:rsidRPr="004142CE" w:rsidRDefault="00005DEA" w:rsidP="00005DEA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005DEA" w:rsidRPr="004142CE" w:rsidRDefault="00005DEA" w:rsidP="00263435">
      <w:pPr>
        <w:pStyle w:val="af2"/>
        <w:numPr>
          <w:ilvl w:val="0"/>
          <w:numId w:val="8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</w:rPr>
        <w:t>J</w:t>
      </w:r>
      <w:r w:rsidRPr="004142CE">
        <w:rPr>
          <w:rFonts w:ascii="맑은 고딕" w:eastAsia="맑은 고딕" w:hAnsi="맑은 고딕"/>
          <w:b/>
        </w:rPr>
        <w:t xml:space="preserve">SP </w:t>
      </w:r>
      <w:r w:rsidRPr="004142CE">
        <w:rPr>
          <w:rFonts w:ascii="맑은 고딕" w:eastAsia="맑은 고딕" w:hAnsi="맑은 고딕" w:hint="eastAsia"/>
          <w:b/>
        </w:rPr>
        <w:t>및 자바스크립트 명명 규칙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JSP는 src/main/webapp/WEB-INF/views가 기본 시작경로로 설정되어 있으며 그 하위에 {업무패키지명}</w:t>
      </w:r>
      <w:r w:rsidRPr="004142CE">
        <w:rPr>
          <w:rFonts w:ascii="맑은 고딕" w:eastAsia="맑은 고딕" w:hAnsi="맑은 고딕"/>
          <w:lang w:val="ko-KR"/>
        </w:rPr>
        <w:t>/{</w:t>
      </w:r>
      <w:r w:rsidRPr="004142CE">
        <w:rPr>
          <w:rFonts w:ascii="맑은 고딕" w:eastAsia="맑은 고딕" w:hAnsi="맑은 고딕" w:hint="eastAsia"/>
          <w:lang w:val="ko-KR"/>
        </w:rPr>
        <w:t>업무명}</w:t>
      </w:r>
      <w:r w:rsidRPr="004142CE">
        <w:rPr>
          <w:rFonts w:ascii="맑은 고딕" w:eastAsia="맑은 고딕" w:hAnsi="맑은 고딕"/>
          <w:lang w:val="ko-KR"/>
        </w:rPr>
        <w:t xml:space="preserve">/ </w:t>
      </w:r>
      <w:r w:rsidRPr="004142CE">
        <w:rPr>
          <w:rFonts w:ascii="맑은 고딕" w:eastAsia="맑은 고딕" w:hAnsi="맑은 고딕" w:hint="eastAsia"/>
          <w:lang w:val="ko-KR"/>
        </w:rPr>
        <w:t>안에 정의된다.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JSP 의 경로 및 </w:t>
      </w:r>
      <w:r w:rsidRPr="004142CE">
        <w:rPr>
          <w:rFonts w:ascii="맑은 고딕" w:eastAsia="맑은 고딕" w:hAnsi="맑은 고딕"/>
          <w:lang w:val="ko-KR"/>
        </w:rPr>
        <w:t xml:space="preserve">명칭은 Controller </w:t>
      </w:r>
      <w:r w:rsidRPr="004142CE">
        <w:rPr>
          <w:rFonts w:ascii="맑은 고딕" w:eastAsia="맑은 고딕" w:hAnsi="맑은 고딕" w:hint="eastAsia"/>
          <w:lang w:val="ko-KR"/>
        </w:rPr>
        <w:t xml:space="preserve">클래스에서 정의한 </w:t>
      </w:r>
      <w:r w:rsidRPr="004142CE">
        <w:rPr>
          <w:rFonts w:ascii="맑은 고딕" w:eastAsia="맑은 고딕" w:hAnsi="맑은 고딕"/>
          <w:lang w:val="ko-KR"/>
        </w:rPr>
        <w:t xml:space="preserve">View Name </w:t>
      </w:r>
      <w:r w:rsidRPr="004142CE">
        <w:rPr>
          <w:rFonts w:ascii="맑은 고딕" w:eastAsia="맑은 고딕" w:hAnsi="맑은 고딕" w:hint="eastAsia"/>
          <w:lang w:val="ko-KR"/>
        </w:rPr>
        <w:t>과 밀접하게 연관되어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5) 번의 명명규칙 내에서 보면 관리화면 오픈을 하는 </w:t>
      </w:r>
      <w:r w:rsidRPr="004142CE">
        <w:rPr>
          <w:rFonts w:ascii="맑은 고딕" w:eastAsia="맑은 고딕" w:hAnsi="맑은 고딕"/>
          <w:lang w:val="ko-KR"/>
        </w:rPr>
        <w:t>URL</w:t>
      </w:r>
      <w:r w:rsidRPr="004142CE">
        <w:rPr>
          <w:rFonts w:ascii="맑은 고딕" w:eastAsia="맑은 고딕" w:hAnsi="맑은 고딕" w:hint="eastAsia"/>
          <w:lang w:val="ko-KR"/>
        </w:rPr>
        <w:t xml:space="preserve">의 경우 </w:t>
      </w:r>
      <w:r w:rsidRPr="004142CE">
        <w:rPr>
          <w:rFonts w:ascii="맑은 고딕" w:eastAsia="맑은 고딕" w:hAnsi="맑은 고딕"/>
          <w:lang w:val="ko-KR"/>
        </w:rPr>
        <w:t>“{</w:t>
      </w:r>
      <w:r w:rsidRPr="004142CE">
        <w:rPr>
          <w:rFonts w:ascii="맑은 고딕" w:eastAsia="맑은 고딕" w:hAnsi="맑은 고딕" w:hint="eastAsia"/>
          <w:lang w:val="ko-KR"/>
        </w:rPr>
        <w:t>업무명 소문자}</w:t>
      </w:r>
      <w:proofErr w:type="gramStart"/>
      <w:r w:rsidRPr="004142CE">
        <w:rPr>
          <w:rFonts w:ascii="맑은 고딕" w:eastAsia="맑은 고딕" w:hAnsi="맑은 고딕"/>
          <w:lang w:val="ko-KR"/>
        </w:rPr>
        <w:t>.</w:t>
      </w:r>
      <w:r w:rsidRPr="004142CE">
        <w:rPr>
          <w:rFonts w:ascii="맑은 고딕" w:eastAsia="맑은 고딕" w:hAnsi="맑은 고딕" w:hint="eastAsia"/>
          <w:lang w:val="ko-KR"/>
        </w:rPr>
        <w:t>do</w:t>
      </w:r>
      <w:proofErr w:type="gramEnd"/>
      <w:r w:rsidRPr="004142CE">
        <w:rPr>
          <w:rFonts w:ascii="맑은 고딕" w:eastAsia="맑은 고딕" w:hAnsi="맑은 고딕"/>
          <w:lang w:val="ko-KR"/>
        </w:rPr>
        <w:t>”</w:t>
      </w:r>
      <w:r w:rsidRPr="004142CE">
        <w:rPr>
          <w:rFonts w:ascii="맑은 고딕" w:eastAsia="맑은 고딕" w:hAnsi="맑은 고딕" w:hint="eastAsia"/>
          <w:lang w:val="ko-KR"/>
        </w:rPr>
        <w:t xml:space="preserve">를 기본으로 하고 있는데 이 명칭이 곧 </w:t>
      </w:r>
      <w:r w:rsidRPr="004142CE">
        <w:rPr>
          <w:rFonts w:ascii="맑은 고딕" w:eastAsia="맑은 고딕" w:hAnsi="맑은 고딕"/>
          <w:lang w:val="ko-KR"/>
        </w:rPr>
        <w:t xml:space="preserve">JSP 의 </w:t>
      </w:r>
      <w:r w:rsidRPr="004142CE">
        <w:rPr>
          <w:rFonts w:ascii="맑은 고딕" w:eastAsia="맑은 고딕" w:hAnsi="맑은 고딕" w:hint="eastAsia"/>
          <w:lang w:val="ko-KR"/>
        </w:rPr>
        <w:t>명칭과 맵핑된다.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단,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명칭의 변경이 필요할 경우 getViewName 이라는 메서드를 호출하여 해당 메서드에 인자로 </w:t>
      </w:r>
      <w:r w:rsidRPr="004142CE">
        <w:rPr>
          <w:rFonts w:ascii="맑은 고딕" w:eastAsia="맑은 고딕" w:hAnsi="맑은 고딕"/>
          <w:lang w:val="ko-KR"/>
        </w:rPr>
        <w:t>JSP</w:t>
      </w:r>
      <w:r w:rsidRPr="004142CE">
        <w:rPr>
          <w:rFonts w:ascii="맑은 고딕" w:eastAsia="맑은 고딕" w:hAnsi="맑은 고딕" w:hint="eastAsia"/>
          <w:lang w:val="ko-KR"/>
        </w:rPr>
        <w:t>의 확장자를 제외한 명칭을 넘겨주면,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해당 명칭으로 맵핑될 수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예를 들어,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게시판의 관리화면 오픈은 기본이기 때문에 </w:t>
      </w:r>
      <w:r w:rsidRPr="004142CE">
        <w:rPr>
          <w:rFonts w:ascii="맑은 고딕" w:eastAsia="맑은 고딕" w:hAnsi="맑은 고딕"/>
          <w:lang w:val="ko-KR"/>
        </w:rPr>
        <w:t xml:space="preserve">board.jsp </w:t>
      </w:r>
      <w:r w:rsidRPr="004142CE">
        <w:rPr>
          <w:rFonts w:ascii="맑은 고딕" w:eastAsia="맑은 고딕" w:hAnsi="맑은 고딕" w:hint="eastAsia"/>
          <w:lang w:val="ko-KR"/>
        </w:rPr>
        <w:t>라는 명칭으로 정의되지만,</w:t>
      </w:r>
      <w:r w:rsidRPr="004142CE">
        <w:rPr>
          <w:rFonts w:ascii="맑은 고딕" w:eastAsia="맑은 고딕" w:hAnsi="맑은 고딕"/>
          <w:lang w:val="ko-KR"/>
        </w:rPr>
        <w:t xml:space="preserve"> 폼</w:t>
      </w:r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/>
          <w:lang w:val="ko-KR"/>
        </w:rPr>
        <w:t>편집</w:t>
      </w:r>
      <w:r w:rsidRPr="004142CE">
        <w:rPr>
          <w:rFonts w:ascii="맑은 고딕" w:eastAsia="맑은 고딕" w:hAnsi="맑은 고딕" w:hint="eastAsia"/>
          <w:lang w:val="ko-KR"/>
        </w:rPr>
        <w:t xml:space="preserve">화면 오픈인 경우 </w:t>
      </w:r>
      <w:r w:rsidRPr="004142CE">
        <w:rPr>
          <w:rFonts w:ascii="맑은 고딕" w:eastAsia="맑은 고딕" w:hAnsi="맑은 고딕"/>
          <w:lang w:val="ko-KR"/>
        </w:rPr>
        <w:t>boardForm.jsp로 JSP</w:t>
      </w:r>
      <w:r w:rsidRPr="004142CE">
        <w:rPr>
          <w:rFonts w:ascii="맑은 고딕" w:eastAsia="맑은 고딕" w:hAnsi="맑은 고딕" w:hint="eastAsia"/>
          <w:lang w:val="ko-KR"/>
        </w:rPr>
        <w:t xml:space="preserve">를 명명하고 </w:t>
      </w:r>
      <w:r w:rsidRPr="004142CE">
        <w:rPr>
          <w:rFonts w:ascii="맑은 고딕" w:eastAsia="맑은 고딕" w:hAnsi="맑은 고딕"/>
          <w:lang w:val="ko-KR"/>
        </w:rPr>
        <w:t xml:space="preserve">BoardController </w:t>
      </w:r>
      <w:r w:rsidRPr="004142CE">
        <w:rPr>
          <w:rFonts w:ascii="맑은 고딕" w:eastAsia="맑은 고딕" w:hAnsi="맑은 고딕" w:hint="eastAsia"/>
          <w:lang w:val="ko-KR"/>
        </w:rPr>
        <w:t>에선 getViewName(</w:t>
      </w:r>
      <w:r w:rsidRPr="004142CE">
        <w:rPr>
          <w:rFonts w:ascii="맑은 고딕" w:eastAsia="맑은 고딕" w:hAnsi="맑은 고딕"/>
          <w:lang w:val="ko-KR"/>
        </w:rPr>
        <w:t xml:space="preserve">“boardForm”) </w:t>
      </w:r>
      <w:r w:rsidRPr="004142CE">
        <w:rPr>
          <w:rFonts w:ascii="맑은 고딕" w:eastAsia="맑은 고딕" w:hAnsi="맑은 고딕" w:hint="eastAsia"/>
          <w:lang w:val="ko-KR"/>
        </w:rPr>
        <w:t>이라는 메서드를 사용하여 맵핑하는 것을 볼 수 있다.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자바스크립트는 </w:t>
      </w:r>
      <w:r w:rsidRPr="004142CE">
        <w:rPr>
          <w:rFonts w:ascii="맑은 고딕" w:eastAsia="맑은 고딕" w:hAnsi="맑은 고딕"/>
          <w:lang w:val="ko-KR"/>
        </w:rPr>
        <w:t xml:space="preserve">src/main/webapp/resources/js </w:t>
      </w:r>
      <w:r w:rsidRPr="004142CE">
        <w:rPr>
          <w:rFonts w:ascii="맑은 고딕" w:eastAsia="맑은 고딕" w:hAnsi="맑은 고딕" w:hint="eastAsia"/>
          <w:lang w:val="ko-KR"/>
        </w:rPr>
        <w:t>안에 업무패키지 및 업무명칭 별로 정의된다.</w:t>
      </w:r>
    </w:p>
    <w:p w:rsidR="00005DEA" w:rsidRPr="004142CE" w:rsidRDefault="00005DEA" w:rsidP="00005DEA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2475F1" w:rsidRPr="004142CE" w:rsidRDefault="002475F1" w:rsidP="00263435">
      <w:pPr>
        <w:pStyle w:val="af2"/>
        <w:numPr>
          <w:ilvl w:val="0"/>
          <w:numId w:val="14"/>
        </w:numPr>
        <w:spacing w:line="240" w:lineRule="exact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기본적으로 </w:t>
      </w:r>
      <w:r w:rsidRPr="004142CE">
        <w:rPr>
          <w:rFonts w:ascii="맑은 고딕" w:eastAsia="맑은 고딕" w:hAnsi="맑은 고딕"/>
          <w:lang w:val="ko-KR"/>
        </w:rPr>
        <w:t xml:space="preserve">CRUD </w:t>
      </w:r>
      <w:r w:rsidRPr="004142CE">
        <w:rPr>
          <w:rFonts w:ascii="맑은 고딕" w:eastAsia="맑은 고딕" w:hAnsi="맑은 고딕" w:hint="eastAsia"/>
          <w:lang w:val="ko-KR"/>
        </w:rPr>
        <w:t xml:space="preserve">하나의 </w:t>
      </w:r>
      <w:r w:rsidRPr="004142CE">
        <w:rPr>
          <w:rFonts w:ascii="맑은 고딕" w:eastAsia="맑은 고딕" w:hAnsi="맑은 고딕"/>
          <w:lang w:val="ko-KR"/>
        </w:rPr>
        <w:t>Set</w:t>
      </w:r>
      <w:r w:rsidRPr="004142CE">
        <w:rPr>
          <w:rFonts w:ascii="맑은 고딕" w:eastAsia="맑은 고딕" w:hAnsi="맑은 고딕" w:hint="eastAsia"/>
          <w:lang w:val="ko-KR"/>
        </w:rPr>
        <w:t>을 개발하기 위해서는 다음의 소스들이 생성되어야 한다.</w:t>
      </w:r>
    </w:p>
    <w:p w:rsidR="002475F1" w:rsidRPr="004142CE" w:rsidRDefault="002475F1" w:rsidP="00263435">
      <w:pPr>
        <w:pStyle w:val="af2"/>
        <w:numPr>
          <w:ilvl w:val="0"/>
          <w:numId w:val="13"/>
        </w:numPr>
        <w:spacing w:line="240" w:lineRule="exact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Spring MVC Controller </w:t>
      </w:r>
      <w:r w:rsidRPr="004142CE">
        <w:rPr>
          <w:rFonts w:ascii="맑은 고딕" w:eastAsia="맑은 고딕" w:hAnsi="맑은 고딕" w:hint="eastAsia"/>
          <w:lang w:val="ko-KR"/>
        </w:rPr>
        <w:t>Class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@</w:t>
      </w:r>
      <w:r w:rsidRPr="004142CE">
        <w:rPr>
          <w:rFonts w:ascii="맑은 고딕" w:eastAsia="맑은 고딕" w:hAnsi="맑은 고딕" w:hint="eastAsia"/>
          <w:lang w:val="ko-KR"/>
        </w:rPr>
        <w:t xml:space="preserve">Controller 라는 </w:t>
      </w:r>
      <w:r w:rsidRPr="004142CE">
        <w:rPr>
          <w:rFonts w:ascii="맑은 고딕" w:eastAsia="맑은 고딕" w:hAnsi="맑은 고딕"/>
          <w:lang w:val="ko-KR"/>
        </w:rPr>
        <w:t xml:space="preserve">Annotation </w:t>
      </w:r>
      <w:r w:rsidRPr="004142CE">
        <w:rPr>
          <w:rFonts w:ascii="맑은 고딕" w:eastAsia="맑은 고딕" w:hAnsi="맑은 고딕" w:hint="eastAsia"/>
          <w:lang w:val="ko-KR"/>
        </w:rPr>
        <w:t>이 명기되어야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@</w:t>
      </w:r>
      <w:r w:rsidRPr="004142CE">
        <w:rPr>
          <w:rFonts w:ascii="맑은 고딕" w:eastAsia="맑은 고딕" w:hAnsi="맑은 고딕" w:hint="eastAsia"/>
          <w:lang w:val="ko-KR"/>
        </w:rPr>
        <w:t xml:space="preserve">RequestMapping 을 통해 </w:t>
      </w:r>
      <w:r w:rsidRPr="004142CE">
        <w:rPr>
          <w:rFonts w:ascii="맑은 고딕" w:eastAsia="맑은 고딕" w:hAnsi="맑은 고딕"/>
          <w:lang w:val="ko-KR"/>
        </w:rPr>
        <w:t>URL</w:t>
      </w:r>
      <w:r w:rsidRPr="004142CE">
        <w:rPr>
          <w:rFonts w:ascii="맑은 고딕" w:eastAsia="맑은 고딕" w:hAnsi="맑은 고딕" w:hint="eastAsia"/>
          <w:lang w:val="ko-KR"/>
        </w:rPr>
        <w:t>이 명시되어야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 xml:space="preserve">JSP 와 연동되는 </w:t>
      </w:r>
      <w:r w:rsidRPr="004142CE">
        <w:rPr>
          <w:rFonts w:ascii="맑은 고딕" w:eastAsia="맑은 고딕" w:hAnsi="맑은 고딕"/>
          <w:lang w:val="ko-KR"/>
        </w:rPr>
        <w:t xml:space="preserve">View Name </w:t>
      </w:r>
      <w:r w:rsidRPr="004142CE">
        <w:rPr>
          <w:rFonts w:ascii="맑은 고딕" w:eastAsia="맑은 고딕" w:hAnsi="맑은 고딕" w:hint="eastAsia"/>
          <w:lang w:val="ko-KR"/>
        </w:rPr>
        <w:t xml:space="preserve">이 명시되거나 </w:t>
      </w:r>
      <w:r w:rsidRPr="004142CE">
        <w:rPr>
          <w:rFonts w:ascii="맑은 고딕" w:eastAsia="맑은 고딕" w:hAnsi="맑은 고딕"/>
          <w:lang w:val="ko-KR"/>
        </w:rPr>
        <w:t>클래스의</w:t>
      </w:r>
      <w:r w:rsidRPr="004142CE">
        <w:rPr>
          <w:rFonts w:ascii="맑은 고딕" w:eastAsia="맑은 고딕" w:hAnsi="맑은 고딕" w:hint="eastAsia"/>
          <w:lang w:val="ko-KR"/>
        </w:rPr>
        <w:t xml:space="preserve"> 기본명칭과 </w:t>
      </w:r>
      <w:r w:rsidRPr="004142CE">
        <w:rPr>
          <w:rFonts w:ascii="맑은 고딕" w:eastAsia="맑은 고딕" w:hAnsi="맑은 고딕"/>
          <w:lang w:val="ko-KR"/>
        </w:rPr>
        <w:t xml:space="preserve">JSP </w:t>
      </w:r>
      <w:r w:rsidRPr="004142CE">
        <w:rPr>
          <w:rFonts w:ascii="맑은 고딕" w:eastAsia="맑은 고딕" w:hAnsi="맑은 고딕" w:hint="eastAsia"/>
          <w:lang w:val="ko-KR"/>
        </w:rPr>
        <w:t>명칭이 일치되어야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>BaseController를 상속받아야 한다.</w:t>
      </w:r>
    </w:p>
    <w:p w:rsidR="002475F1" w:rsidRPr="004142CE" w:rsidRDefault="002475F1" w:rsidP="00263435">
      <w:pPr>
        <w:pStyle w:val="af2"/>
        <w:numPr>
          <w:ilvl w:val="0"/>
          <w:numId w:val="13"/>
        </w:numPr>
        <w:spacing w:line="240" w:lineRule="exact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Spring Service Class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@</w:t>
      </w:r>
      <w:r w:rsidRPr="004142CE">
        <w:rPr>
          <w:rFonts w:ascii="맑은 고딕" w:eastAsia="맑은 고딕" w:hAnsi="맑은 고딕" w:hint="eastAsia"/>
          <w:lang w:val="ko-KR"/>
        </w:rPr>
        <w:t xml:space="preserve">Service 라는 </w:t>
      </w:r>
      <w:r w:rsidRPr="004142CE">
        <w:rPr>
          <w:rFonts w:ascii="맑은 고딕" w:eastAsia="맑은 고딕" w:hAnsi="맑은 고딕"/>
          <w:lang w:val="ko-KR"/>
        </w:rPr>
        <w:t>Annotation</w:t>
      </w:r>
      <w:r w:rsidRPr="004142CE">
        <w:rPr>
          <w:rFonts w:ascii="맑은 고딕" w:eastAsia="맑은 고딕" w:hAnsi="맑은 고딕" w:hint="eastAsia"/>
          <w:lang w:val="ko-KR"/>
        </w:rPr>
        <w:t>이 명기되어야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트랜젝션</w:t>
      </w:r>
      <w:r w:rsidRPr="004142CE">
        <w:rPr>
          <w:rFonts w:ascii="맑은 고딕" w:eastAsia="맑은 고딕" w:hAnsi="맑은 고딕" w:hint="eastAsia"/>
          <w:lang w:val="ko-KR"/>
        </w:rPr>
        <w:t xml:space="preserve"> 처리가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필요한 경우 </w:t>
      </w:r>
      <w:r w:rsidRPr="004142CE">
        <w:rPr>
          <w:rFonts w:ascii="맑은 고딕" w:eastAsia="맑은 고딕" w:hAnsi="맑은 고딕"/>
          <w:lang w:val="ko-KR"/>
        </w:rPr>
        <w:t xml:space="preserve">@Transaction </w:t>
      </w:r>
      <w:r w:rsidRPr="004142CE">
        <w:rPr>
          <w:rFonts w:ascii="맑은 고딕" w:eastAsia="맑은 고딕" w:hAnsi="맑은 고딕" w:hint="eastAsia"/>
          <w:lang w:val="ko-KR"/>
        </w:rPr>
        <w:t>을 처리가 필요한 메서드에 명기해야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BaseService</w:t>
      </w:r>
      <w:r w:rsidRPr="004142CE">
        <w:rPr>
          <w:rFonts w:ascii="맑은 고딕" w:eastAsia="맑은 고딕" w:hAnsi="맑은 고딕" w:hint="eastAsia"/>
          <w:lang w:val="ko-KR"/>
        </w:rPr>
        <w:t>를 상속받아야 한다.</w:t>
      </w:r>
    </w:p>
    <w:p w:rsidR="002475F1" w:rsidRPr="004142CE" w:rsidRDefault="002475F1" w:rsidP="00263435">
      <w:pPr>
        <w:pStyle w:val="af2"/>
        <w:numPr>
          <w:ilvl w:val="0"/>
          <w:numId w:val="13"/>
        </w:numPr>
        <w:spacing w:line="240" w:lineRule="exact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Mybatis XML include SQL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 xml:space="preserve">연동할 </w:t>
      </w:r>
      <w:r w:rsidRPr="004142CE">
        <w:rPr>
          <w:rFonts w:ascii="맑은 고딕" w:eastAsia="맑은 고딕" w:hAnsi="맑은 고딕"/>
          <w:lang w:val="ko-KR"/>
        </w:rPr>
        <w:t xml:space="preserve">Service </w:t>
      </w:r>
      <w:r w:rsidRPr="004142CE">
        <w:rPr>
          <w:rFonts w:ascii="맑은 고딕" w:eastAsia="맑은 고딕" w:hAnsi="맑은 고딕" w:hint="eastAsia"/>
          <w:lang w:val="ko-KR"/>
        </w:rPr>
        <w:t xml:space="preserve">의 패키지를 포함한 기본명칭과 </w:t>
      </w:r>
      <w:r w:rsidRPr="004142CE">
        <w:rPr>
          <w:rFonts w:ascii="맑은 고딕" w:eastAsia="맑은 고딕" w:hAnsi="맑은 고딕"/>
          <w:lang w:val="ko-KR"/>
        </w:rPr>
        <w:t>namespace</w:t>
      </w:r>
      <w:r w:rsidRPr="004142CE">
        <w:rPr>
          <w:rFonts w:ascii="맑은 고딕" w:eastAsia="맑은 고딕" w:hAnsi="맑은 고딕" w:hint="eastAsia"/>
          <w:lang w:val="ko-KR"/>
        </w:rPr>
        <w:t>를 일치시켜야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lastRenderedPageBreak/>
        <w:t xml:space="preserve">: “search”, “searchCount”, “select”, “insert”, “update”, “delete” </w:t>
      </w:r>
      <w:r w:rsidRPr="004142CE">
        <w:rPr>
          <w:rFonts w:ascii="맑은 고딕" w:eastAsia="맑은 고딕" w:hAnsi="맑은 고딕" w:hint="eastAsia"/>
        </w:rPr>
        <w:t xml:space="preserve">의 기본 </w:t>
      </w:r>
      <w:r w:rsidRPr="004142CE">
        <w:rPr>
          <w:rFonts w:ascii="맑은 고딕" w:eastAsia="맑은 고딕" w:hAnsi="맑은 고딕"/>
        </w:rPr>
        <w:t>SQL ID</w:t>
      </w:r>
      <w:r w:rsidRPr="004142CE">
        <w:rPr>
          <w:rFonts w:ascii="맑은 고딕" w:eastAsia="맑은 고딕" w:hAnsi="맑은 고딕" w:hint="eastAsia"/>
        </w:rPr>
        <w:t>에 해당하는 구문을 가급적 모두 작성하도록 한다.</w:t>
      </w:r>
      <w:r w:rsidRPr="004142CE">
        <w:rPr>
          <w:rFonts w:ascii="맑은 고딕" w:eastAsia="맑은 고딕" w:hAnsi="맑은 고딕"/>
        </w:rPr>
        <w:br/>
        <w:t xml:space="preserve">: </w:t>
      </w:r>
      <w:r w:rsidRPr="004142CE">
        <w:rPr>
          <w:rFonts w:ascii="맑은 고딕" w:eastAsia="맑은 고딕" w:hAnsi="맑은 고딕" w:hint="eastAsia"/>
        </w:rPr>
        <w:t xml:space="preserve">해당 </w:t>
      </w:r>
      <w:r w:rsidRPr="004142CE">
        <w:rPr>
          <w:rFonts w:ascii="맑은 고딕" w:eastAsia="맑은 고딕" w:hAnsi="맑은 고딕"/>
        </w:rPr>
        <w:t>SQL ID</w:t>
      </w:r>
      <w:r w:rsidRPr="004142CE">
        <w:rPr>
          <w:rFonts w:ascii="맑은 고딕" w:eastAsia="맑은 고딕" w:hAnsi="맑은 고딕" w:hint="eastAsia"/>
        </w:rPr>
        <w:t xml:space="preserve">를 통해 </w:t>
      </w:r>
      <w:r w:rsidRPr="004142CE">
        <w:rPr>
          <w:rFonts w:ascii="맑은 고딕" w:eastAsia="맑은 고딕" w:hAnsi="맑은 고딕"/>
        </w:rPr>
        <w:t xml:space="preserve">Service Class </w:t>
      </w:r>
      <w:r w:rsidRPr="004142CE">
        <w:rPr>
          <w:rFonts w:ascii="맑은 고딕" w:eastAsia="맑은 고딕" w:hAnsi="맑은 고딕" w:hint="eastAsia"/>
        </w:rPr>
        <w:t>에서 사용된다.</w:t>
      </w:r>
    </w:p>
    <w:p w:rsidR="002475F1" w:rsidRPr="004142CE" w:rsidRDefault="002475F1" w:rsidP="00263435">
      <w:pPr>
        <w:pStyle w:val="af2"/>
        <w:numPr>
          <w:ilvl w:val="0"/>
          <w:numId w:val="13"/>
        </w:numPr>
        <w:spacing w:line="240" w:lineRule="exact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JSP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Controller Class </w:t>
      </w:r>
      <w:r w:rsidRPr="004142CE">
        <w:rPr>
          <w:rFonts w:ascii="맑은 고딕" w:eastAsia="맑은 고딕" w:hAnsi="맑은 고딕" w:hint="eastAsia"/>
          <w:lang w:val="ko-KR"/>
        </w:rPr>
        <w:t xml:space="preserve">에서 정의한 </w:t>
      </w:r>
      <w:r w:rsidRPr="004142CE">
        <w:rPr>
          <w:rFonts w:ascii="맑은 고딕" w:eastAsia="맑은 고딕" w:hAnsi="맑은 고딕"/>
          <w:lang w:val="ko-KR"/>
        </w:rPr>
        <w:t xml:space="preserve">View Name </w:t>
      </w:r>
      <w:r w:rsidRPr="004142CE">
        <w:rPr>
          <w:rFonts w:ascii="맑은 고딕" w:eastAsia="맑은 고딕" w:hAnsi="맑은 고딕" w:hint="eastAsia"/>
          <w:lang w:val="ko-KR"/>
        </w:rPr>
        <w:t xml:space="preserve">또는 기본명칭과 일치하는 </w:t>
      </w:r>
      <w:r w:rsidRPr="004142CE">
        <w:rPr>
          <w:rFonts w:ascii="맑은 고딕" w:eastAsia="맑은 고딕" w:hAnsi="맑은 고딕"/>
          <w:lang w:val="ko-KR"/>
        </w:rPr>
        <w:t xml:space="preserve">JSP </w:t>
      </w:r>
      <w:r w:rsidRPr="004142CE">
        <w:rPr>
          <w:rFonts w:ascii="맑은 고딕" w:eastAsia="맑은 고딕" w:hAnsi="맑은 고딕" w:hint="eastAsia"/>
          <w:lang w:val="ko-KR"/>
        </w:rPr>
        <w:t>를 생성한다.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JSP</w:t>
      </w:r>
      <w:r w:rsidRPr="004142CE">
        <w:rPr>
          <w:rFonts w:ascii="맑은 고딕" w:eastAsia="맑은 고딕" w:hAnsi="맑은 고딕" w:hint="eastAsia"/>
          <w:lang w:val="ko-KR"/>
        </w:rPr>
        <w:t>의 기본 틀은 소스를 참고하도록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하나의</w:t>
      </w:r>
      <w:r w:rsidRPr="004142CE">
        <w:rPr>
          <w:rFonts w:ascii="맑은 고딕" w:eastAsia="맑은 고딕" w:hAnsi="맑은 고딕" w:hint="eastAsia"/>
          <w:lang w:val="ko-KR"/>
        </w:rPr>
        <w:t xml:space="preserve"> 업무 스크립트를 반드시 INCLUDE 하도록 구현한다.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EasyUI 의</w:t>
      </w:r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/>
          <w:lang w:val="ko-KR"/>
        </w:rPr>
        <w:t>API</w:t>
      </w:r>
      <w:r w:rsidRPr="004142CE">
        <w:rPr>
          <w:rFonts w:ascii="맑은 고딕" w:eastAsia="맑은 고딕" w:hAnsi="맑은 고딕" w:hint="eastAsia"/>
          <w:lang w:val="ko-KR"/>
        </w:rPr>
        <w:t>를 참고하여 구현하도록 한다.</w:t>
      </w:r>
    </w:p>
    <w:p w:rsidR="002475F1" w:rsidRPr="004142CE" w:rsidRDefault="002475F1" w:rsidP="00263435">
      <w:pPr>
        <w:pStyle w:val="af2"/>
        <w:numPr>
          <w:ilvl w:val="0"/>
          <w:numId w:val="13"/>
        </w:numPr>
        <w:spacing w:line="240" w:lineRule="exact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JavaScript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기본적으로 jQuery </w:t>
      </w:r>
      <w:r w:rsidRPr="004142CE">
        <w:rPr>
          <w:rFonts w:ascii="맑은 고딕" w:eastAsia="맑은 고딕" w:hAnsi="맑은 고딕" w:hint="eastAsia"/>
          <w:lang w:val="ko-KR"/>
        </w:rPr>
        <w:t>기반의 스크립트가 작성되어야 하며,</w:t>
      </w:r>
      <w:r w:rsidRPr="004142CE">
        <w:rPr>
          <w:rFonts w:ascii="맑은 고딕" w:eastAsia="맑은 고딕" w:hAnsi="맑은 고딕"/>
          <w:lang w:val="ko-KR"/>
        </w:rPr>
        <w:t xml:space="preserve"> EasyUI</w:t>
      </w:r>
      <w:r w:rsidRPr="004142CE">
        <w:rPr>
          <w:rFonts w:ascii="맑은 고딕" w:eastAsia="맑은 고딕" w:hAnsi="맑은 고딕" w:hint="eastAsia"/>
          <w:lang w:val="ko-KR"/>
        </w:rPr>
        <w:t xml:space="preserve">를 활용한 기능구현이 필요하므로 </w:t>
      </w:r>
      <w:r w:rsidRPr="004142CE">
        <w:rPr>
          <w:rFonts w:ascii="맑은 고딕" w:eastAsia="맑은 고딕" w:hAnsi="맑은 고딕"/>
          <w:lang w:val="ko-KR"/>
        </w:rPr>
        <w:t>EasyUI API</w:t>
      </w:r>
      <w:r w:rsidRPr="004142CE">
        <w:rPr>
          <w:rFonts w:ascii="맑은 고딕" w:eastAsia="맑은 고딕" w:hAnsi="맑은 고딕" w:hint="eastAsia"/>
          <w:lang w:val="ko-KR"/>
        </w:rPr>
        <w:t>를 항시 참고하도록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</w:p>
    <w:p w:rsidR="002475F1" w:rsidRPr="004142CE" w:rsidRDefault="002475F1" w:rsidP="002475F1">
      <w:pPr>
        <w:spacing w:line="240" w:lineRule="exact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위의</w:t>
      </w:r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/>
          <w:lang w:val="ko-KR"/>
        </w:rPr>
        <w:t>5</w:t>
      </w:r>
      <w:r w:rsidRPr="004142CE">
        <w:rPr>
          <w:rFonts w:ascii="맑은 고딕" w:eastAsia="맑은 고딕" w:hAnsi="맑은 고딕" w:hint="eastAsia"/>
          <w:lang w:val="ko-KR"/>
        </w:rPr>
        <w:t>가지의 파일들이 명명규칙에 맞게 구현이 되면 하나의 관리 기능이 완성된다.</w:t>
      </w:r>
    </w:p>
    <w:p w:rsidR="00B6190B" w:rsidRPr="004142CE" w:rsidRDefault="00B6190B" w:rsidP="00B6190B">
      <w:pPr>
        <w:spacing w:line="240" w:lineRule="exact"/>
        <w:rPr>
          <w:rFonts w:ascii="맑은 고딕" w:eastAsia="맑은 고딕" w:hAnsi="맑은 고딕"/>
          <w:lang w:val="ko-KR"/>
        </w:rPr>
      </w:pPr>
    </w:p>
    <w:p w:rsidR="00B6190B" w:rsidRPr="004142CE" w:rsidRDefault="00B6190B" w:rsidP="00B6190B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  <w:lang w:val="ko-KR"/>
        </w:rPr>
      </w:pPr>
      <w:bookmarkStart w:id="8" w:name="_Toc420506799"/>
      <w:r w:rsidRPr="004142CE">
        <w:rPr>
          <w:rFonts w:ascii="맑은 고딕" w:eastAsia="맑은 고딕" w:hAnsi="맑은 고딕" w:hint="eastAsia"/>
          <w:lang w:val="ko-KR"/>
        </w:rPr>
        <w:t>자바소스 파일목록</w:t>
      </w:r>
      <w:bookmarkEnd w:id="8"/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4284"/>
        <w:gridCol w:w="4925"/>
      </w:tblGrid>
      <w:tr w:rsidR="00B6190B" w:rsidRPr="004142CE" w:rsidTr="00D57F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4" w:type="dxa"/>
          </w:tcPr>
          <w:p w:rsidR="00B6190B" w:rsidRPr="004142CE" w:rsidRDefault="00D57FA2" w:rsidP="00D57FA2">
            <w:pPr>
              <w:jc w:val="center"/>
              <w:rPr>
                <w:rFonts w:ascii="맑은 고딕" w:eastAsia="맑은 고딕" w:hAnsi="맑은 고딕"/>
                <w:szCs w:val="18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  <w:lang w:val="ko-KR"/>
              </w:rPr>
              <w:t>C</w:t>
            </w:r>
            <w:r w:rsidRPr="004142CE">
              <w:rPr>
                <w:rFonts w:ascii="맑은 고딕" w:eastAsia="맑은 고딕" w:hAnsi="맑은 고딕"/>
                <w:szCs w:val="18"/>
                <w:lang w:val="ko-KR"/>
              </w:rPr>
              <w:t>lass</w:t>
            </w:r>
          </w:p>
        </w:tc>
        <w:tc>
          <w:tcPr>
            <w:tcW w:w="4925" w:type="dxa"/>
          </w:tcPr>
          <w:p w:rsidR="00B6190B" w:rsidRPr="004142CE" w:rsidRDefault="00D57FA2" w:rsidP="00D57FA2">
            <w:pPr>
              <w:jc w:val="center"/>
              <w:rPr>
                <w:rFonts w:ascii="맑은 고딕" w:eastAsia="맑은 고딕" w:hAnsi="맑은 고딕"/>
                <w:szCs w:val="18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  <w:lang w:val="ko-KR"/>
              </w:rPr>
              <w:t>Description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com.wsc.framework.base.BaseComponent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com.wsc.framework.base.BaseConstants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com.wsc.framework.base.BaseController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com.wsc.framework.base.BaseDao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com.wsc.framework.base.BaseException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com.wsc.framework.base.BaseInterceptor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com.wsc.framework.base.BaseMap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com.wsc.framework.base.BaseModel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com.wsc.framework.base.BaseResultHandler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com.wsc.framework.base.BaseService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com.wsc.framework.base.BaseView</w:t>
            </w:r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 공통 기본 클래스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com.wsc.framework.model.PagingMap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com.wsc.framework.model.ParamsMap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com.wsc.framework.model.RecordMap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lastRenderedPageBreak/>
              <w:t>com.wsc.framework.model.ResultMap</w:t>
            </w:r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lastRenderedPageBreak/>
              <w:t>프레임워크 공통 Model Map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lastRenderedPageBreak/>
              <w:t>com.wsc.framework.exception.AuthorityException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com.wsc.framework.exception.ServiceException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com.wsc.framework.exception.SessionException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com.wsc.framework.exception.SystemException</w:t>
            </w:r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프레임워크 공통 </w:t>
            </w:r>
            <w:r w:rsidRPr="004142CE">
              <w:rPr>
                <w:rFonts w:ascii="맑은 고딕" w:eastAsia="맑은 고딕" w:hAnsi="맑은 고딕"/>
                <w:szCs w:val="18"/>
              </w:rPr>
              <w:t>Exception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com.wsc.framework.view.DownloadView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com.wsc.framework.view.FileView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com.wsc.framework.view.JxlsView</w:t>
            </w:r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프레임워크 공통 사용 </w:t>
            </w:r>
            <w:r w:rsidRPr="004142CE">
              <w:rPr>
                <w:rFonts w:ascii="맑은 고딕" w:eastAsia="맑은 고딕" w:hAnsi="맑은 고딕"/>
                <w:szCs w:val="18"/>
              </w:rPr>
              <w:t>View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com.wsc.framework.excel.ExcelLoader</w:t>
            </w:r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프레임워크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 엑셀로더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com.wsc.framework.utils.BaseUtils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com.wsc.framework.utils.FileUtils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</w:t>
            </w:r>
            <w:r w:rsidR="00D57FA2" w:rsidRPr="004142CE">
              <w:rPr>
                <w:rFonts w:ascii="맑은 고딕" w:eastAsia="맑은 고딕" w:hAnsi="맑은 고딕"/>
                <w:szCs w:val="18"/>
              </w:rPr>
              <w:t>sc.framework.utils.MybatisUtils</w:t>
            </w:r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 공통 유틸 모음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270EDF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com.wsc.common.dao.CommonDao</w:t>
            </w:r>
          </w:p>
        </w:tc>
        <w:tc>
          <w:tcPr>
            <w:tcW w:w="4925" w:type="dxa"/>
          </w:tcPr>
          <w:p w:rsidR="00D57FA2" w:rsidRPr="004142CE" w:rsidRDefault="00D57FA2" w:rsidP="00270EDF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프레임워크 공통 </w:t>
            </w:r>
            <w:r w:rsidRPr="004142CE">
              <w:rPr>
                <w:rFonts w:ascii="맑은 고딕" w:eastAsia="맑은 고딕" w:hAnsi="맑은 고딕"/>
                <w:szCs w:val="18"/>
              </w:rPr>
              <w:t>DAO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com.wsc.common.security.CommonController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com.wsc.common.security.SecurityInterceptor</w:t>
            </w:r>
          </w:p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com.wsc.common.security.SessionComponent</w:t>
            </w:r>
          </w:p>
        </w:tc>
        <w:tc>
          <w:tcPr>
            <w:tcW w:w="4925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 인증 및 권한 처리 모듈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com.wsc.common.Consts</w:t>
            </w:r>
          </w:p>
        </w:tc>
        <w:tc>
          <w:tcPr>
            <w:tcW w:w="4925" w:type="dxa"/>
          </w:tcPr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시스템관리 업무의 공통 상수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com.wsc.common.model.Code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com.wsc.common.model.FileInfo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com.wsc.common.model.Group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com.wsc.common.model.Menu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com.wsc.common.model.Program</w:t>
            </w:r>
          </w:p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com.wsc.common.model.User</w:t>
            </w:r>
          </w:p>
        </w:tc>
        <w:tc>
          <w:tcPr>
            <w:tcW w:w="4925" w:type="dxa"/>
          </w:tcPr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 공용 모델</w:t>
            </w:r>
          </w:p>
        </w:tc>
      </w:tr>
      <w:tr w:rsidR="00B6190B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com.wsc.common.board.AddressController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com.wsc.common.board.AddressService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com.wsc.common.board.BoardController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com.wsc.common.board.BoardGroup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lastRenderedPageBreak/>
              <w:t>com.wsc.common.board.BoardService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com.wsc.common.board.EmailController</w:t>
            </w:r>
          </w:p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com.wsc.common.board.ReplyController</w:t>
            </w:r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lastRenderedPageBreak/>
              <w:t>일반게시판,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답변게시판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전자메일 등의 게시판 유형 구현 모듈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lastRenderedPageBreak/>
              <w:t>com.wsc.common.code.CacheComponent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com.wsc.common.code.CodeController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com.wsc.common.code.CodeService</w:t>
            </w:r>
          </w:p>
        </w:tc>
        <w:tc>
          <w:tcPr>
            <w:tcW w:w="4925" w:type="dxa"/>
          </w:tcPr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공통코드,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공통코드 엑셀로더,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공통코드 캐쉬 기능 구현 모듈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com.wsc.common.file.FileController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com.wsc.common.file.FileDirectory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com.wsc.common.file.FileService</w:t>
            </w:r>
          </w:p>
        </w:tc>
        <w:tc>
          <w:tcPr>
            <w:tcW w:w="4925" w:type="dxa"/>
          </w:tcPr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첨부파일 기능 구현 모듈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com.wsc.common.user.GroupController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com.wsc.common.user.GroupService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com.wsc.common.user.MenuController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com.wsc.common.user.MenuService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com.wsc.common.user.ProgramController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com.wsc.common.user.ProgramService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com.wsc.common.user.UserController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com.wsc.common.user.UserLogController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com.wsc.common.user.UserLogService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com.wsc.common.user.UserSecureService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com.wsc.common.user.UserService</w:t>
            </w:r>
          </w:p>
        </w:tc>
        <w:tc>
          <w:tcPr>
            <w:tcW w:w="4925" w:type="dxa"/>
          </w:tcPr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사용자,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사용자그룹,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화면, 메뉴,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권한관리 등의 기능 구현 모듈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com.wsc.common.schedule.ScheduleController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com.wsc.common.schedule.ScheduleGroup</w:t>
            </w:r>
          </w:p>
          <w:p w:rsidR="00B6190B" w:rsidRPr="004142CE" w:rsidRDefault="00B6190B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com.wsc.common.schedule.Schedul</w:t>
            </w:r>
            <w:r w:rsidR="00D57FA2" w:rsidRPr="004142CE">
              <w:rPr>
                <w:rFonts w:ascii="맑은 고딕" w:eastAsia="맑은 고딕" w:hAnsi="맑은 고딕"/>
                <w:szCs w:val="18"/>
              </w:rPr>
              <w:t>eService</w:t>
            </w:r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일정관리 기능구현 모듈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com.wsc.common.report.ReportController</w:t>
            </w:r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리포트 기능구현 모듈</w:t>
            </w:r>
          </w:p>
        </w:tc>
      </w:tr>
    </w:tbl>
    <w:p w:rsidR="00062E04" w:rsidRPr="004142CE" w:rsidRDefault="00062E04" w:rsidP="002475F1">
      <w:pPr>
        <w:spacing w:line="240" w:lineRule="exact"/>
        <w:rPr>
          <w:rFonts w:ascii="맑은 고딕" w:eastAsia="맑은 고딕" w:hAnsi="맑은 고딕"/>
          <w:lang w:val="ko-KR"/>
        </w:rPr>
      </w:pPr>
    </w:p>
    <w:p w:rsidR="00062E04" w:rsidRPr="004142CE" w:rsidRDefault="00062E04" w:rsidP="00062E04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  <w:lang w:val="ko-KR"/>
        </w:rPr>
      </w:pPr>
      <w:bookmarkStart w:id="9" w:name="_Toc420506800"/>
      <w:r w:rsidRPr="004142CE">
        <w:rPr>
          <w:rFonts w:ascii="맑은 고딕" w:eastAsia="맑은 고딕" w:hAnsi="맑은 고딕" w:hint="eastAsia"/>
          <w:lang w:val="ko-KR"/>
        </w:rPr>
        <w:lastRenderedPageBreak/>
        <w:t>스크립트 공통파일</w:t>
      </w:r>
      <w:bookmarkEnd w:id="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04"/>
        <w:gridCol w:w="1909"/>
        <w:gridCol w:w="3828"/>
      </w:tblGrid>
      <w:tr w:rsidR="00062E04" w:rsidRPr="004142CE" w:rsidTr="002D0A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72" w:type="dxa"/>
          </w:tcPr>
          <w:p w:rsidR="00062E04" w:rsidRPr="004142CE" w:rsidRDefault="00270EDF" w:rsidP="00270EDF">
            <w:pPr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경로</w:t>
            </w:r>
          </w:p>
        </w:tc>
        <w:tc>
          <w:tcPr>
            <w:tcW w:w="1909" w:type="dxa"/>
          </w:tcPr>
          <w:p w:rsidR="00062E04" w:rsidRPr="004142CE" w:rsidRDefault="00270EDF" w:rsidP="00270EDF">
            <w:pPr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파일 및 폴더</w:t>
            </w:r>
          </w:p>
        </w:tc>
        <w:tc>
          <w:tcPr>
            <w:tcW w:w="3828" w:type="dxa"/>
          </w:tcPr>
          <w:p w:rsidR="00062E04" w:rsidRPr="004142CE" w:rsidRDefault="00270EDF" w:rsidP="00270EDF">
            <w:pPr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설명</w:t>
            </w:r>
          </w:p>
        </w:tc>
      </w:tr>
      <w:tr w:rsidR="002D0A00" w:rsidRPr="004142CE" w:rsidTr="002D0A00">
        <w:tc>
          <w:tcPr>
            <w:tcW w:w="3472" w:type="dxa"/>
            <w:vMerge w:val="restart"/>
          </w:tcPr>
          <w:p w:rsidR="002D0A00" w:rsidRPr="004142CE" w:rsidRDefault="002D0A00" w:rsidP="00062E04">
            <w:pPr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color w:val="000000"/>
                <w:szCs w:val="18"/>
              </w:rPr>
              <w:t>src/main/webapp/resources/jquery/</w:t>
            </w:r>
          </w:p>
        </w:tc>
        <w:tc>
          <w:tcPr>
            <w:tcW w:w="1909" w:type="dxa"/>
          </w:tcPr>
          <w:p w:rsidR="002D0A00" w:rsidRPr="004142CE" w:rsidRDefault="002D0A00" w:rsidP="00062E04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easyui-1.4</w:t>
            </w:r>
          </w:p>
        </w:tc>
        <w:tc>
          <w:tcPr>
            <w:tcW w:w="3828" w:type="dxa"/>
          </w:tcPr>
          <w:p w:rsidR="002D0A00" w:rsidRPr="004142CE" w:rsidRDefault="002D0A00" w:rsidP="00062E04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화면UI 프레임워크</w:t>
            </w:r>
          </w:p>
        </w:tc>
      </w:tr>
      <w:tr w:rsidR="002D0A00" w:rsidRPr="004142CE" w:rsidTr="002D0A00">
        <w:tc>
          <w:tcPr>
            <w:tcW w:w="3472" w:type="dxa"/>
            <w:vMerge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uploader-3.1</w:t>
            </w:r>
          </w:p>
        </w:tc>
        <w:tc>
          <w:tcPr>
            <w:tcW w:w="3828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파일 업로드 </w:t>
            </w:r>
            <w:r w:rsidRPr="004142CE">
              <w:rPr>
                <w:rFonts w:ascii="맑은 고딕" w:eastAsia="맑은 고딕" w:hAnsi="맑은 고딕"/>
              </w:rPr>
              <w:t>Plugin</w:t>
            </w:r>
          </w:p>
        </w:tc>
      </w:tr>
      <w:tr w:rsidR="002D0A00" w:rsidRPr="004142CE" w:rsidTr="002D0A00">
        <w:tc>
          <w:tcPr>
            <w:tcW w:w="3472" w:type="dxa"/>
            <w:vMerge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fullcalendar-2.1.1</w:t>
            </w:r>
          </w:p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jquery.</w:t>
            </w:r>
            <w:r w:rsidRPr="004142CE">
              <w:rPr>
                <w:rFonts w:ascii="맑은 고딕" w:eastAsia="맑은 고딕" w:hAnsi="맑은 고딕"/>
                <w:lang w:val="ko-KR"/>
              </w:rPr>
              <w:t>schedule.js</w:t>
            </w:r>
          </w:p>
        </w:tc>
        <w:tc>
          <w:tcPr>
            <w:tcW w:w="3828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일</w:t>
            </w:r>
            <w:r w:rsidRPr="004142CE">
              <w:rPr>
                <w:rFonts w:ascii="맑은 고딕" w:eastAsia="맑은 고딕" w:hAnsi="맑은 고딕" w:hint="eastAsia"/>
              </w:rPr>
              <w:t xml:space="preserve">정관리 </w:t>
            </w:r>
            <w:r w:rsidRPr="004142CE">
              <w:rPr>
                <w:rFonts w:ascii="맑은 고딕" w:eastAsia="맑은 고딕" w:hAnsi="맑은 고딕"/>
              </w:rPr>
              <w:t>Plugin</w:t>
            </w:r>
          </w:p>
        </w:tc>
      </w:tr>
      <w:tr w:rsidR="00693F06" w:rsidRPr="004142CE" w:rsidTr="002D0A00">
        <w:tc>
          <w:tcPr>
            <w:tcW w:w="3472" w:type="dxa"/>
            <w:vMerge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</w:tcPr>
          <w:p w:rsidR="00693F06" w:rsidRPr="004142CE" w:rsidRDefault="00693F06" w:rsidP="00693F06">
            <w:pPr>
              <w:spacing w:after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sceditor-1.4.5</w:t>
            </w:r>
          </w:p>
          <w:p w:rsidR="00693F06" w:rsidRDefault="00693F06" w:rsidP="00693F06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</w:t>
            </w:r>
            <w:r>
              <w:rPr>
                <w:rFonts w:ascii="맑은 고딕" w:eastAsia="맑은 고딕" w:hAnsi="맑은 고딕" w:cs="굴림"/>
                <w:color w:val="000000"/>
                <w:szCs w:val="18"/>
              </w:rPr>
              <w:t>keditor-4.4.7</w:t>
            </w:r>
          </w:p>
          <w:p w:rsidR="00693F06" w:rsidRPr="004142CE" w:rsidRDefault="00693F06" w:rsidP="00693F0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d</w:t>
            </w:r>
            <w:r>
              <w:rPr>
                <w:rFonts w:ascii="맑은 고딕" w:eastAsia="맑은 고딕" w:hAnsi="맑은 고딕" w:cs="굴림"/>
                <w:color w:val="000000"/>
                <w:szCs w:val="18"/>
              </w:rPr>
              <w:t>aumeditor-7.5.9</w:t>
            </w:r>
          </w:p>
        </w:tc>
        <w:tc>
          <w:tcPr>
            <w:tcW w:w="3828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웹에디터 </w:t>
            </w:r>
            <w:r w:rsidRPr="004142CE">
              <w:rPr>
                <w:rFonts w:ascii="맑은 고딕" w:eastAsia="맑은 고딕" w:hAnsi="맑은 고딕"/>
              </w:rPr>
              <w:t>Plugin</w:t>
            </w:r>
          </w:p>
        </w:tc>
      </w:tr>
      <w:tr w:rsidR="00693F06" w:rsidRPr="004142CE" w:rsidTr="002D0A00">
        <w:tc>
          <w:tcPr>
            <w:tcW w:w="3472" w:type="dxa"/>
            <w:vMerge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jquery-ui-1.11.4</w:t>
            </w:r>
          </w:p>
        </w:tc>
        <w:tc>
          <w:tcPr>
            <w:tcW w:w="3828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jQuery UI CSS</w:t>
            </w:r>
          </w:p>
        </w:tc>
      </w:tr>
      <w:tr w:rsidR="00693F06" w:rsidRPr="004142CE" w:rsidTr="002D0A00">
        <w:tc>
          <w:tcPr>
            <w:tcW w:w="3472" w:type="dxa"/>
            <w:vMerge w:val="restart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  <w:color w:val="000000"/>
                <w:szCs w:val="18"/>
              </w:rPr>
              <w:t>src/main/webapp/resources/js/include/</w:t>
            </w:r>
          </w:p>
        </w:tc>
        <w:tc>
          <w:tcPr>
            <w:tcW w:w="1909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utilities.js</w:t>
            </w:r>
          </w:p>
        </w:tc>
        <w:tc>
          <w:tcPr>
            <w:tcW w:w="3828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기본 유틸 함수 모음</w:t>
            </w:r>
          </w:p>
        </w:tc>
      </w:tr>
      <w:tr w:rsidR="00693F06" w:rsidRPr="004142CE" w:rsidTr="002D0A00">
        <w:tc>
          <w:tcPr>
            <w:tcW w:w="3472" w:type="dxa"/>
            <w:vMerge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extension.js</w:t>
            </w:r>
          </w:p>
        </w:tc>
        <w:tc>
          <w:tcPr>
            <w:tcW w:w="3828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문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자열 확장 함수 모음</w:t>
            </w:r>
          </w:p>
        </w:tc>
      </w:tr>
      <w:tr w:rsidR="00693F06" w:rsidRPr="004142CE" w:rsidTr="002D0A00">
        <w:tc>
          <w:tcPr>
            <w:tcW w:w="3472" w:type="dxa"/>
            <w:vMerge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common.js</w:t>
            </w:r>
          </w:p>
        </w:tc>
        <w:tc>
          <w:tcPr>
            <w:tcW w:w="3828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공통 기능 지원 함수 모음</w:t>
            </w:r>
          </w:p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(모든 화면에서 초기호출 함수가 있음)</w:t>
            </w:r>
          </w:p>
        </w:tc>
      </w:tr>
      <w:tr w:rsidR="00693F06" w:rsidRPr="004142CE" w:rsidTr="002D0A00">
        <w:tc>
          <w:tcPr>
            <w:tcW w:w="3472" w:type="dxa"/>
            <w:vMerge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widget.js</w:t>
            </w:r>
          </w:p>
        </w:tc>
        <w:tc>
          <w:tcPr>
            <w:tcW w:w="3828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공통적으로 사용되는 상단메뉴</w:t>
            </w:r>
            <w:proofErr w:type="gramStart"/>
            <w:r w:rsidRPr="004142CE">
              <w:rPr>
                <w:rFonts w:ascii="맑은 고딕" w:eastAsia="맑은 고딕" w:hAnsi="맑은 고딕" w:hint="eastAsia"/>
                <w:lang w:val="ko-KR"/>
              </w:rPr>
              <w:t>,좌측메뉴,사이트맵</w:t>
            </w:r>
            <w:proofErr w:type="gramEnd"/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등의 위젯 함수 모음</w:t>
            </w:r>
          </w:p>
        </w:tc>
      </w:tr>
      <w:tr w:rsidR="00693F06" w:rsidRPr="004142CE" w:rsidTr="002D0A00">
        <w:tc>
          <w:tcPr>
            <w:tcW w:w="3472" w:type="dxa"/>
            <w:vMerge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business.js</w:t>
            </w:r>
          </w:p>
        </w:tc>
        <w:tc>
          <w:tcPr>
            <w:tcW w:w="3828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업무로직 구현에 필요한 기능 함수 모음</w:t>
            </w:r>
          </w:p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그리드</w:t>
            </w:r>
            <w:proofErr w:type="gramStart"/>
            <w:r w:rsidRPr="004142CE">
              <w:rPr>
                <w:rFonts w:ascii="맑은 고딕" w:eastAsia="맑은 고딕" w:hAnsi="맑은 고딕" w:hint="eastAsia"/>
                <w:lang w:val="ko-KR"/>
              </w:rPr>
              <w:t>,폼,다이얼로그</w:t>
            </w:r>
            <w:proofErr w:type="gramEnd"/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등의 기능 함수</w:t>
            </w:r>
          </w:p>
        </w:tc>
      </w:tr>
      <w:tr w:rsidR="00693F06" w:rsidRPr="004142CE" w:rsidTr="002D0A00">
        <w:tc>
          <w:tcPr>
            <w:tcW w:w="3472" w:type="dxa"/>
            <w:vMerge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system.js</w:t>
            </w:r>
          </w:p>
        </w:tc>
        <w:tc>
          <w:tcPr>
            <w:tcW w:w="3828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시스템관리에 공통으로 사용되는기능 모음</w:t>
            </w:r>
          </w:p>
          <w:p w:rsidR="00693F06" w:rsidRPr="004142CE" w:rsidRDefault="00693F06" w:rsidP="00570E44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(사용자목록</w:t>
            </w:r>
            <w:proofErr w:type="gramStart"/>
            <w:r w:rsidRPr="004142CE">
              <w:rPr>
                <w:rFonts w:ascii="맑은 고딕" w:eastAsia="맑은 고딕" w:hAnsi="맑은 고딕" w:hint="eastAsia"/>
                <w:lang w:val="ko-KR"/>
              </w:rPr>
              <w:t>,그룹목록</w:t>
            </w:r>
            <w:r w:rsidR="00570E44">
              <w:rPr>
                <w:rFonts w:ascii="맑은 고딕" w:eastAsia="맑은 고딕" w:hAnsi="맑은 고딕" w:hint="eastAsia"/>
                <w:lang w:val="ko-KR"/>
              </w:rPr>
              <w:t>,일정공유</w:t>
            </w:r>
            <w:proofErr w:type="gramEnd"/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등)</w:t>
            </w:r>
          </w:p>
        </w:tc>
      </w:tr>
      <w:tr w:rsidR="00570E44" w:rsidRPr="004142CE" w:rsidTr="002D0A00">
        <w:tc>
          <w:tcPr>
            <w:tcW w:w="3472" w:type="dxa"/>
            <w:vMerge w:val="restart"/>
          </w:tcPr>
          <w:p w:rsidR="00570E44" w:rsidRPr="004142CE" w:rsidRDefault="00570E44" w:rsidP="00570E44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  <w:color w:val="000000"/>
                <w:szCs w:val="18"/>
              </w:rPr>
              <w:t>src/main/webapp/resources/js/</w:t>
            </w:r>
            <w:r>
              <w:rPr>
                <w:rFonts w:ascii="맑은 고딕" w:eastAsia="맑은 고딕" w:hAnsi="맑은 고딕" w:hint="eastAsia"/>
                <w:color w:val="000000"/>
                <w:szCs w:val="18"/>
              </w:rPr>
              <w:t>module</w:t>
            </w:r>
            <w:r w:rsidRPr="004142CE">
              <w:rPr>
                <w:rFonts w:ascii="맑은 고딕" w:eastAsia="맑은 고딕" w:hAnsi="맑은 고딕" w:hint="eastAsia"/>
                <w:color w:val="000000"/>
                <w:szCs w:val="18"/>
              </w:rPr>
              <w:t>/</w:t>
            </w:r>
          </w:p>
        </w:tc>
        <w:tc>
          <w:tcPr>
            <w:tcW w:w="1909" w:type="dxa"/>
          </w:tcPr>
          <w:p w:rsidR="00570E44" w:rsidRPr="004142CE" w:rsidRDefault="00570E44" w:rsidP="00570E44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jboard.</w:t>
            </w:r>
            <w:r>
              <w:rPr>
                <w:rFonts w:ascii="맑은 고딕" w:eastAsia="맑은 고딕" w:hAnsi="맑은 고딕" w:cs="굴림"/>
                <w:color w:val="000000"/>
                <w:szCs w:val="18"/>
              </w:rPr>
              <w:t>js</w:t>
            </w:r>
          </w:p>
        </w:tc>
        <w:tc>
          <w:tcPr>
            <w:tcW w:w="3828" w:type="dxa"/>
          </w:tcPr>
          <w:p w:rsidR="00570E44" w:rsidRPr="004142CE" w:rsidRDefault="00570E44" w:rsidP="00570E44">
            <w:pPr>
              <w:rPr>
                <w:rFonts w:ascii="맑은 고딕" w:eastAsia="맑은 고딕" w:hAnsi="맑은 고딕"/>
                <w:lang w:val="ko-KR"/>
              </w:rPr>
            </w:pPr>
            <w:r>
              <w:rPr>
                <w:rFonts w:ascii="맑은 고딕" w:eastAsia="맑은 고딕" w:hAnsi="맑은 고딕" w:hint="eastAsia"/>
                <w:lang w:val="ko-KR"/>
              </w:rPr>
              <w:t>게시판 공통 기능</w:t>
            </w:r>
          </w:p>
        </w:tc>
      </w:tr>
      <w:tr w:rsidR="00570E44" w:rsidRPr="004142CE" w:rsidTr="002D0A00">
        <w:tc>
          <w:tcPr>
            <w:tcW w:w="3472" w:type="dxa"/>
            <w:vMerge/>
          </w:tcPr>
          <w:p w:rsidR="00570E44" w:rsidRPr="004142CE" w:rsidRDefault="00570E44" w:rsidP="00570E44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570E44" w:rsidRPr="004142CE" w:rsidRDefault="00570E44" w:rsidP="00570E44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</w:t>
            </w:r>
            <w:r>
              <w:rPr>
                <w:rFonts w:ascii="맑은 고딕" w:eastAsia="맑은 고딕" w:hAnsi="맑은 고딕" w:cs="굴림"/>
                <w:color w:val="000000"/>
                <w:szCs w:val="18"/>
              </w:rPr>
              <w:t>editor</w:t>
            </w: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.</w:t>
            </w:r>
            <w:r>
              <w:rPr>
                <w:rFonts w:ascii="맑은 고딕" w:eastAsia="맑은 고딕" w:hAnsi="맑은 고딕" w:cs="굴림"/>
                <w:color w:val="000000"/>
                <w:szCs w:val="18"/>
              </w:rPr>
              <w:t>js</w:t>
            </w:r>
          </w:p>
        </w:tc>
        <w:tc>
          <w:tcPr>
            <w:tcW w:w="3828" w:type="dxa"/>
          </w:tcPr>
          <w:p w:rsidR="00570E44" w:rsidRPr="004142CE" w:rsidRDefault="00570E44" w:rsidP="00570E44">
            <w:pPr>
              <w:rPr>
                <w:rFonts w:ascii="맑은 고딕" w:eastAsia="맑은 고딕" w:hAnsi="맑은 고딕"/>
                <w:lang w:val="ko-KR"/>
              </w:rPr>
            </w:pPr>
            <w:r>
              <w:rPr>
                <w:rFonts w:ascii="맑은 고딕" w:eastAsia="맑은 고딕" w:hAnsi="맑은 고딕" w:hint="eastAsia"/>
                <w:lang w:val="ko-KR"/>
              </w:rPr>
              <w:t>웹에디터 공통 기능</w:t>
            </w:r>
          </w:p>
        </w:tc>
      </w:tr>
      <w:tr w:rsidR="00570E44" w:rsidRPr="004142CE" w:rsidTr="002D0A00">
        <w:tc>
          <w:tcPr>
            <w:tcW w:w="3472" w:type="dxa"/>
            <w:vMerge/>
          </w:tcPr>
          <w:p w:rsidR="00570E44" w:rsidRPr="004142CE" w:rsidRDefault="00570E44" w:rsidP="00570E44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570E44" w:rsidRPr="004142CE" w:rsidRDefault="00570E44" w:rsidP="00570E44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</w:t>
            </w:r>
            <w:r>
              <w:rPr>
                <w:rFonts w:ascii="맑은 고딕" w:eastAsia="맑은 고딕" w:hAnsi="맑은 고딕" w:cs="굴림"/>
                <w:color w:val="000000"/>
                <w:szCs w:val="18"/>
              </w:rPr>
              <w:t>upload</w:t>
            </w: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.</w:t>
            </w:r>
            <w:r>
              <w:rPr>
                <w:rFonts w:ascii="맑은 고딕" w:eastAsia="맑은 고딕" w:hAnsi="맑은 고딕" w:cs="굴림"/>
                <w:color w:val="000000"/>
                <w:szCs w:val="18"/>
              </w:rPr>
              <w:t>js</w:t>
            </w:r>
          </w:p>
        </w:tc>
        <w:tc>
          <w:tcPr>
            <w:tcW w:w="3828" w:type="dxa"/>
          </w:tcPr>
          <w:p w:rsidR="00570E44" w:rsidRPr="004142CE" w:rsidRDefault="00570E44" w:rsidP="00570E44">
            <w:pPr>
              <w:rPr>
                <w:rFonts w:ascii="맑은 고딕" w:eastAsia="맑은 고딕" w:hAnsi="맑은 고딕"/>
                <w:lang w:val="ko-KR"/>
              </w:rPr>
            </w:pPr>
            <w:r>
              <w:rPr>
                <w:rFonts w:ascii="맑은 고딕" w:eastAsia="맑은 고딕" w:hAnsi="맑은 고딕" w:hint="eastAsia"/>
                <w:lang w:val="ko-KR"/>
              </w:rPr>
              <w:t>파일업로드 공통 기능</w:t>
            </w:r>
          </w:p>
        </w:tc>
      </w:tr>
    </w:tbl>
    <w:p w:rsidR="00005DEA" w:rsidRPr="004142CE" w:rsidRDefault="00005DEA" w:rsidP="00005DEA">
      <w:pPr>
        <w:pStyle w:val="1"/>
        <w:spacing w:before="120" w:after="0"/>
        <w:rPr>
          <w:rFonts w:ascii="맑은 고딕" w:eastAsia="맑은 고딕" w:hAnsi="맑은 고딕"/>
        </w:rPr>
      </w:pPr>
      <w:bookmarkStart w:id="10" w:name="_Toc420506801"/>
      <w:r w:rsidRPr="004142CE">
        <w:rPr>
          <w:rFonts w:ascii="맑은 고딕" w:eastAsia="맑은 고딕" w:hAnsi="맑은 고딕" w:hint="eastAsia"/>
          <w:lang w:val="ko-KR"/>
        </w:rPr>
        <w:lastRenderedPageBreak/>
        <w:t>기능별 설명</w:t>
      </w:r>
      <w:bookmarkEnd w:id="10"/>
    </w:p>
    <w:p w:rsidR="00DC17B1" w:rsidRPr="004142CE" w:rsidRDefault="00DC17B1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11" w:name="_Toc420506802"/>
      <w:r w:rsidRPr="004142CE">
        <w:rPr>
          <w:rFonts w:ascii="맑은 고딕" w:eastAsia="맑은 고딕" w:hAnsi="맑은 고딕"/>
          <w:lang w:val="ko-KR"/>
        </w:rPr>
        <w:t xml:space="preserve">Code </w:t>
      </w:r>
      <w:r w:rsidRPr="004142CE">
        <w:rPr>
          <w:rFonts w:ascii="맑은 고딕" w:eastAsia="맑은 고딕" w:hAnsi="맑은 고딕" w:hint="eastAsia"/>
          <w:lang w:val="ko-KR"/>
        </w:rPr>
        <w:t>Cache 설정</w:t>
      </w:r>
      <w:bookmarkEnd w:id="11"/>
      <w:r w:rsidRPr="004142CE">
        <w:rPr>
          <w:rFonts w:ascii="맑은 고딕" w:eastAsia="맑은 고딕" w:hAnsi="맑은 고딕"/>
        </w:rPr>
        <w:t xml:space="preserve"> </w:t>
      </w:r>
    </w:p>
    <w:p w:rsidR="00DC17B1" w:rsidRPr="004142CE" w:rsidRDefault="00DC17B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Code</w:t>
      </w:r>
      <w:r w:rsidRPr="004142CE">
        <w:rPr>
          <w:rFonts w:ascii="맑은 고딕" w:eastAsia="맑은 고딕" w:hAnsi="맑은 고딕" w:hint="eastAsia"/>
          <w:lang w:val="ko-KR"/>
        </w:rPr>
        <w:t xml:space="preserve">를 </w:t>
      </w:r>
      <w:r w:rsidRPr="004142CE">
        <w:rPr>
          <w:rFonts w:ascii="맑은 고딕" w:eastAsia="맑은 고딕" w:hAnsi="맑은 고딕"/>
          <w:lang w:val="ko-KR"/>
        </w:rPr>
        <w:t xml:space="preserve">Caching </w:t>
      </w:r>
      <w:r w:rsidRPr="004142CE">
        <w:rPr>
          <w:rFonts w:ascii="맑은 고딕" w:eastAsia="맑은 고딕" w:hAnsi="맑은 고딕" w:hint="eastAsia"/>
          <w:lang w:val="ko-KR"/>
        </w:rPr>
        <w:t>하기 위해 Ehcache 라는 라이브러리가 사용되었으며,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해당 설정은 </w:t>
      </w:r>
      <w:r w:rsidRPr="004142CE">
        <w:rPr>
          <w:rFonts w:ascii="맑은 고딕" w:eastAsia="맑은 고딕" w:hAnsi="맑은 고딕"/>
          <w:lang w:val="ko-KR"/>
        </w:rPr>
        <w:t xml:space="preserve">ehcache.xml </w:t>
      </w:r>
      <w:r w:rsidRPr="004142CE">
        <w:rPr>
          <w:rFonts w:ascii="맑은 고딕" w:eastAsia="맑은 고딕" w:hAnsi="맑은 고딕" w:hint="eastAsia"/>
          <w:lang w:val="ko-KR"/>
        </w:rPr>
        <w:t>에 정의되어 있다.</w:t>
      </w:r>
    </w:p>
    <w:p w:rsidR="00DC17B1" w:rsidRPr="004142CE" w:rsidRDefault="00DC17B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자세한</w:t>
      </w:r>
      <w:r w:rsidRPr="004142CE">
        <w:rPr>
          <w:rFonts w:ascii="맑은 고딕" w:eastAsia="맑은 고딕" w:hAnsi="맑은 고딕" w:hint="eastAsia"/>
          <w:lang w:val="ko-KR"/>
        </w:rPr>
        <w:t xml:space="preserve"> 사용법은 </w:t>
      </w:r>
      <w:r w:rsidRPr="004142CE">
        <w:rPr>
          <w:rFonts w:ascii="맑은 고딕" w:eastAsia="맑은 고딕" w:hAnsi="맑은 고딕"/>
          <w:lang w:val="ko-KR"/>
        </w:rPr>
        <w:t xml:space="preserve">ehcache </w:t>
      </w:r>
      <w:r w:rsidRPr="004142CE">
        <w:rPr>
          <w:rFonts w:ascii="맑은 고딕" w:eastAsia="맑은 고딕" w:hAnsi="맑은 고딕" w:hint="eastAsia"/>
          <w:lang w:val="ko-KR"/>
        </w:rPr>
        <w:t>라이브러리의 URL을 참고하도록 한다.</w:t>
      </w:r>
    </w:p>
    <w:p w:rsidR="00DC17B1" w:rsidRPr="004142CE" w:rsidRDefault="00DC17B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Code Cache</w:t>
      </w:r>
      <w:r w:rsidRPr="004142CE">
        <w:rPr>
          <w:rFonts w:ascii="맑은 고딕" w:eastAsia="맑은 고딕" w:hAnsi="맑은 고딕" w:hint="eastAsia"/>
          <w:lang w:val="ko-KR"/>
        </w:rPr>
        <w:t xml:space="preserve">를 위해서 CodeService 의 </w:t>
      </w:r>
      <w:r w:rsidRPr="004142CE">
        <w:rPr>
          <w:rFonts w:ascii="맑은 고딕" w:eastAsia="맑은 고딕" w:hAnsi="맑은 고딕"/>
          <w:lang w:val="ko-KR"/>
        </w:rPr>
        <w:t xml:space="preserve">searchCodes </w:t>
      </w:r>
      <w:r w:rsidRPr="004142CE">
        <w:rPr>
          <w:rFonts w:ascii="맑은 고딕" w:eastAsia="맑은 고딕" w:hAnsi="맑은 고딕" w:hint="eastAsia"/>
          <w:lang w:val="ko-KR"/>
        </w:rPr>
        <w:t xml:space="preserve">메서드에 </w:t>
      </w:r>
      <w:r w:rsidRPr="004142CE">
        <w:rPr>
          <w:rFonts w:ascii="맑은 고딕" w:eastAsia="맑은 고딕" w:hAnsi="맑은 고딕"/>
          <w:lang w:val="ko-KR"/>
        </w:rPr>
        <w:t xml:space="preserve">Annotation </w:t>
      </w:r>
      <w:r w:rsidRPr="004142CE">
        <w:rPr>
          <w:rFonts w:ascii="맑은 고딕" w:eastAsia="맑은 고딕" w:hAnsi="맑은 고딕" w:hint="eastAsia"/>
          <w:lang w:val="ko-KR"/>
        </w:rPr>
        <w:t xml:space="preserve">으로 </w:t>
      </w:r>
      <w:r w:rsidRPr="004142CE">
        <w:rPr>
          <w:rFonts w:ascii="맑은 고딕" w:eastAsia="맑은 고딕" w:hAnsi="맑은 고딕"/>
          <w:lang w:val="ko-KR"/>
        </w:rPr>
        <w:t xml:space="preserve">@Cacheable </w:t>
      </w:r>
      <w:r w:rsidRPr="004142CE">
        <w:rPr>
          <w:rFonts w:ascii="맑은 고딕" w:eastAsia="맑은 고딕" w:hAnsi="맑은 고딕" w:hint="eastAsia"/>
          <w:lang w:val="ko-KR"/>
        </w:rPr>
        <w:t>이라고 선언되어 있으며,</w:t>
      </w:r>
      <w:r w:rsidRPr="004142CE">
        <w:rPr>
          <w:rFonts w:ascii="맑은 고딕" w:eastAsia="맑은 고딕" w:hAnsi="맑은 고딕"/>
          <w:lang w:val="ko-KR"/>
        </w:rPr>
        <w:t xml:space="preserve"> save, saveExcel </w:t>
      </w:r>
      <w:r w:rsidRPr="004142CE">
        <w:rPr>
          <w:rFonts w:ascii="맑은 고딕" w:eastAsia="맑은 고딕" w:hAnsi="맑은 고딕" w:hint="eastAsia"/>
          <w:lang w:val="ko-KR"/>
        </w:rPr>
        <w:t xml:space="preserve">메서드에는 </w:t>
      </w:r>
      <w:r w:rsidRPr="004142CE">
        <w:rPr>
          <w:rFonts w:ascii="맑은 고딕" w:eastAsia="맑은 고딕" w:hAnsi="맑은 고딕"/>
          <w:lang w:val="ko-KR"/>
        </w:rPr>
        <w:t xml:space="preserve">@CacheEvict </w:t>
      </w:r>
      <w:r w:rsidRPr="004142CE">
        <w:rPr>
          <w:rFonts w:ascii="맑은 고딕" w:eastAsia="맑은 고딕" w:hAnsi="맑은 고딕" w:hint="eastAsia"/>
          <w:lang w:val="ko-KR"/>
        </w:rPr>
        <w:t>이 선언되어 있는 것을 볼 수 있다.</w:t>
      </w:r>
    </w:p>
    <w:p w:rsidR="00DC17B1" w:rsidRPr="004142CE" w:rsidRDefault="00DC17B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기본적으로 검색 시엔 최초 모든 </w:t>
      </w:r>
      <w:r w:rsidRPr="004142CE">
        <w:rPr>
          <w:rFonts w:ascii="맑은 고딕" w:eastAsia="맑은 고딕" w:hAnsi="맑은 고딕"/>
          <w:lang w:val="ko-KR"/>
        </w:rPr>
        <w:t xml:space="preserve">Code </w:t>
      </w:r>
      <w:r w:rsidRPr="004142CE">
        <w:rPr>
          <w:rFonts w:ascii="맑은 고딕" w:eastAsia="맑은 고딕" w:hAnsi="맑은 고딕" w:hint="eastAsia"/>
          <w:lang w:val="ko-KR"/>
        </w:rPr>
        <w:t xml:space="preserve">목록을 가져오며 이를 </w:t>
      </w:r>
      <w:r w:rsidRPr="004142CE">
        <w:rPr>
          <w:rFonts w:ascii="맑은 고딕" w:eastAsia="맑은 고딕" w:hAnsi="맑은 고딕"/>
          <w:lang w:val="ko-KR"/>
        </w:rPr>
        <w:t xml:space="preserve">Cache </w:t>
      </w:r>
      <w:r w:rsidRPr="004142CE">
        <w:rPr>
          <w:rFonts w:ascii="맑은 고딕" w:eastAsia="맑은 고딕" w:hAnsi="맑은 고딕" w:hint="eastAsia"/>
          <w:lang w:val="ko-KR"/>
        </w:rPr>
        <w:t>에 저장해 두었다가,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호출시 별도의 Database 검색을 거치지 않고 Caching 된 코드 목록이 반환된다.</w:t>
      </w:r>
    </w:p>
    <w:p w:rsidR="00DC17B1" w:rsidRPr="004142CE" w:rsidRDefault="00DC17B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만약 공통코드 쪽의 저장행위가 일어나면 Caching 되었던 코드가 모두 </w:t>
      </w:r>
      <w:r w:rsidRPr="004142CE">
        <w:rPr>
          <w:rFonts w:ascii="맑은 고딕" w:eastAsia="맑은 고딕" w:hAnsi="맑은 고딕"/>
          <w:lang w:val="ko-KR"/>
        </w:rPr>
        <w:t xml:space="preserve">Reset </w:t>
      </w:r>
      <w:r w:rsidRPr="004142CE">
        <w:rPr>
          <w:rFonts w:ascii="맑은 고딕" w:eastAsia="맑은 고딕" w:hAnsi="맑은 고딕" w:hint="eastAsia"/>
          <w:lang w:val="ko-KR"/>
        </w:rPr>
        <w:t>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이후 </w:t>
      </w:r>
      <w:r w:rsidR="00196548" w:rsidRPr="004142CE">
        <w:rPr>
          <w:rFonts w:ascii="맑은 고딕" w:eastAsia="맑은 고딕" w:hAnsi="맑은 고딕" w:hint="eastAsia"/>
          <w:lang w:val="ko-KR"/>
        </w:rPr>
        <w:t xml:space="preserve">searchCodes 가 호출될 때 다시 </w:t>
      </w:r>
      <w:r w:rsidR="00196548" w:rsidRPr="004142CE">
        <w:rPr>
          <w:rFonts w:ascii="맑은 고딕" w:eastAsia="맑은 고딕" w:hAnsi="맑은 고딕"/>
          <w:lang w:val="ko-KR"/>
        </w:rPr>
        <w:t xml:space="preserve">Database </w:t>
      </w:r>
      <w:r w:rsidR="00196548" w:rsidRPr="004142CE">
        <w:rPr>
          <w:rFonts w:ascii="맑은 고딕" w:eastAsia="맑은 고딕" w:hAnsi="맑은 고딕" w:hint="eastAsia"/>
          <w:lang w:val="ko-KR"/>
        </w:rPr>
        <w:t xml:space="preserve">에서 해당 코드가 검색되고 </w:t>
      </w:r>
      <w:r w:rsidR="00196548" w:rsidRPr="004142CE">
        <w:rPr>
          <w:rFonts w:ascii="맑은 고딕" w:eastAsia="맑은 고딕" w:hAnsi="맑은 고딕"/>
          <w:lang w:val="ko-KR"/>
        </w:rPr>
        <w:t xml:space="preserve">Cache 저장소에 </w:t>
      </w:r>
      <w:r w:rsidR="00196548" w:rsidRPr="004142CE">
        <w:rPr>
          <w:rFonts w:ascii="맑은 고딕" w:eastAsia="맑은 고딕" w:hAnsi="맑은 고딕" w:hint="eastAsia"/>
          <w:lang w:val="ko-KR"/>
        </w:rPr>
        <w:t>담긴다.</w:t>
      </w:r>
    </w:p>
    <w:p w:rsidR="00196548" w:rsidRPr="004142CE" w:rsidRDefault="00196548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12" w:name="_Toc420506803"/>
      <w:r w:rsidRPr="004142CE">
        <w:rPr>
          <w:rFonts w:ascii="맑은 고딕" w:eastAsia="맑은 고딕" w:hAnsi="맑은 고딕" w:hint="eastAsia"/>
          <w:lang w:val="ko-KR"/>
        </w:rPr>
        <w:t>시스템 ID 설정</w:t>
      </w:r>
      <w:bookmarkEnd w:id="12"/>
      <w:r w:rsidRPr="004142CE">
        <w:rPr>
          <w:rFonts w:ascii="맑은 고딕" w:eastAsia="맑은 고딕" w:hAnsi="맑은 고딕"/>
        </w:rPr>
        <w:t xml:space="preserve"> </w:t>
      </w:r>
    </w:p>
    <w:p w:rsidR="00196548" w:rsidRPr="004142CE" w:rsidRDefault="00196548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현재의 프레임워크에선 기본적으로 SYS_ID 라는 시스템ID 가 항상 사용된다.</w:t>
      </w:r>
    </w:p>
    <w:p w:rsidR="00196548" w:rsidRPr="004142CE" w:rsidRDefault="00196548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시스템 </w:t>
      </w:r>
      <w:r w:rsidRPr="004142CE">
        <w:rPr>
          <w:rFonts w:ascii="맑은 고딕" w:eastAsia="맑은 고딕" w:hAnsi="맑은 고딕"/>
          <w:lang w:val="ko-KR"/>
        </w:rPr>
        <w:t>ID</w:t>
      </w:r>
      <w:r w:rsidRPr="004142CE">
        <w:rPr>
          <w:rFonts w:ascii="맑은 고딕" w:eastAsia="맑은 고딕" w:hAnsi="맑은 고딕" w:hint="eastAsia"/>
          <w:lang w:val="ko-KR"/>
        </w:rPr>
        <w:t>는 a</w:t>
      </w:r>
      <w:r w:rsidRPr="004142CE">
        <w:rPr>
          <w:rFonts w:ascii="맑은 고딕" w:eastAsia="맑은 고딕" w:hAnsi="맑은 고딕"/>
          <w:lang w:val="ko-KR"/>
        </w:rPr>
        <w:t xml:space="preserve">pp.properties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default.system.id </w:t>
      </w:r>
      <w:r w:rsidRPr="004142CE">
        <w:rPr>
          <w:rFonts w:ascii="맑은 고딕" w:eastAsia="맑은 고딕" w:hAnsi="맑은 고딕" w:hint="eastAsia"/>
          <w:lang w:val="ko-KR"/>
        </w:rPr>
        <w:t>의 항목에 Default 값이 선언되어 있다.</w:t>
      </w:r>
    </w:p>
    <w:p w:rsidR="00196548" w:rsidRPr="004142CE" w:rsidRDefault="00196548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현재는 </w:t>
      </w:r>
      <w:r w:rsidRPr="004142CE">
        <w:rPr>
          <w:rFonts w:ascii="맑은 고딕" w:eastAsia="맑은 고딕" w:hAnsi="맑은 고딕"/>
          <w:lang w:val="ko-KR"/>
        </w:rPr>
        <w:t>Default</w:t>
      </w:r>
      <w:r w:rsidRPr="004142CE">
        <w:rPr>
          <w:rFonts w:ascii="맑은 고딕" w:eastAsia="맑은 고딕" w:hAnsi="맑은 고딕" w:hint="eastAsia"/>
          <w:lang w:val="ko-KR"/>
        </w:rPr>
        <w:t>로 선언된 시스템</w:t>
      </w:r>
      <w:r w:rsidRPr="004142CE">
        <w:rPr>
          <w:rFonts w:ascii="맑은 고딕" w:eastAsia="맑은 고딕" w:hAnsi="맑은 고딕"/>
          <w:lang w:val="ko-KR"/>
        </w:rPr>
        <w:t xml:space="preserve"> ID</w:t>
      </w:r>
      <w:r w:rsidRPr="004142CE">
        <w:rPr>
          <w:rFonts w:ascii="맑은 고딕" w:eastAsia="맑은 고딕" w:hAnsi="맑은 고딕" w:hint="eastAsia"/>
          <w:lang w:val="ko-KR"/>
        </w:rPr>
        <w:t>를 사용하나,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사용자 로그인시마다 별도의 시스템 ID를 선택할 수 있도록 구현되어 있기도 하다.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다만,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이는 감춰져 있으며 이를 사용하고자 할 경우엔 사용자 로그인시에 해당 시스템ID를 선택할 수 있도록 콤보 형태로 변형하여 구현할 필요가 있다.</w:t>
      </w:r>
    </w:p>
    <w:p w:rsidR="00196548" w:rsidRPr="004142CE" w:rsidRDefault="00196548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다만 </w:t>
      </w:r>
      <w:r w:rsidRPr="004142CE">
        <w:rPr>
          <w:rFonts w:ascii="맑은 고딕" w:eastAsia="맑은 고딕" w:hAnsi="맑은 고딕" w:hint="eastAsia"/>
          <w:lang w:val="ko-KR"/>
        </w:rPr>
        <w:t>주의해야 할 것은 Database 에서 검색하는 모든 항목은 기본적으로 시스템 ID가 설정되어 있으므로,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반드시 인증 후에 시스템의 이용이 가능한 업무시스템에서 선택사항을 적용해야 한다.</w:t>
      </w:r>
    </w:p>
    <w:p w:rsidR="00196548" w:rsidRPr="004142CE" w:rsidRDefault="00196548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13" w:name="_Toc420506804"/>
      <w:r w:rsidRPr="004142CE">
        <w:rPr>
          <w:rFonts w:ascii="맑은 고딕" w:eastAsia="맑은 고딕" w:hAnsi="맑은 고딕" w:hint="eastAsia"/>
        </w:rPr>
        <w:t>인증 및 권한 설정</w:t>
      </w:r>
      <w:bookmarkEnd w:id="13"/>
      <w:r w:rsidRPr="004142CE">
        <w:rPr>
          <w:rFonts w:ascii="맑은 고딕" w:eastAsia="맑은 고딕" w:hAnsi="맑은 고딕"/>
        </w:rPr>
        <w:t xml:space="preserve"> </w:t>
      </w:r>
    </w:p>
    <w:p w:rsidR="00196548" w:rsidRPr="004142CE" w:rsidRDefault="00AB1F30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인증 및 권한 처리를 담당하는 클래스는 </w:t>
      </w:r>
      <w:r w:rsidRPr="004142CE">
        <w:rPr>
          <w:rFonts w:ascii="맑은 고딕" w:eastAsia="맑은 고딕" w:hAnsi="맑은 고딕"/>
          <w:lang w:val="ko-KR"/>
        </w:rPr>
        <w:t xml:space="preserve">SecurityInterceptor </w:t>
      </w:r>
      <w:r w:rsidRPr="004142CE">
        <w:rPr>
          <w:rFonts w:ascii="맑은 고딕" w:eastAsia="맑은 고딕" w:hAnsi="맑은 고딕" w:hint="eastAsia"/>
          <w:lang w:val="ko-KR"/>
        </w:rPr>
        <w:t>이다.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내부적으로 사용되는 변수는 </w:t>
      </w:r>
      <w:r w:rsidRPr="004142CE">
        <w:rPr>
          <w:rFonts w:ascii="맑은 고딕" w:eastAsia="맑은 고딕" w:hAnsi="맑은 고딕"/>
          <w:lang w:val="ko-KR"/>
        </w:rPr>
        <w:t>app.properties</w:t>
      </w:r>
      <w:r w:rsidRPr="004142CE">
        <w:rPr>
          <w:rFonts w:ascii="맑은 고딕" w:eastAsia="맑은 고딕" w:hAnsi="맑은 고딕" w:hint="eastAsia"/>
          <w:lang w:val="ko-KR"/>
        </w:rPr>
        <w:t xml:space="preserve">에 정의되어 있는 </w:t>
      </w:r>
      <w:r w:rsidR="00E72C1D" w:rsidRPr="004142CE">
        <w:rPr>
          <w:rFonts w:ascii="맑은 고딕" w:eastAsia="맑은 고딕" w:hAnsi="맑은 고딕" w:hint="eastAsia"/>
          <w:lang w:val="ko-KR"/>
        </w:rPr>
        <w:t xml:space="preserve">인증 및 권한 처리와 관련된 </w:t>
      </w:r>
      <w:r w:rsidR="00E72C1D" w:rsidRPr="004142CE">
        <w:rPr>
          <w:rFonts w:ascii="맑은 고딕" w:eastAsia="맑은 고딕" w:hAnsi="맑은 고딕"/>
          <w:lang w:val="ko-KR"/>
        </w:rPr>
        <w:t xml:space="preserve">URL </w:t>
      </w:r>
      <w:r w:rsidR="00E72C1D" w:rsidRPr="004142CE">
        <w:rPr>
          <w:rFonts w:ascii="맑은 고딕" w:eastAsia="맑은 고딕" w:hAnsi="맑은 고딕" w:hint="eastAsia"/>
          <w:lang w:val="ko-KR"/>
        </w:rPr>
        <w:t>및 인증에 필요한 Parameter의 명칭을 담고 있다.</w:t>
      </w:r>
    </w:p>
    <w:p w:rsidR="00AB1F30" w:rsidRPr="004142CE" w:rsidRDefault="00E72C1D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SecurityInterceptor를 사용하기 위한 설정은 </w:t>
      </w:r>
      <w:r w:rsidRPr="004142CE">
        <w:rPr>
          <w:rFonts w:ascii="맑은 고딕" w:eastAsia="맑은 고딕" w:hAnsi="맑은 고딕"/>
          <w:lang w:val="ko-KR"/>
        </w:rPr>
        <w:t xml:space="preserve">wsc-context.xml </w:t>
      </w:r>
      <w:r w:rsidRPr="004142CE">
        <w:rPr>
          <w:rFonts w:ascii="맑은 고딕" w:eastAsia="맑은 고딕" w:hAnsi="맑은 고딕" w:hint="eastAsia"/>
          <w:lang w:val="ko-KR"/>
        </w:rPr>
        <w:t>에 정의되어 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해당 </w:t>
      </w:r>
      <w:r w:rsidRPr="004142CE">
        <w:rPr>
          <w:rFonts w:ascii="맑은 고딕" w:eastAsia="맑은 고딕" w:hAnsi="맑은 고딕"/>
          <w:lang w:val="ko-KR"/>
        </w:rPr>
        <w:t>URL</w:t>
      </w:r>
      <w:r w:rsidRPr="004142CE">
        <w:rPr>
          <w:rFonts w:ascii="맑은 고딕" w:eastAsia="맑은 고딕" w:hAnsi="맑은 고딕" w:hint="eastAsia"/>
          <w:lang w:val="ko-KR"/>
        </w:rPr>
        <w:t xml:space="preserve">을 처리하는 </w:t>
      </w:r>
      <w:r w:rsidRPr="004142CE">
        <w:rPr>
          <w:rFonts w:ascii="맑은 고딕" w:eastAsia="맑은 고딕" w:hAnsi="맑은 고딕"/>
          <w:lang w:val="ko-KR"/>
        </w:rPr>
        <w:t>Controller</w:t>
      </w:r>
      <w:r w:rsidRPr="004142CE">
        <w:rPr>
          <w:rFonts w:ascii="맑은 고딕" w:eastAsia="맑은 고딕" w:hAnsi="맑은 고딕" w:hint="eastAsia"/>
          <w:lang w:val="ko-KR"/>
        </w:rPr>
        <w:t xml:space="preserve">는 </w:t>
      </w:r>
      <w:r w:rsidRPr="004142CE">
        <w:rPr>
          <w:rFonts w:ascii="맑은 고딕" w:eastAsia="맑은 고딕" w:hAnsi="맑은 고딕"/>
          <w:lang w:val="ko-KR"/>
        </w:rPr>
        <w:t xml:space="preserve">CommonController </w:t>
      </w:r>
      <w:r w:rsidRPr="004142CE">
        <w:rPr>
          <w:rFonts w:ascii="맑은 고딕" w:eastAsia="맑은 고딕" w:hAnsi="맑은 고딕" w:hint="eastAsia"/>
          <w:lang w:val="ko-KR"/>
        </w:rPr>
        <w:t>에 정의되어 있다.</w:t>
      </w:r>
    </w:p>
    <w:p w:rsidR="00E72C1D" w:rsidRPr="004142CE" w:rsidRDefault="00E72C1D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Spring 의 </w:t>
      </w:r>
      <w:r w:rsidRPr="004142CE">
        <w:rPr>
          <w:rFonts w:ascii="맑은 고딕" w:eastAsia="맑은 고딕" w:hAnsi="맑은 고딕"/>
          <w:lang w:val="ko-KR"/>
        </w:rPr>
        <w:t xml:space="preserve">Servlet </w:t>
      </w:r>
      <w:r w:rsidRPr="004142CE">
        <w:rPr>
          <w:rFonts w:ascii="맑은 고딕" w:eastAsia="맑은 고딕" w:hAnsi="맑은 고딕" w:hint="eastAsia"/>
          <w:lang w:val="ko-KR"/>
        </w:rPr>
        <w:t xml:space="preserve">을 거치는 모든 </w:t>
      </w:r>
      <w:r w:rsidRPr="004142CE">
        <w:rPr>
          <w:rFonts w:ascii="맑은 고딕" w:eastAsia="맑은 고딕" w:hAnsi="맑은 고딕"/>
          <w:lang w:val="ko-KR"/>
        </w:rPr>
        <w:t>URL</w:t>
      </w:r>
      <w:r w:rsidRPr="004142CE">
        <w:rPr>
          <w:rFonts w:ascii="맑은 고딕" w:eastAsia="맑은 고딕" w:hAnsi="맑은 고딕" w:hint="eastAsia"/>
          <w:lang w:val="ko-KR"/>
        </w:rPr>
        <w:t xml:space="preserve">은 항상 </w:t>
      </w:r>
      <w:r w:rsidRPr="004142CE">
        <w:rPr>
          <w:rFonts w:ascii="맑은 고딕" w:eastAsia="맑은 고딕" w:hAnsi="맑은 고딕"/>
          <w:lang w:val="ko-KR"/>
        </w:rPr>
        <w:t>SecurityInterceptor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preHandle </w:t>
      </w:r>
      <w:r w:rsidRPr="004142CE">
        <w:rPr>
          <w:rFonts w:ascii="맑은 고딕" w:eastAsia="맑은 고딕" w:hAnsi="맑은 고딕" w:hint="eastAsia"/>
          <w:lang w:val="ko-KR"/>
        </w:rPr>
        <w:t>메서드를 최우선으로 실행하게 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실행 결과에 따라 </w:t>
      </w:r>
      <w:r w:rsidRPr="004142CE">
        <w:rPr>
          <w:rFonts w:ascii="맑은 고딕" w:eastAsia="맑은 고딕" w:hAnsi="맑은 고딕"/>
          <w:lang w:val="ko-KR"/>
        </w:rPr>
        <w:t>해당</w:t>
      </w:r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/>
          <w:lang w:val="ko-KR"/>
        </w:rPr>
        <w:t>Controller</w:t>
      </w:r>
      <w:r w:rsidRPr="004142CE">
        <w:rPr>
          <w:rFonts w:ascii="맑은 고딕" w:eastAsia="맑은 고딕" w:hAnsi="맑은 고딕" w:hint="eastAsia"/>
          <w:lang w:val="ko-KR"/>
        </w:rPr>
        <w:t>의 V</w:t>
      </w:r>
      <w:r w:rsidRPr="004142CE">
        <w:rPr>
          <w:rFonts w:ascii="맑은 고딕" w:eastAsia="맑은 고딕" w:hAnsi="맑은 고딕"/>
          <w:lang w:val="ko-KR"/>
        </w:rPr>
        <w:t xml:space="preserve">iew 결과를 </w:t>
      </w:r>
      <w:r w:rsidRPr="004142CE">
        <w:rPr>
          <w:rFonts w:ascii="맑은 고딕" w:eastAsia="맑은 고딕" w:hAnsi="맑은 고딕" w:hint="eastAsia"/>
          <w:lang w:val="ko-KR"/>
        </w:rPr>
        <w:t>실행하게 될지 결정된다.</w:t>
      </w:r>
    </w:p>
    <w:p w:rsidR="00196548" w:rsidRPr="004142CE" w:rsidRDefault="00E72C1D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다음은 preHandle의 실행절차를 설명한 것이다.</w:t>
      </w:r>
    </w:p>
    <w:p w:rsidR="00C67ADC" w:rsidRPr="004142CE" w:rsidRDefault="00C67ADC" w:rsidP="00263435">
      <w:pPr>
        <w:pStyle w:val="af2"/>
        <w:numPr>
          <w:ilvl w:val="0"/>
          <w:numId w:val="15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기본적인 사용자의 접근정보를 </w:t>
      </w:r>
      <w:r w:rsidRPr="004142CE">
        <w:rPr>
          <w:rFonts w:ascii="맑은 고딕" w:eastAsia="맑은 고딕" w:hAnsi="맑은 고딕"/>
          <w:lang w:val="ko-KR"/>
        </w:rPr>
        <w:t>Request</w:t>
      </w:r>
      <w:r w:rsidRPr="004142CE">
        <w:rPr>
          <w:rFonts w:ascii="맑은 고딕" w:eastAsia="맑은 고딕" w:hAnsi="맑은 고딕" w:hint="eastAsia"/>
          <w:lang w:val="ko-KR"/>
        </w:rPr>
        <w:t>에 담는다.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(</w:t>
      </w:r>
      <w:r w:rsidRPr="004142CE">
        <w:rPr>
          <w:rFonts w:ascii="맑은 고딕" w:eastAsia="맑은 고딕" w:hAnsi="맑은 고딕" w:hint="eastAsia"/>
          <w:lang w:val="ko-KR"/>
        </w:rPr>
        <w:t xml:space="preserve">browser, context. </w:t>
      </w:r>
      <w:r w:rsidRPr="004142CE">
        <w:rPr>
          <w:rFonts w:ascii="맑은 고딕" w:eastAsia="맑은 고딕" w:hAnsi="맑은 고딕"/>
          <w:lang w:val="ko-KR"/>
        </w:rPr>
        <w:t>ip, uri)</w:t>
      </w:r>
    </w:p>
    <w:p w:rsidR="00E72C1D" w:rsidRPr="004142CE" w:rsidRDefault="00E72C1D" w:rsidP="00263435">
      <w:pPr>
        <w:pStyle w:val="af2"/>
        <w:numPr>
          <w:ilvl w:val="0"/>
          <w:numId w:val="15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URL </w:t>
      </w:r>
      <w:r w:rsidRPr="004142CE">
        <w:rPr>
          <w:rFonts w:ascii="맑은 고딕" w:eastAsia="맑은 고딕" w:hAnsi="맑은 고딕" w:hint="eastAsia"/>
          <w:lang w:val="ko-KR"/>
        </w:rPr>
        <w:t>이 로그인(</w:t>
      </w:r>
      <w:r w:rsidRPr="004142CE">
        <w:rPr>
          <w:rFonts w:ascii="맑은 고딕" w:eastAsia="맑은 고딕" w:hAnsi="맑은 고딕"/>
          <w:lang w:val="ko-KR"/>
        </w:rPr>
        <w:t>LOGIN)</w:t>
      </w:r>
      <w:r w:rsidRPr="004142CE">
        <w:rPr>
          <w:rFonts w:ascii="맑은 고딕" w:eastAsia="맑은 고딕" w:hAnsi="맑은 고딕" w:hint="eastAsia"/>
          <w:lang w:val="ko-KR"/>
        </w:rPr>
        <w:t xml:space="preserve"> 페이지인 경우 해당 페이지로 F</w:t>
      </w:r>
      <w:r w:rsidRPr="004142CE">
        <w:rPr>
          <w:rFonts w:ascii="맑은 고딕" w:eastAsia="맑은 고딕" w:hAnsi="맑은 고딕"/>
          <w:lang w:val="ko-KR"/>
        </w:rPr>
        <w:t>orward.</w:t>
      </w:r>
    </w:p>
    <w:p w:rsidR="00E72C1D" w:rsidRPr="004142CE" w:rsidRDefault="00E72C1D" w:rsidP="00263435">
      <w:pPr>
        <w:pStyle w:val="af2"/>
        <w:numPr>
          <w:ilvl w:val="0"/>
          <w:numId w:val="15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lastRenderedPageBreak/>
        <w:t>URL 이 인증처리(SUBMIT) 페이지인 경우 인증처리(</w:t>
      </w:r>
      <w:r w:rsidRPr="004142CE">
        <w:rPr>
          <w:rFonts w:ascii="맑은 고딕" w:eastAsia="맑은 고딕" w:hAnsi="맑은 고딕"/>
          <w:lang w:val="ko-KR"/>
        </w:rPr>
        <w:t>processLogin)</w:t>
      </w:r>
      <w:r w:rsidRPr="004142CE">
        <w:rPr>
          <w:rFonts w:ascii="맑은 고딕" w:eastAsia="맑은 고딕" w:hAnsi="맑은 고딕" w:hint="eastAsia"/>
          <w:lang w:val="ko-KR"/>
        </w:rPr>
        <w:t xml:space="preserve"> 실행</w:t>
      </w:r>
    </w:p>
    <w:p w:rsidR="00E72C1D" w:rsidRPr="004142CE" w:rsidRDefault="00E72C1D" w:rsidP="00E72C1D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: 인증요청 정보에 맞는 사용자가 있는지 확인 및 없을 경우 에러처리</w:t>
      </w:r>
    </w:p>
    <w:p w:rsidR="00E72C1D" w:rsidRPr="004142CE" w:rsidRDefault="00E72C1D" w:rsidP="00E72C1D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: 관리자가 사용자로 자동 로그인을 실행한 경우인지 확인 후 해당 로그인 처리 (</w:t>
      </w:r>
      <w:r w:rsidRPr="004142CE">
        <w:rPr>
          <w:rFonts w:ascii="맑은 고딕" w:eastAsia="맑은 고딕" w:hAnsi="맑은 고딕"/>
          <w:lang w:val="ko-KR"/>
        </w:rPr>
        <w:t xml:space="preserve">secureKey </w:t>
      </w:r>
      <w:r w:rsidRPr="004142CE">
        <w:rPr>
          <w:rFonts w:ascii="맑은 고딕" w:eastAsia="맑은 고딕" w:hAnsi="맑은 고딕" w:hint="eastAsia"/>
          <w:lang w:val="ko-KR"/>
        </w:rPr>
        <w:t>확인)</w:t>
      </w:r>
    </w:p>
    <w:p w:rsidR="00E72C1D" w:rsidRPr="004142CE" w:rsidRDefault="00E72C1D" w:rsidP="00E72C1D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>인증 실패시 해당 사용자의 실패 카운트 증가 및 에러처리.</w:t>
      </w:r>
    </w:p>
    <w:p w:rsidR="00C67ADC" w:rsidRPr="004142CE" w:rsidRDefault="00C67ADC" w:rsidP="00E72C1D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</w:t>
      </w:r>
      <w:r w:rsidRPr="004142CE">
        <w:rPr>
          <w:rFonts w:ascii="맑은 고딕" w:eastAsia="맑은 고딕" w:hAnsi="맑은 고딕" w:hint="eastAsia"/>
          <w:lang w:val="ko-KR"/>
        </w:rPr>
        <w:t xml:space="preserve"> 인증 성공시 해당 사용자의 최종로그인 일시 업데이트 및 실패 카운트 리셋 후 세션정보 저장.</w:t>
      </w:r>
    </w:p>
    <w:p w:rsidR="00C67ADC" w:rsidRPr="004142CE" w:rsidRDefault="00C67ADC" w:rsidP="00263435">
      <w:pPr>
        <w:pStyle w:val="af2"/>
        <w:numPr>
          <w:ilvl w:val="0"/>
          <w:numId w:val="15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URL 이 로그아웃(LOGOUT) 페이지인 경우 </w:t>
      </w:r>
      <w:r w:rsidRPr="004142CE">
        <w:rPr>
          <w:rFonts w:ascii="맑은 고딕" w:eastAsia="맑은 고딕" w:hAnsi="맑은 고딕"/>
          <w:lang w:val="ko-KR"/>
        </w:rPr>
        <w:t xml:space="preserve">세션 </w:t>
      </w:r>
      <w:r w:rsidRPr="004142CE">
        <w:rPr>
          <w:rFonts w:ascii="맑은 고딕" w:eastAsia="맑은 고딕" w:hAnsi="맑은 고딕" w:hint="eastAsia"/>
          <w:lang w:val="ko-KR"/>
        </w:rPr>
        <w:t>제거 후 로그인 페이지로 Redirect.</w:t>
      </w:r>
    </w:p>
    <w:p w:rsidR="00C67ADC" w:rsidRPr="004142CE" w:rsidRDefault="00C67ADC" w:rsidP="00263435">
      <w:pPr>
        <w:pStyle w:val="af2"/>
        <w:numPr>
          <w:ilvl w:val="0"/>
          <w:numId w:val="15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URL이 위의 항목들을 포함하지 않는 경우 다음의 프로세스로 진행.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 xml:space="preserve">관리하는 화면정보가 아니면 </w:t>
      </w:r>
      <w:r w:rsidRPr="004142CE">
        <w:rPr>
          <w:rFonts w:ascii="맑은 고딕" w:eastAsia="맑은 고딕" w:hAnsi="맑은 고딕"/>
          <w:lang w:val="ko-KR"/>
        </w:rPr>
        <w:t>SKIP.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>인증 사용자의 경우 화면권한정보 확인.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 xml:space="preserve">인증 사용자의 경우 사용자세션정보를 </w:t>
      </w:r>
      <w:r w:rsidRPr="004142CE">
        <w:rPr>
          <w:rFonts w:ascii="맑은 고딕" w:eastAsia="맑은 고딕" w:hAnsi="맑은 고딕"/>
          <w:lang w:val="ko-KR"/>
        </w:rPr>
        <w:t xml:space="preserve">Request </w:t>
      </w:r>
      <w:r w:rsidRPr="004142CE">
        <w:rPr>
          <w:rFonts w:ascii="맑은 고딕" w:eastAsia="맑은 고딕" w:hAnsi="맑은 고딕" w:hint="eastAsia"/>
          <w:lang w:val="ko-KR"/>
        </w:rPr>
        <w:t>에 담는다.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  (</w:t>
      </w:r>
      <w:proofErr w:type="gramStart"/>
      <w:r w:rsidRPr="004142CE">
        <w:rPr>
          <w:rFonts w:ascii="맑은 고딕" w:eastAsia="맑은 고딕" w:hAnsi="맑은 고딕" w:hint="eastAsia"/>
        </w:rPr>
        <w:t>sysId</w:t>
      </w:r>
      <w:proofErr w:type="gramEnd"/>
      <w:r w:rsidRPr="004142CE">
        <w:rPr>
          <w:rFonts w:ascii="맑은 고딕" w:eastAsia="맑은 고딕" w:hAnsi="맑은 고딕" w:hint="eastAsia"/>
        </w:rPr>
        <w:t>, userId, userName, admin, pageSize)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 xml:space="preserve">화면정보가 있는 경우 </w:t>
      </w:r>
      <w:r w:rsidRPr="004142CE">
        <w:rPr>
          <w:rFonts w:ascii="맑은 고딕" w:eastAsia="맑은 고딕" w:hAnsi="맑은 고딕"/>
          <w:lang w:val="ko-KR"/>
        </w:rPr>
        <w:t>Request</w:t>
      </w:r>
      <w:r w:rsidRPr="004142CE">
        <w:rPr>
          <w:rFonts w:ascii="맑은 고딕" w:eastAsia="맑은 고딕" w:hAnsi="맑은 고딕" w:hint="eastAsia"/>
          <w:lang w:val="ko-KR"/>
        </w:rPr>
        <w:t>에 담는다.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  (progId, progName)</w:t>
      </w:r>
    </w:p>
    <w:p w:rsidR="00E72C1D" w:rsidRPr="004142CE" w:rsidRDefault="00C67ADC" w:rsidP="00E72C1D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: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="005722E1" w:rsidRPr="004142CE">
        <w:rPr>
          <w:rFonts w:ascii="맑은 고딕" w:eastAsia="맑은 고딕" w:hAnsi="맑은 고딕" w:hint="eastAsia"/>
          <w:lang w:val="ko-KR"/>
        </w:rPr>
        <w:t xml:space="preserve">사용자 접근 </w:t>
      </w:r>
      <w:r w:rsidR="005722E1" w:rsidRPr="004142CE">
        <w:rPr>
          <w:rFonts w:ascii="맑은 고딕" w:eastAsia="맑은 고딕" w:hAnsi="맑은 고딕"/>
          <w:lang w:val="ko-KR"/>
        </w:rPr>
        <w:t xml:space="preserve">DB </w:t>
      </w:r>
      <w:r w:rsidR="005722E1" w:rsidRPr="004142CE">
        <w:rPr>
          <w:rFonts w:ascii="맑은 고딕" w:eastAsia="맑은 고딕" w:hAnsi="맑은 고딕" w:hint="eastAsia"/>
          <w:lang w:val="ko-KR"/>
        </w:rPr>
        <w:t xml:space="preserve">로깅 사용(app.propertis 의 </w:t>
      </w:r>
      <w:r w:rsidR="005722E1" w:rsidRPr="004142CE">
        <w:rPr>
          <w:rFonts w:ascii="맑은 고딕" w:eastAsia="맑은 고딕" w:hAnsi="맑은 고딕" w:cs="Consolas"/>
          <w:color w:val="0080FF"/>
          <w:szCs w:val="18"/>
        </w:rPr>
        <w:t>loggable.userLog</w:t>
      </w:r>
      <w:r w:rsidR="005722E1" w:rsidRPr="004142CE">
        <w:rPr>
          <w:rFonts w:ascii="맑은 고딕" w:eastAsia="맑은 고딕" w:hAnsi="맑은 고딕" w:hint="eastAsia"/>
          <w:lang w:val="ko-KR"/>
        </w:rPr>
        <w:t xml:space="preserve">참고)시 해당 접근정보를 </w:t>
      </w:r>
      <w:r w:rsidR="005722E1" w:rsidRPr="004142CE">
        <w:rPr>
          <w:rFonts w:ascii="맑은 고딕" w:eastAsia="맑은 고딕" w:hAnsi="맑은 고딕"/>
          <w:lang w:val="ko-KR"/>
        </w:rPr>
        <w:t>DB(SYS_ULOG)</w:t>
      </w:r>
      <w:r w:rsidR="005722E1" w:rsidRPr="004142CE">
        <w:rPr>
          <w:rFonts w:ascii="맑은 고딕" w:eastAsia="맑은 고딕" w:hAnsi="맑은 고딕" w:hint="eastAsia"/>
          <w:lang w:val="ko-KR"/>
        </w:rPr>
        <w:t>에 저장한다.</w:t>
      </w:r>
    </w:p>
    <w:p w:rsidR="005722E1" w:rsidRPr="004142CE" w:rsidRDefault="005722E1" w:rsidP="00E72C1D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화면접근이 </w:t>
      </w:r>
      <w:r w:rsidRPr="004142CE">
        <w:rPr>
          <w:rFonts w:ascii="맑은 고딕" w:eastAsia="맑은 고딕" w:hAnsi="맑은 고딕" w:hint="eastAsia"/>
          <w:lang w:val="ko-KR"/>
        </w:rPr>
        <w:t>제한된 사용자인 경우 에러처리</w:t>
      </w:r>
    </w:p>
    <w:p w:rsidR="00774172" w:rsidRPr="004142CE" w:rsidRDefault="00774172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14" w:name="_Toc420506805"/>
      <w:r w:rsidRPr="004142CE">
        <w:rPr>
          <w:rFonts w:ascii="맑은 고딕" w:eastAsia="맑은 고딕" w:hAnsi="맑은 고딕" w:hint="eastAsia"/>
        </w:rPr>
        <w:t xml:space="preserve">관리자의 </w:t>
      </w:r>
      <w:r w:rsidRPr="004142CE">
        <w:rPr>
          <w:rFonts w:ascii="맑은 고딕" w:eastAsia="맑은 고딕" w:hAnsi="맑은 고딕"/>
        </w:rPr>
        <w:t xml:space="preserve">자동 </w:t>
      </w:r>
      <w:r w:rsidRPr="004142CE">
        <w:rPr>
          <w:rFonts w:ascii="맑은 고딕" w:eastAsia="맑은 고딕" w:hAnsi="맑은 고딕" w:hint="eastAsia"/>
        </w:rPr>
        <w:t>로그인 기능</w:t>
      </w:r>
      <w:bookmarkEnd w:id="14"/>
    </w:p>
    <w:p w:rsidR="00774172" w:rsidRPr="004142CE" w:rsidRDefault="008C6A7D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2E067F" wp14:editId="19BC3345">
                <wp:simplePos x="0" y="0"/>
                <wp:positionH relativeFrom="column">
                  <wp:posOffset>1533525</wp:posOffset>
                </wp:positionH>
                <wp:positionV relativeFrom="paragraph">
                  <wp:posOffset>941705</wp:posOffset>
                </wp:positionV>
                <wp:extent cx="142875" cy="2019300"/>
                <wp:effectExtent l="0" t="0" r="28575" b="19050"/>
                <wp:wrapNone/>
                <wp:docPr id="7" name="모서리가 둥근 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20193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49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F33866" id="모서리가 둥근 직사각형 7" o:spid="_x0000_s1026" style="position:absolute;left:0;text-align:left;margin-left:120.75pt;margin-top:74.15pt;width:11.25pt;height:15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" fillcolor="#fcf2d5 [662]" strokecolor="#f4bf2e [3206]" strokeweight=".5pt">
                <v:fill opacity="32125f"/>
                <v:stroke joinstyle="miter"/>
              </v:round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anchor distT="0" distB="0" distL="114300" distR="114300" simplePos="0" relativeHeight="251693056" behindDoc="0" locked="0" layoutInCell="1" allowOverlap="1" wp14:anchorId="64079EBA" wp14:editId="13613C69">
            <wp:simplePos x="0" y="0"/>
            <wp:positionH relativeFrom="margin">
              <wp:posOffset>438150</wp:posOffset>
            </wp:positionH>
            <wp:positionV relativeFrom="paragraph">
              <wp:posOffset>455930</wp:posOffset>
            </wp:positionV>
            <wp:extent cx="3714750" cy="3060700"/>
            <wp:effectExtent l="19050" t="19050" r="19050" b="25400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사용자관리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06070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4172" w:rsidRPr="004142CE">
        <w:rPr>
          <w:rFonts w:ascii="맑은 고딕" w:eastAsia="맑은 고딕" w:hAnsi="맑은 고딕"/>
          <w:lang w:val="ko-KR"/>
        </w:rPr>
        <w:t xml:space="preserve">관리자의 </w:t>
      </w:r>
      <w:r w:rsidR="00774172" w:rsidRPr="004142CE">
        <w:rPr>
          <w:rFonts w:ascii="맑은 고딕" w:eastAsia="맑은 고딕" w:hAnsi="맑은 고딕" w:hint="eastAsia"/>
          <w:lang w:val="ko-KR"/>
        </w:rPr>
        <w:t>자동로그인 기능이란 관리자가 사용자를 대신하여 시스템 상의 업무를 대행해주거나,</w:t>
      </w:r>
      <w:r w:rsidR="00774172" w:rsidRPr="004142CE">
        <w:rPr>
          <w:rFonts w:ascii="맑은 고딕" w:eastAsia="맑은 고딕" w:hAnsi="맑은 고딕"/>
          <w:lang w:val="ko-KR"/>
        </w:rPr>
        <w:t xml:space="preserve"> </w:t>
      </w:r>
      <w:r w:rsidR="00774172" w:rsidRPr="004142CE">
        <w:rPr>
          <w:rFonts w:ascii="맑은 고딕" w:eastAsia="맑은 고딕" w:hAnsi="맑은 고딕" w:hint="eastAsia"/>
          <w:lang w:val="ko-KR"/>
        </w:rPr>
        <w:t>문제의 원인을 분석하고자 할 때 사용하는 기능으로서,</w:t>
      </w:r>
      <w:r w:rsidR="00774172" w:rsidRPr="004142CE">
        <w:rPr>
          <w:rFonts w:ascii="맑은 고딕" w:eastAsia="맑은 고딕" w:hAnsi="맑은 고딕"/>
          <w:lang w:val="ko-KR"/>
        </w:rPr>
        <w:t xml:space="preserve"> </w:t>
      </w:r>
      <w:r w:rsidR="00774172" w:rsidRPr="004142CE">
        <w:rPr>
          <w:rFonts w:ascii="맑은 고딕" w:eastAsia="맑은 고딕" w:hAnsi="맑은 고딕" w:hint="eastAsia"/>
          <w:lang w:val="ko-KR"/>
        </w:rPr>
        <w:t>사용자의 세션으로 자동 로그인되어 시스템을 해당 사용자와 동일한 화면으로 접근할 수 있게 해주는 것이다.</w:t>
      </w:r>
    </w:p>
    <w:p w:rsidR="008C6A7D" w:rsidRPr="004142CE" w:rsidRDefault="008C6A7D" w:rsidP="008C6A7D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774172" w:rsidRPr="004142CE" w:rsidRDefault="0077417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이는 관리자로 로그인 후에 시스템관리 </w:t>
      </w:r>
      <w:r w:rsidRPr="004142CE">
        <w:rPr>
          <w:rFonts w:ascii="맑은 고딕" w:eastAsia="맑은 고딕" w:hAnsi="맑은 고딕"/>
          <w:lang w:val="ko-KR"/>
        </w:rPr>
        <w:t xml:space="preserve">– </w:t>
      </w:r>
      <w:r w:rsidRPr="004142CE">
        <w:rPr>
          <w:rFonts w:ascii="맑은 고딕" w:eastAsia="맑은 고딕" w:hAnsi="맑은 고딕" w:hint="eastAsia"/>
          <w:lang w:val="ko-KR"/>
        </w:rPr>
        <w:t xml:space="preserve">사용자관리 화면으로 접속하여 </w:t>
      </w:r>
      <w:r w:rsidR="008C6A7D" w:rsidRPr="004142CE">
        <w:rPr>
          <w:rFonts w:ascii="맑은 고딕" w:eastAsia="맑은 고딕" w:hAnsi="맑은 고딕" w:hint="eastAsia"/>
          <w:lang w:val="ko-KR"/>
        </w:rPr>
        <w:t>사용할 수 있다.</w:t>
      </w:r>
    </w:p>
    <w:p w:rsidR="008C6A7D" w:rsidRPr="004142CE" w:rsidRDefault="008C6A7D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826135</wp:posOffset>
                </wp:positionV>
                <wp:extent cx="847725" cy="209550"/>
                <wp:effectExtent l="133350" t="190500" r="28575" b="19050"/>
                <wp:wrapNone/>
                <wp:docPr id="12" name="사각형 설명선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209550"/>
                        </a:xfrm>
                        <a:prstGeom prst="wedgeRectCallout">
                          <a:avLst>
                            <a:gd name="adj1" fmla="val -60159"/>
                            <a:gd name="adj2" fmla="val -123864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493D" w:rsidRDefault="003A493D" w:rsidP="008C6A7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아</w:t>
                            </w:r>
                            <w:r>
                              <w:t>이콘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클</w:t>
                            </w:r>
                            <w:r>
                              <w:t>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사각형 설명선 12" o:spid="_x0000_s1027" type="#_x0000_t61" style="position:absolute;left:0;text-align:left;margin-left:142.5pt;margin-top:65.05pt;width:66.75pt;height:16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" adj="-2194,-15955" fillcolor="#f7d373 [2166]" strokecolor="#f4bf2e [3206]" strokeweight=".5pt">
                <v:fill color2="#f6ca55 [2614]" rotate="t" colors="0 #fbdda4;.5 #fad695;1 #fdd380" focus="100%" type="gradient">
                  <o:fill v:ext="view" type="gradientUnscaled"/>
                </v:fill>
                <v:textbox>
                  <w:txbxContent>
                    <w:p w:rsidR="003A493D" w:rsidRDefault="003A493D" w:rsidP="008C6A7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아</w:t>
                      </w:r>
                      <w:r>
                        <w:t>이콘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클</w:t>
                      </w:r>
                      <w:r>
                        <w:t>릭</w:t>
                      </w:r>
                    </w:p>
                  </w:txbxContent>
                </v:textbox>
              </v:shape>
            </w:pict>
          </mc:Fallback>
        </mc:AlternateContent>
      </w:r>
      <w:r w:rsidRPr="004142CE">
        <w:rPr>
          <w:rFonts w:ascii="맑은 고딕" w:eastAsia="맑은 고딕" w:hAnsi="맑은 고딕" w:hint="eastAsia"/>
          <w:lang w:val="ko-KR"/>
        </w:rPr>
        <w:t>이 기능을 활성화하기 위해서는 관리자와 사용자의 세션이 생성될 수 있도록 서버의 설정이 반드시 필요하다.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현 시스템에 대해 두 개의 도메인이 존재해야 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사용자가 </w:t>
      </w:r>
      <w:r w:rsidRPr="004142CE">
        <w:rPr>
          <w:rFonts w:ascii="맑은 고딕" w:eastAsia="맑은 고딕" w:hAnsi="맑은 고딕" w:hint="eastAsia"/>
          <w:lang w:val="ko-KR"/>
        </w:rPr>
        <w:lastRenderedPageBreak/>
        <w:t>접근하는 도메인과 관리자가 접근하는 도메인이 달라야 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이에 대한 서버의 설정이 이루어지면 </w:t>
      </w:r>
      <w:r w:rsidRPr="004142CE">
        <w:rPr>
          <w:rFonts w:ascii="맑은 고딕" w:eastAsia="맑은 고딕" w:hAnsi="맑은 고딕"/>
          <w:b/>
          <w:color w:val="901709" w:themeColor="accent6" w:themeShade="80"/>
          <w:lang w:val="ko-KR"/>
        </w:rPr>
        <w:t xml:space="preserve">app.properties </w:t>
      </w:r>
      <w:r w:rsidRPr="004142CE">
        <w:rPr>
          <w:rFonts w:ascii="맑은 고딕" w:eastAsia="맑은 고딕" w:hAnsi="맑은 고딕" w:hint="eastAsia"/>
          <w:b/>
          <w:color w:val="901709" w:themeColor="accent6" w:themeShade="80"/>
          <w:lang w:val="ko-KR"/>
        </w:rPr>
        <w:t xml:space="preserve">의 </w:t>
      </w:r>
      <w:r w:rsidRPr="004142CE">
        <w:rPr>
          <w:rFonts w:ascii="맑은 고딕" w:eastAsia="맑은 고딕" w:hAnsi="맑은 고딕"/>
          <w:b/>
          <w:color w:val="901709" w:themeColor="accent6" w:themeShade="80"/>
          <w:lang w:val="ko-KR"/>
        </w:rPr>
        <w:t>domain.user</w:t>
      </w:r>
      <w:r w:rsidRPr="004142CE">
        <w:rPr>
          <w:rFonts w:ascii="맑은 고딕" w:eastAsia="맑은 고딕" w:hAnsi="맑은 고딕"/>
          <w:color w:val="901709" w:themeColor="accent6" w:themeShade="80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에 해당 도메인을 명시해주어야 한다.</w:t>
      </w:r>
    </w:p>
    <w:p w:rsidR="00196548" w:rsidRPr="004142CE" w:rsidRDefault="00196548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15" w:name="_Toc420506806"/>
      <w:r w:rsidRPr="004142CE">
        <w:rPr>
          <w:rFonts w:ascii="맑은 고딕" w:eastAsia="맑은 고딕" w:hAnsi="맑은 고딕" w:hint="eastAsia"/>
        </w:rPr>
        <w:t>사용자 그룹</w:t>
      </w:r>
      <w:bookmarkEnd w:id="15"/>
    </w:p>
    <w:p w:rsidR="00196548" w:rsidRPr="004142CE" w:rsidRDefault="00B71A3C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사용자 그룹은 현재 기준으로 SYSTEM(시스템관리그룹)</w:t>
      </w:r>
      <w:r w:rsidRPr="004142CE">
        <w:rPr>
          <w:rFonts w:ascii="맑은 고딕" w:eastAsia="맑은 고딕" w:hAnsi="맑은 고딕"/>
          <w:lang w:val="ko-KR"/>
        </w:rPr>
        <w:t xml:space="preserve">, </w:t>
      </w:r>
      <w:r w:rsidRPr="004142CE">
        <w:rPr>
          <w:rFonts w:ascii="맑은 고딕" w:eastAsia="맑은 고딕" w:hAnsi="맑은 고딕" w:hint="eastAsia"/>
          <w:lang w:val="ko-KR"/>
        </w:rPr>
        <w:t>USER01(사용자그룹0</w:t>
      </w:r>
      <w:r w:rsidRPr="004142CE">
        <w:rPr>
          <w:rFonts w:ascii="맑은 고딕" w:eastAsia="맑은 고딕" w:hAnsi="맑은 고딕"/>
          <w:lang w:val="ko-KR"/>
        </w:rPr>
        <w:t xml:space="preserve">1), </w:t>
      </w:r>
      <w:r w:rsidRPr="004142CE">
        <w:rPr>
          <w:rFonts w:ascii="맑은 고딕" w:eastAsia="맑은 고딕" w:hAnsi="맑은 고딕" w:hint="eastAsia"/>
          <w:lang w:val="ko-KR"/>
        </w:rPr>
        <w:t xml:space="preserve">USER02(사용자그룹02) 의 </w:t>
      </w:r>
      <w:r w:rsidRPr="004142CE">
        <w:rPr>
          <w:rFonts w:ascii="맑은 고딕" w:eastAsia="맑은 고딕" w:hAnsi="맑은 고딕"/>
          <w:lang w:val="ko-KR"/>
        </w:rPr>
        <w:t>3</w:t>
      </w:r>
      <w:r w:rsidRPr="004142CE">
        <w:rPr>
          <w:rFonts w:ascii="맑은 고딕" w:eastAsia="맑은 고딕" w:hAnsi="맑은 고딕" w:hint="eastAsia"/>
          <w:lang w:val="ko-KR"/>
        </w:rPr>
        <w:t>가지로 되어 있으나,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 중 </w:t>
      </w:r>
      <w:r w:rsidRPr="004142CE">
        <w:rPr>
          <w:rFonts w:ascii="맑은 고딕" w:eastAsia="맑은 고딕" w:hAnsi="맑은 고딕"/>
          <w:lang w:val="ko-KR"/>
        </w:rPr>
        <w:t xml:space="preserve">SYSTEM </w:t>
      </w:r>
      <w:r w:rsidRPr="004142CE">
        <w:rPr>
          <w:rFonts w:ascii="맑은 고딕" w:eastAsia="맑은 고딕" w:hAnsi="맑은 고딕" w:hint="eastAsia"/>
          <w:lang w:val="ko-KR"/>
        </w:rPr>
        <w:t>은 반드시 필요한 그룹이다.</w:t>
      </w:r>
    </w:p>
    <w:p w:rsidR="00196548" w:rsidRPr="004142CE" w:rsidRDefault="00B71A3C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SYSTEM 그룹은 반드시 정의되어야 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이는 어플리케이션 상에 </w:t>
      </w:r>
      <w:r w:rsidRPr="004142CE">
        <w:rPr>
          <w:rFonts w:ascii="맑은 고딕" w:eastAsia="맑은 고딕" w:hAnsi="맑은 고딕"/>
          <w:lang w:val="ko-KR"/>
        </w:rPr>
        <w:t xml:space="preserve">ADMIN_GROUP </w:t>
      </w:r>
      <w:r w:rsidRPr="004142CE">
        <w:rPr>
          <w:rFonts w:ascii="맑은 고딕" w:eastAsia="맑은 고딕" w:hAnsi="맑은 고딕" w:hint="eastAsia"/>
          <w:lang w:val="ko-KR"/>
        </w:rPr>
        <w:t>으로 정의되어 있다.</w:t>
      </w:r>
    </w:p>
    <w:p w:rsidR="00B71A3C" w:rsidRPr="004142CE" w:rsidRDefault="00B71A3C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ADMIN_GROUP </w:t>
      </w:r>
      <w:r w:rsidRPr="004142CE">
        <w:rPr>
          <w:rFonts w:ascii="맑은 고딕" w:eastAsia="맑은 고딕" w:hAnsi="맑은 고딕" w:hint="eastAsia"/>
          <w:lang w:val="ko-KR"/>
        </w:rPr>
        <w:t xml:space="preserve">에 추가하고자 하는 그룹이 있다면 </w:t>
      </w:r>
      <w:proofErr w:type="gramStart"/>
      <w:r w:rsidRPr="004142CE">
        <w:rPr>
          <w:rFonts w:ascii="맑은 고딕" w:eastAsia="맑은 고딕" w:hAnsi="맑은 고딕" w:hint="eastAsia"/>
          <w:b/>
          <w:color w:val="901709" w:themeColor="accent6" w:themeShade="80"/>
          <w:lang w:val="ko-KR"/>
        </w:rPr>
        <w:t>BaseConstants.ADMIN</w:t>
      </w:r>
      <w:proofErr w:type="gramEnd"/>
      <w:r w:rsidRPr="004142CE">
        <w:rPr>
          <w:rFonts w:ascii="맑은 고딕" w:eastAsia="맑은 고딕" w:hAnsi="맑은 고딕" w:hint="eastAsia"/>
          <w:b/>
          <w:color w:val="901709" w:themeColor="accent6" w:themeShade="80"/>
          <w:lang w:val="ko-KR"/>
        </w:rPr>
        <w:t>_GROUPS</w:t>
      </w:r>
      <w:r w:rsidRPr="004142CE">
        <w:rPr>
          <w:rFonts w:ascii="맑은 고딕" w:eastAsia="맑은 고딕" w:hAnsi="맑은 고딕" w:hint="eastAsia"/>
          <w:color w:val="901709" w:themeColor="accent6" w:themeShade="80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에 추가할 그룹 </w:t>
      </w:r>
      <w:r w:rsidRPr="004142CE">
        <w:rPr>
          <w:rFonts w:ascii="맑은 고딕" w:eastAsia="맑은 고딕" w:hAnsi="맑은 고딕"/>
          <w:lang w:val="ko-KR"/>
        </w:rPr>
        <w:t>I</w:t>
      </w:r>
      <w:r w:rsidRPr="004142CE">
        <w:rPr>
          <w:rFonts w:ascii="맑은 고딕" w:eastAsia="맑은 고딕" w:hAnsi="맑은 고딕" w:hint="eastAsia"/>
          <w:lang w:val="ko-KR"/>
        </w:rPr>
        <w:t>D를 add하도록 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</w:p>
    <w:p w:rsidR="00B71A3C" w:rsidRPr="004142CE" w:rsidRDefault="00B71A3C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SYSTEM 그룹은 반드시 정의되어야 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이는 어플리케이션 상에 </w:t>
      </w:r>
      <w:r w:rsidRPr="004142CE">
        <w:rPr>
          <w:rFonts w:ascii="맑은 고딕" w:eastAsia="맑은 고딕" w:hAnsi="맑은 고딕"/>
          <w:lang w:val="ko-KR"/>
        </w:rPr>
        <w:t xml:space="preserve">ADMIN_GROUP </w:t>
      </w:r>
      <w:r w:rsidRPr="004142CE">
        <w:rPr>
          <w:rFonts w:ascii="맑은 고딕" w:eastAsia="맑은 고딕" w:hAnsi="맑은 고딕" w:hint="eastAsia"/>
          <w:lang w:val="ko-KR"/>
        </w:rPr>
        <w:t>으로 정의되어 있다.</w:t>
      </w:r>
    </w:p>
    <w:p w:rsidR="00C73CC4" w:rsidRPr="004142CE" w:rsidRDefault="00C73CC4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사용자그룹은 시스템관리 </w:t>
      </w:r>
      <w:r w:rsidRPr="004142CE">
        <w:rPr>
          <w:rFonts w:ascii="맑은 고딕" w:eastAsia="맑은 고딕" w:hAnsi="맑은 고딕"/>
          <w:lang w:val="ko-KR"/>
        </w:rPr>
        <w:t xml:space="preserve">– </w:t>
      </w:r>
      <w:r w:rsidRPr="004142CE">
        <w:rPr>
          <w:rFonts w:ascii="맑은 고딕" w:eastAsia="맑은 고딕" w:hAnsi="맑은 고딕" w:hint="eastAsia"/>
          <w:lang w:val="ko-KR"/>
        </w:rPr>
        <w:t>사용자그룹관리를 사용하여 사용자와 그룹을 맵핑한다.</w:t>
      </w:r>
    </w:p>
    <w:p w:rsidR="00C73CC4" w:rsidRPr="004142CE" w:rsidRDefault="00C73CC4" w:rsidP="00C73CC4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noProof/>
        </w:rPr>
        <w:drawing>
          <wp:inline distT="0" distB="0" distL="0" distR="0">
            <wp:extent cx="5210175" cy="4260543"/>
            <wp:effectExtent l="19050" t="19050" r="9525" b="2603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룹관리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73" cy="4268392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71A3C" w:rsidRPr="004142CE" w:rsidRDefault="00B71A3C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16" w:name="_Toc420506807"/>
      <w:r w:rsidRPr="004142CE">
        <w:rPr>
          <w:rFonts w:ascii="맑은 고딕" w:eastAsia="맑은 고딕" w:hAnsi="맑은 고딕" w:hint="eastAsia"/>
        </w:rPr>
        <w:t>화면</w:t>
      </w:r>
      <w:r w:rsidR="00E648ED" w:rsidRPr="004142CE">
        <w:rPr>
          <w:rFonts w:ascii="맑은 고딕" w:eastAsia="맑은 고딕" w:hAnsi="맑은 고딕" w:hint="eastAsia"/>
        </w:rPr>
        <w:t xml:space="preserve"> 및 메뉴</w:t>
      </w:r>
      <w:r w:rsidRPr="004142CE">
        <w:rPr>
          <w:rFonts w:ascii="맑은 고딕" w:eastAsia="맑은 고딕" w:hAnsi="맑은 고딕" w:hint="eastAsia"/>
        </w:rPr>
        <w:t xml:space="preserve"> 권한 설정</w:t>
      </w:r>
      <w:bookmarkEnd w:id="16"/>
    </w:p>
    <w:p w:rsidR="00B71A3C" w:rsidRPr="004142CE" w:rsidRDefault="00E648ED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화면에 대한 접근 권한의 제한 처리는 관리하고 있는 화면 목록을 기준으로 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따라서 관리되지 않는 화면까지 모든 제한 처리가 필요한 경우엔 </w:t>
      </w:r>
      <w:r w:rsidRPr="004142CE">
        <w:rPr>
          <w:rFonts w:ascii="맑은 고딕" w:eastAsia="맑은 고딕" w:hAnsi="맑은 고딕"/>
          <w:lang w:val="ko-KR"/>
        </w:rPr>
        <w:t xml:space="preserve">SecurityInterceptor </w:t>
      </w:r>
      <w:r w:rsidRPr="004142CE">
        <w:rPr>
          <w:rFonts w:ascii="맑은 고딕" w:eastAsia="맑은 고딕" w:hAnsi="맑은 고딕" w:hint="eastAsia"/>
          <w:lang w:val="ko-KR"/>
        </w:rPr>
        <w:t>의 변경이 요구된다.</w:t>
      </w:r>
    </w:p>
    <w:p w:rsidR="00E648ED" w:rsidRPr="004142CE" w:rsidRDefault="00E648ED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lastRenderedPageBreak/>
        <w:t xml:space="preserve">메뉴의 권한은 동일한 </w:t>
      </w:r>
      <w:r w:rsidRPr="004142CE">
        <w:rPr>
          <w:rFonts w:ascii="맑은 고딕" w:eastAsia="맑은 고딕" w:hAnsi="맑은 고딕"/>
          <w:lang w:val="ko-KR"/>
        </w:rPr>
        <w:t>URL</w:t>
      </w:r>
      <w:r w:rsidRPr="004142CE">
        <w:rPr>
          <w:rFonts w:ascii="맑은 고딕" w:eastAsia="맑은 고딕" w:hAnsi="맑은 고딕" w:hint="eastAsia"/>
          <w:lang w:val="ko-KR"/>
        </w:rPr>
        <w:t>을 기준으로 해당 화면의 권한이 있는지를 체크하여 활성화</w:t>
      </w:r>
      <w:proofErr w:type="gramStart"/>
      <w:r w:rsidRPr="004142CE">
        <w:rPr>
          <w:rFonts w:ascii="맑은 고딕" w:eastAsia="맑은 고딕" w:hAnsi="맑은 고딕" w:hint="eastAsia"/>
          <w:lang w:val="ko-KR"/>
        </w:rPr>
        <w:t>,비활성화</w:t>
      </w:r>
      <w:proofErr w:type="gramEnd"/>
      <w:r w:rsidRPr="004142CE">
        <w:rPr>
          <w:rFonts w:ascii="맑은 고딕" w:eastAsia="맑은 고딕" w:hAnsi="맑은 고딕" w:hint="eastAsia"/>
          <w:lang w:val="ko-KR"/>
        </w:rPr>
        <w:t xml:space="preserve"> 형태로 표시된다.</w:t>
      </w:r>
    </w:p>
    <w:p w:rsidR="00B71A3C" w:rsidRPr="004142CE" w:rsidRDefault="00E648ED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기본 </w:t>
      </w:r>
      <w:r w:rsidRPr="004142CE">
        <w:rPr>
          <w:rFonts w:ascii="맑은 고딕" w:eastAsia="맑은 고딕" w:hAnsi="맑은 고딕"/>
          <w:lang w:val="ko-KR"/>
        </w:rPr>
        <w:t xml:space="preserve">CRUD </w:t>
      </w:r>
      <w:r w:rsidRPr="004142CE">
        <w:rPr>
          <w:rFonts w:ascii="맑은 고딕" w:eastAsia="맑은 고딕" w:hAnsi="맑은 고딕" w:hint="eastAsia"/>
          <w:lang w:val="ko-KR"/>
        </w:rPr>
        <w:t>를 구현 후 해당 화면의 접근권한을 설정해야할 경우에 사용되며</w:t>
      </w:r>
      <w:r w:rsidR="003911C6" w:rsidRPr="004142CE">
        <w:rPr>
          <w:rFonts w:ascii="맑은 고딕" w:eastAsia="맑은 고딕" w:hAnsi="맑은 고딕" w:hint="eastAsia"/>
          <w:lang w:val="ko-KR"/>
        </w:rPr>
        <w:t>,</w:t>
      </w:r>
      <w:r w:rsidR="003911C6" w:rsidRPr="004142CE">
        <w:rPr>
          <w:rFonts w:ascii="맑은 고딕" w:eastAsia="맑은 고딕" w:hAnsi="맑은 고딕"/>
          <w:lang w:val="ko-KR"/>
        </w:rPr>
        <w:t xml:space="preserve"> </w:t>
      </w:r>
      <w:r w:rsidR="003911C6" w:rsidRPr="004142CE">
        <w:rPr>
          <w:rFonts w:ascii="맑은 고딕" w:eastAsia="맑은 고딕" w:hAnsi="맑은 고딕" w:hint="eastAsia"/>
          <w:lang w:val="ko-KR"/>
        </w:rPr>
        <w:t xml:space="preserve">시스템관리의 </w:t>
      </w:r>
      <w:r w:rsidR="003911C6" w:rsidRPr="004142CE">
        <w:rPr>
          <w:rFonts w:ascii="맑은 고딕" w:eastAsia="맑은 고딕" w:hAnsi="맑은 고딕"/>
          <w:lang w:val="ko-KR"/>
        </w:rPr>
        <w:t>[</w:t>
      </w:r>
      <w:r w:rsidR="003911C6" w:rsidRPr="004142CE">
        <w:rPr>
          <w:rFonts w:ascii="맑은 고딕" w:eastAsia="맑은 고딕" w:hAnsi="맑은 고딕" w:hint="eastAsia"/>
          <w:lang w:val="ko-KR"/>
        </w:rPr>
        <w:t>화면관리]</w:t>
      </w:r>
      <w:proofErr w:type="gramStart"/>
      <w:r w:rsidR="003911C6" w:rsidRPr="004142CE">
        <w:rPr>
          <w:rFonts w:ascii="맑은 고딕" w:eastAsia="맑은 고딕" w:hAnsi="맑은 고딕"/>
          <w:lang w:val="ko-KR"/>
        </w:rPr>
        <w:t>,[</w:t>
      </w:r>
      <w:proofErr w:type="gramEnd"/>
      <w:r w:rsidR="003911C6" w:rsidRPr="004142CE">
        <w:rPr>
          <w:rFonts w:ascii="맑은 고딕" w:eastAsia="맑은 고딕" w:hAnsi="맑은 고딕" w:hint="eastAsia"/>
          <w:lang w:val="ko-KR"/>
        </w:rPr>
        <w:t>메뉴관리]</w:t>
      </w:r>
      <w:r w:rsidR="003911C6" w:rsidRPr="004142CE">
        <w:rPr>
          <w:rFonts w:ascii="맑은 고딕" w:eastAsia="맑은 고딕" w:hAnsi="맑은 고딕"/>
          <w:lang w:val="ko-KR"/>
        </w:rPr>
        <w:t>,[</w:t>
      </w:r>
      <w:r w:rsidR="003911C6" w:rsidRPr="004142CE">
        <w:rPr>
          <w:rFonts w:ascii="맑은 고딕" w:eastAsia="맑은 고딕" w:hAnsi="맑은 고딕" w:hint="eastAsia"/>
          <w:lang w:val="ko-KR"/>
        </w:rPr>
        <w:t>그룹화면관리]</w:t>
      </w:r>
      <w:r w:rsidR="003911C6" w:rsidRPr="004142CE">
        <w:rPr>
          <w:rFonts w:ascii="맑은 고딕" w:eastAsia="맑은 고딕" w:hAnsi="맑은 고딕"/>
          <w:lang w:val="ko-KR"/>
        </w:rPr>
        <w:t>,[</w:t>
      </w:r>
      <w:r w:rsidR="003911C6" w:rsidRPr="004142CE">
        <w:rPr>
          <w:rFonts w:ascii="맑은 고딕" w:eastAsia="맑은 고딕" w:hAnsi="맑은 고딕" w:hint="eastAsia"/>
          <w:lang w:val="ko-KR"/>
        </w:rPr>
        <w:t>사용자화면관리]</w:t>
      </w:r>
      <w:r w:rsidR="003911C6" w:rsidRPr="004142CE">
        <w:rPr>
          <w:rFonts w:ascii="맑은 고딕" w:eastAsia="맑은 고딕" w:hAnsi="맑은 고딕"/>
          <w:lang w:val="ko-KR"/>
        </w:rPr>
        <w:t xml:space="preserve"> </w:t>
      </w:r>
      <w:r w:rsidR="003911C6" w:rsidRPr="004142CE">
        <w:rPr>
          <w:rFonts w:ascii="맑은 고딕" w:eastAsia="맑은 고딕" w:hAnsi="맑은 고딕" w:hint="eastAsia"/>
          <w:lang w:val="ko-KR"/>
        </w:rPr>
        <w:t>의 기능을 이용하여 권한을 설정한다.</w:t>
      </w:r>
    </w:p>
    <w:p w:rsidR="003911C6" w:rsidRPr="004142CE" w:rsidRDefault="003911C6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이에 대한 처리는 샘플게시판 개발 가이드의 권한 설정 부분에 설명되어 있으므로 별도의 기능설명은 생략한다.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다만,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사용자화면관리는 그룹화면에 정의되어 있는 부분 이외에 예외사항을 처리하기 위한 용도이므로 특수한 경우가 아니면 별도의 관리가 필요없다.</w:t>
      </w:r>
    </w:p>
    <w:p w:rsidR="00196548" w:rsidRPr="004142CE" w:rsidRDefault="00196548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17" w:name="_Toc420506808"/>
      <w:r w:rsidRPr="004142CE">
        <w:rPr>
          <w:rFonts w:ascii="맑은 고딕" w:eastAsia="맑은 고딕" w:hAnsi="맑은 고딕" w:hint="eastAsia"/>
        </w:rPr>
        <w:t>P</w:t>
      </w:r>
      <w:r w:rsidRPr="004142CE">
        <w:rPr>
          <w:rFonts w:ascii="맑은 고딕" w:eastAsia="맑은 고딕" w:hAnsi="맑은 고딕"/>
        </w:rPr>
        <w:t>agination</w:t>
      </w:r>
      <w:r w:rsidRPr="004142CE">
        <w:rPr>
          <w:rFonts w:ascii="맑은 고딕" w:eastAsia="맑은 고딕" w:hAnsi="맑은 고딕" w:hint="eastAsia"/>
        </w:rPr>
        <w:t xml:space="preserve"> 기능</w:t>
      </w:r>
      <w:bookmarkEnd w:id="17"/>
    </w:p>
    <w:p w:rsidR="00196548" w:rsidRPr="004142CE" w:rsidRDefault="00A7435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페이징은 그림과 같이 Grid에 </w:t>
      </w:r>
      <w:r w:rsidRPr="004142CE">
        <w:rPr>
          <w:rFonts w:ascii="맑은 고딕" w:eastAsia="맑은 고딕" w:hAnsi="맑은 고딕"/>
          <w:lang w:val="ko-KR"/>
        </w:rPr>
        <w:t xml:space="preserve">Pagination </w:t>
      </w:r>
      <w:r w:rsidRPr="004142CE">
        <w:rPr>
          <w:rFonts w:ascii="맑은 고딕" w:eastAsia="맑은 고딕" w:hAnsi="맑은 고딕" w:hint="eastAsia"/>
          <w:lang w:val="ko-KR"/>
        </w:rPr>
        <w:t>속성이 정의되어 있으면 표시되며,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현 시스템에선 </w:t>
      </w:r>
      <w:r w:rsidRPr="004142CE">
        <w:rPr>
          <w:rFonts w:ascii="맑은 고딕" w:eastAsia="맑은 고딕" w:hAnsi="맑은 고딕"/>
          <w:lang w:val="ko-KR"/>
        </w:rPr>
        <w:t xml:space="preserve">Server Side Pagination </w:t>
      </w:r>
      <w:r w:rsidRPr="004142CE">
        <w:rPr>
          <w:rFonts w:ascii="맑은 고딕" w:eastAsia="맑은 고딕" w:hAnsi="맑은 고딕" w:hint="eastAsia"/>
          <w:lang w:val="ko-KR"/>
        </w:rPr>
        <w:t>을 기본으로 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따라서,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해당 속성이 화면상에 정의될 경우 페이징에 관한 정보가 다음의 Parameter 들이 전달되며,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Java Source 상에선 해당 </w:t>
      </w:r>
      <w:r w:rsidRPr="004142CE">
        <w:rPr>
          <w:rFonts w:ascii="맑은 고딕" w:eastAsia="맑은 고딕" w:hAnsi="맑은 고딕"/>
          <w:lang w:val="ko-KR"/>
        </w:rPr>
        <w:t xml:space="preserve">Parameter </w:t>
      </w:r>
      <w:r w:rsidRPr="004142CE">
        <w:rPr>
          <w:rFonts w:ascii="맑은 고딕" w:eastAsia="맑은 고딕" w:hAnsi="맑은 고딕" w:hint="eastAsia"/>
          <w:lang w:val="ko-KR"/>
        </w:rPr>
        <w:t>가 있을 경우 페이징된 결과 목록을 반환한다.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2458"/>
        <w:gridCol w:w="1919"/>
        <w:gridCol w:w="2851"/>
      </w:tblGrid>
      <w:tr w:rsidR="00A74352" w:rsidRPr="004142CE" w:rsidTr="00A743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58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T</w:t>
            </w:r>
            <w:r w:rsidRPr="004142CE">
              <w:rPr>
                <w:rFonts w:ascii="맑은 고딕" w:eastAsia="맑은 고딕" w:hAnsi="맑은 고딕"/>
                <w:lang w:val="ko-KR"/>
              </w:rPr>
              <w:t>ype</w:t>
            </w: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Parameter Name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Description</w:t>
            </w:r>
          </w:p>
        </w:tc>
      </w:tr>
      <w:tr w:rsidR="00A74352" w:rsidRPr="004142CE" w:rsidTr="00A74352">
        <w:tc>
          <w:tcPr>
            <w:tcW w:w="2458" w:type="dxa"/>
            <w:vMerge w:val="restart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페이징 요청 </w:t>
            </w:r>
            <w:r w:rsidRPr="004142CE">
              <w:rPr>
                <w:rFonts w:ascii="맑은 고딕" w:eastAsia="맑은 고딕" w:hAnsi="맑은 고딕"/>
                <w:lang w:val="ko-KR"/>
              </w:rPr>
              <w:t>Parameter</w:t>
            </w: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page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현재 페이지 번호</w:t>
            </w:r>
          </w:p>
        </w:tc>
      </w:tr>
      <w:tr w:rsidR="00A74352" w:rsidRPr="004142CE" w:rsidTr="00A74352">
        <w:tc>
          <w:tcPr>
            <w:tcW w:w="2458" w:type="dxa"/>
            <w:vMerge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rows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현재 화면당 출력수</w:t>
            </w:r>
          </w:p>
        </w:tc>
      </w:tr>
      <w:tr w:rsidR="00A74352" w:rsidRPr="004142CE" w:rsidTr="00A74352">
        <w:tc>
          <w:tcPr>
            <w:tcW w:w="2458" w:type="dxa"/>
            <w:vMerge w:val="restart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검색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결과 페이징 데이터</w:t>
            </w: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total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검색한 총 건수</w:t>
            </w:r>
          </w:p>
        </w:tc>
      </w:tr>
      <w:tr w:rsidR="00A74352" w:rsidRPr="004142CE" w:rsidTr="00A74352">
        <w:tc>
          <w:tcPr>
            <w:tcW w:w="2458" w:type="dxa"/>
            <w:vMerge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pages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검색한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총 페이지수</w:t>
            </w:r>
          </w:p>
        </w:tc>
      </w:tr>
      <w:tr w:rsidR="00A74352" w:rsidRPr="004142CE" w:rsidTr="00A74352">
        <w:tc>
          <w:tcPr>
            <w:tcW w:w="2458" w:type="dxa"/>
            <w:vMerge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count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현재 결과 목록 건수</w:t>
            </w:r>
          </w:p>
        </w:tc>
      </w:tr>
      <w:tr w:rsidR="00A74352" w:rsidRPr="004142CE" w:rsidTr="00A74352">
        <w:tc>
          <w:tcPr>
            <w:tcW w:w="2458" w:type="dxa"/>
            <w:vMerge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rows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검색한 결과 목록 데이터</w:t>
            </w:r>
          </w:p>
        </w:tc>
      </w:tr>
    </w:tbl>
    <w:p w:rsidR="00A74352" w:rsidRPr="004142CE" w:rsidRDefault="00A74352" w:rsidP="00A74352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EF62C6" w:rsidRPr="004142CE" w:rsidRDefault="005D2B10" w:rsidP="00EF62C6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F728C6" wp14:editId="6EE40826">
                <wp:simplePos x="0" y="0"/>
                <wp:positionH relativeFrom="column">
                  <wp:posOffset>447674</wp:posOffset>
                </wp:positionH>
                <wp:positionV relativeFrom="paragraph">
                  <wp:posOffset>3093085</wp:posOffset>
                </wp:positionV>
                <wp:extent cx="5495925" cy="390525"/>
                <wp:effectExtent l="0" t="0" r="28575" b="28575"/>
                <wp:wrapNone/>
                <wp:docPr id="38" name="모서리가 둥근 직사각형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95925" cy="39052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49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E7853" id="모서리가 둥근 직사각형 38" o:spid="_x0000_s1026" style="position:absolute;left:0;text-align:left;margin-left:35.25pt;margin-top:243.55pt;width:432.75pt;height:30.7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" fillcolor="#fcf2d5 [662]" strokecolor="#f4bf2e [3206]" strokeweight=".5pt">
                <v:fill opacity="32125f"/>
                <v:stroke joinstyle="miter"/>
              </v:roundrect>
            </w:pict>
          </mc:Fallback>
        </mc:AlternateContent>
      </w:r>
      <w:r w:rsidRPr="004142CE">
        <w:rPr>
          <w:rFonts w:ascii="맑은 고딕" w:eastAsia="맑은 고딕" w:hAnsi="맑은 고딕"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904087" wp14:editId="1508406E">
                <wp:simplePos x="0" y="0"/>
                <wp:positionH relativeFrom="margin">
                  <wp:posOffset>2943225</wp:posOffset>
                </wp:positionH>
                <wp:positionV relativeFrom="paragraph">
                  <wp:posOffset>2591435</wp:posOffset>
                </wp:positionV>
                <wp:extent cx="1428750" cy="257175"/>
                <wp:effectExtent l="0" t="0" r="19050" b="295275"/>
                <wp:wrapNone/>
                <wp:docPr id="39" name="사각형 설명선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28750" cy="257175"/>
                        </a:xfrm>
                        <a:prstGeom prst="wedgeRectCallout">
                          <a:avLst>
                            <a:gd name="adj1" fmla="val 37848"/>
                            <a:gd name="adj2" fmla="val 145825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493D" w:rsidRDefault="003A493D" w:rsidP="00A7435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Pagination </w:t>
                            </w:r>
                            <w:r>
                              <w:rPr>
                                <w:rFonts w:hint="eastAsia"/>
                              </w:rPr>
                              <w:t>영</w:t>
                            </w:r>
                            <w:r>
                              <w:t>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04087" id="사각형 설명선 39" o:spid="_x0000_s1028" type="#_x0000_t61" style="position:absolute;left:0;text-align:left;margin-left:231.75pt;margin-top:204.05pt;width:112.5pt;height:20.2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" adj="18975,42298" fillcolor="#f7d373 [2166]" strokecolor="#f4bf2e [3206]" strokeweight=".5pt">
                <v:fill color2="#f6ca55 [2614]" rotate="t" colors="0 #fbdda4;.5 #fad695;1 #fdd380" focus="100%" type="gradient">
                  <o:fill v:ext="view" type="gradientUnscaled"/>
                </v:fill>
                <v:textbox>
                  <w:txbxContent>
                    <w:p w:rsidR="003A493D" w:rsidRDefault="003A493D" w:rsidP="00A7435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Pagination </w:t>
                      </w:r>
                      <w:r>
                        <w:rPr>
                          <w:rFonts w:hint="eastAsia"/>
                        </w:rPr>
                        <w:t>영</w:t>
                      </w:r>
                      <w:r>
                        <w:t>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62C6" w:rsidRPr="004142CE">
        <w:rPr>
          <w:rFonts w:ascii="맑은 고딕" w:eastAsia="맑은 고딕" w:hAnsi="맑은 고딕"/>
          <w:noProof/>
        </w:rPr>
        <w:drawing>
          <wp:inline distT="0" distB="0" distL="0" distR="0">
            <wp:extent cx="5460266" cy="3429000"/>
            <wp:effectExtent l="19050" t="19050" r="26670" b="1905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일정목록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733" cy="3434317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D2B10" w:rsidRPr="004142CE" w:rsidRDefault="005D2B10" w:rsidP="00EF62C6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5D2B10" w:rsidRPr="004142CE" w:rsidRDefault="005D2B10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페이징은 자동으로 프레임워크에서 처리되어 반환되므로 자바 소스 단위에선 별도의 구현은 필요 없으며,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다만 </w:t>
      </w:r>
      <w:r w:rsidRPr="004142CE">
        <w:rPr>
          <w:rFonts w:ascii="맑은 고딕" w:eastAsia="맑은 고딕" w:hAnsi="맑은 고딕"/>
          <w:lang w:val="ko-KR"/>
        </w:rPr>
        <w:t xml:space="preserve">Mybatis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>SQL</w:t>
      </w:r>
      <w:r w:rsidRPr="004142CE">
        <w:rPr>
          <w:rFonts w:ascii="맑은 고딕" w:eastAsia="맑은 고딕" w:hAnsi="맑은 고딕" w:hint="eastAsia"/>
          <w:lang w:val="ko-KR"/>
        </w:rPr>
        <w:t xml:space="preserve">을 구현할 때 반드시 검색 </w:t>
      </w:r>
      <w:r w:rsidRPr="004142CE">
        <w:rPr>
          <w:rFonts w:ascii="맑은 고딕" w:eastAsia="맑은 고딕" w:hAnsi="맑은 고딕"/>
          <w:lang w:val="ko-KR"/>
        </w:rPr>
        <w:t xml:space="preserve">SQL </w:t>
      </w:r>
      <w:r w:rsidRPr="004142CE">
        <w:rPr>
          <w:rFonts w:ascii="맑은 고딕" w:eastAsia="맑은 고딕" w:hAnsi="맑은 고딕" w:hint="eastAsia"/>
          <w:lang w:val="ko-KR"/>
        </w:rPr>
        <w:t xml:space="preserve">이외에 </w:t>
      </w:r>
      <w:r w:rsidRPr="004142CE">
        <w:rPr>
          <w:rFonts w:ascii="맑은 고딕" w:eastAsia="맑은 고딕" w:hAnsi="맑은 고딕"/>
          <w:lang w:val="ko-KR"/>
        </w:rPr>
        <w:t xml:space="preserve">Count </w:t>
      </w:r>
      <w:r w:rsidRPr="004142CE">
        <w:rPr>
          <w:rFonts w:ascii="맑은 고딕" w:eastAsia="맑은 고딕" w:hAnsi="맑은 고딕" w:hint="eastAsia"/>
          <w:lang w:val="ko-KR"/>
        </w:rPr>
        <w:t>SQL이 필요하고,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페이징은 위한 SubQuery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가 구현되어야 한다.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5D2B10" w:rsidRPr="004142CE" w:rsidTr="005D2B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5D2B10" w:rsidRPr="004142CE" w:rsidRDefault="005D2B10" w:rsidP="00EF62C6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페이징 구현 예제</w:t>
            </w:r>
          </w:p>
        </w:tc>
      </w:tr>
      <w:tr w:rsidR="005D2B10" w:rsidRPr="004142CE" w:rsidTr="005D2B10">
        <w:tc>
          <w:tcPr>
            <w:tcW w:w="9350" w:type="dxa"/>
          </w:tcPr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8430279" wp14:editId="5DC2A8C2">
                      <wp:simplePos x="0" y="0"/>
                      <wp:positionH relativeFrom="margin">
                        <wp:posOffset>3642360</wp:posOffset>
                      </wp:positionH>
                      <wp:positionV relativeFrom="paragraph">
                        <wp:posOffset>40005</wp:posOffset>
                      </wp:positionV>
                      <wp:extent cx="1428750" cy="257175"/>
                      <wp:effectExtent l="381000" t="0" r="19050" b="28575"/>
                      <wp:wrapNone/>
                      <wp:docPr id="42" name="사각형 설명선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428750" cy="257175"/>
                              </a:xfrm>
                              <a:prstGeom prst="wedgeRectCallout">
                                <a:avLst>
                                  <a:gd name="adj1" fmla="val 73181"/>
                                  <a:gd name="adj2" fmla="val 12492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A493D" w:rsidRPr="005D2B10" w:rsidRDefault="003A493D" w:rsidP="005D2B10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페이징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에</w:t>
                                  </w: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필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요한</w:t>
                                  </w: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칼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430279" id="사각형 설명선 42" o:spid="_x0000_s1029" type="#_x0000_t61" style="position:absolute;margin-left:286.8pt;margin-top:3.15pt;width:112.5pt;height:20.2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" adj="26607,13498" fillcolor="#f7d373 [2166]" strokecolor="#f4bf2e [3206]" strokeweight=".5pt">
                      <v:fill color2="#f6ca55 [2614]" rotate="t" colors="0 #fbdda4;.5 #fad695;1 #fdd380" focus="100%" type="gradient">
                        <o:fill v:ext="view" type="gradientUnscaled"/>
                      </v:fill>
                      <v:textbox>
                        <w:txbxContent>
                          <w:p w:rsidR="003A493D" w:rsidRPr="005D2B10" w:rsidRDefault="003A493D" w:rsidP="005D2B1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페이징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에</w:t>
                            </w: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필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요한</w:t>
                            </w: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칼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럼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9B35C0E" wp14:editId="50DF77A7">
                      <wp:simplePos x="0" y="0"/>
                      <wp:positionH relativeFrom="column">
                        <wp:posOffset>-5716</wp:posOffset>
                      </wp:positionH>
                      <wp:positionV relativeFrom="paragraph">
                        <wp:posOffset>1905</wp:posOffset>
                      </wp:positionV>
                      <wp:extent cx="3286125" cy="1028700"/>
                      <wp:effectExtent l="0" t="0" r="28575" b="19050"/>
                      <wp:wrapNone/>
                      <wp:docPr id="41" name="모서리가 둥근 직사각형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286125" cy="10287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  <a:alpha val="49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A13D91" id="모서리가 둥근 직사각형 41" o:spid="_x0000_s1026" style="position:absolute;left:0;text-align:left;margin-left:-.45pt;margin-top:.15pt;width:258.75pt;height:81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" fillcolor="#fcf2d5 [662]" strokecolor="#f4bf2e [3206]" strokeweight=".5pt">
                      <v:fill opacity="32125f"/>
                      <v:stroke joinstyle="miter"/>
                    </v:roundrect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  <w:highlight w:val="lightGray"/>
              </w:rPr>
              <w:t>sql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"pagingColumns"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test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"start == null or end == null"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,0 AS 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  <w:u w:val="single"/>
              </w:rPr>
              <w:t>rnum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"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96A8D7C" wp14:editId="37C2BF6A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238125</wp:posOffset>
                      </wp:positionV>
                      <wp:extent cx="3333750" cy="1885950"/>
                      <wp:effectExtent l="0" t="0" r="19050" b="19050"/>
                      <wp:wrapNone/>
                      <wp:docPr id="43" name="모서리가 둥근 직사각형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333750" cy="18859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  <a:alpha val="49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821259" id="모서리가 둥근 직사각형 43" o:spid="_x0000_s1026" style="position:absolute;left:0;text-align:left;margin-left:-4.2pt;margin-top:18.75pt;width:262.5pt;height:148.5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" fillcolor="#fcf2d5 [662]" strokecolor="#f4bf2e [3206]" strokeweight=".5pt">
                      <v:fill opacity="32125f"/>
                      <v:stroke joinstyle="miter"/>
                    </v:roundrect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  <w:highlight w:val="lightGray"/>
              </w:rPr>
              <w:t>sql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"pagingOpen"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2B1F719" wp14:editId="70613B91">
                      <wp:simplePos x="0" y="0"/>
                      <wp:positionH relativeFrom="margin">
                        <wp:posOffset>3556634</wp:posOffset>
                      </wp:positionH>
                      <wp:positionV relativeFrom="paragraph">
                        <wp:posOffset>170180</wp:posOffset>
                      </wp:positionV>
                      <wp:extent cx="1590675" cy="257175"/>
                      <wp:effectExtent l="323850" t="0" r="28575" b="28575"/>
                      <wp:wrapNone/>
                      <wp:docPr id="45" name="사각형 설명선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590675" cy="257175"/>
                              </a:xfrm>
                              <a:prstGeom prst="wedgeRectCallout">
                                <a:avLst>
                                  <a:gd name="adj1" fmla="val 67848"/>
                                  <a:gd name="adj2" fmla="val -13434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A493D" w:rsidRPr="005D2B10" w:rsidRDefault="003A493D" w:rsidP="005D2B10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페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이징</w:t>
                                  </w: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시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작</w:t>
                                  </w: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구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B1F719" id="사각형 설명선 45" o:spid="_x0000_s1030" type="#_x0000_t61" style="position:absolute;margin-left:280.05pt;margin-top:13.4pt;width:125.25pt;height:20.25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" adj="25455,7898" fillcolor="#f7d373 [2166]" strokecolor="#f4bf2e [3206]" strokeweight=".5pt">
                      <v:fill color2="#f6ca55 [2614]" rotate="t" colors="0 #fbdda4;.5 #fad695;1 #fdd380" focus="100%" type="gradient">
                        <o:fill v:ext="view" type="gradientUnscaled"/>
                      </v:fill>
                      <v:textbox>
                        <w:txbxContent>
                          <w:p w:rsidR="003A493D" w:rsidRPr="005D2B10" w:rsidRDefault="003A493D" w:rsidP="005D2B1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페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이징</w:t>
                            </w: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시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작</w:t>
                            </w: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구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문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test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"start != null and end != null"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SELECT * 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FROM (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SELECT X.*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 xml:space="preserve"> 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      ,ROWNUM as 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  <w:u w:val="single"/>
              </w:rPr>
              <w:t>rnum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"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  FROM (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lastRenderedPageBreak/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A7BFE7D" wp14:editId="21DEB14B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80645</wp:posOffset>
                      </wp:positionV>
                      <wp:extent cx="3371850" cy="1600200"/>
                      <wp:effectExtent l="0" t="0" r="19050" b="19050"/>
                      <wp:wrapNone/>
                      <wp:docPr id="44" name="모서리가 둥근 직사각형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371850" cy="16002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  <a:alpha val="49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1996DE" id="모서리가 둥근 직사각형 44" o:spid="_x0000_s1026" style="position:absolute;left:0;text-align:left;margin-left:-4.95pt;margin-top:6.35pt;width:265.5pt;height:126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" fillcolor="#fcf2d5 [662]" strokecolor="#f4bf2e [3206]" strokeweight=".5pt">
                      <v:fill opacity="32125f"/>
                      <v:stroke joinstyle="miter"/>
                    </v:roundrect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"pagingClose"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test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"start != null and end != null"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941DAF9" wp14:editId="0E7A3F4D">
                      <wp:simplePos x="0" y="0"/>
                      <wp:positionH relativeFrom="margin">
                        <wp:posOffset>3575685</wp:posOffset>
                      </wp:positionH>
                      <wp:positionV relativeFrom="paragraph">
                        <wp:posOffset>32385</wp:posOffset>
                      </wp:positionV>
                      <wp:extent cx="1428750" cy="257175"/>
                      <wp:effectExtent l="266700" t="0" r="19050" b="28575"/>
                      <wp:wrapNone/>
                      <wp:docPr id="46" name="사각형 설명선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428750" cy="257175"/>
                              </a:xfrm>
                              <a:prstGeom prst="wedgeRectCallout">
                                <a:avLst>
                                  <a:gd name="adj1" fmla="val 65848"/>
                                  <a:gd name="adj2" fmla="val -28249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A493D" w:rsidRPr="005D2B10" w:rsidRDefault="003A493D" w:rsidP="005D2B10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페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이징</w:t>
                                  </w: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종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료</w:t>
                                  </w: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구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41DAF9" id="사각형 설명선 46" o:spid="_x0000_s1031" type="#_x0000_t61" style="position:absolute;margin-left:281.55pt;margin-top:2.55pt;width:112.5pt;height:20.25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" adj="25023,4698" fillcolor="#f7d373 [2166]" strokecolor="#f4bf2e [3206]" strokeweight=".5pt">
                      <v:fill color2="#f6ca55 [2614]" rotate="t" colors="0 #fbdda4;.5 #fad695;1 #fdd380" focus="100%" type="gradient">
                        <o:fill v:ext="view" type="gradientUnscaled"/>
                      </v:fill>
                      <v:textbox>
                        <w:txbxContent>
                          <w:p w:rsidR="003A493D" w:rsidRPr="005D2B10" w:rsidRDefault="003A493D" w:rsidP="005D2B1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페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이징</w:t>
                            </w: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종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료</w:t>
                            </w: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구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문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       ) X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 WHERE ROWNUM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&lt;![CDATA[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&lt;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]]&gt;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#{end}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)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WHERE 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  <w:u w:val="single"/>
              </w:rPr>
              <w:t>rnum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"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&lt;![CDATA[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&gt;=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]]&gt;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#{start}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946BA1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DC938E2" wp14:editId="1B9810FE">
                      <wp:simplePos x="0" y="0"/>
                      <wp:positionH relativeFrom="margin">
                        <wp:posOffset>2508885</wp:posOffset>
                      </wp:positionH>
                      <wp:positionV relativeFrom="paragraph">
                        <wp:posOffset>57785</wp:posOffset>
                      </wp:positionV>
                      <wp:extent cx="1428750" cy="257175"/>
                      <wp:effectExtent l="838200" t="0" r="19050" b="28575"/>
                      <wp:wrapNone/>
                      <wp:docPr id="47" name="사각형 설명선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428750" cy="257175"/>
                              </a:xfrm>
                              <a:prstGeom prst="wedgeRectCallout">
                                <a:avLst>
                                  <a:gd name="adj1" fmla="val 105848"/>
                                  <a:gd name="adj2" fmla="val -9731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A493D" w:rsidRPr="005D2B10" w:rsidRDefault="003A493D" w:rsidP="005D2B10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정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렬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구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C938E2" id="사각형 설명선 47" o:spid="_x0000_s1032" type="#_x0000_t61" style="position:absolute;margin-left:197.55pt;margin-top:4.55pt;width:112.5pt;height:20.2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" adj="33663,8698" fillcolor="#f7d373 [2166]" strokecolor="#f4bf2e [3206]" strokeweight=".5pt">
                      <v:fill color2="#f6ca55 [2614]" rotate="t" colors="0 #fbdda4;.5 #fad695;1 #fdd380" focus="100%" type="gradient">
                        <o:fill v:ext="view" type="gradientUnscaled"/>
                      </v:fill>
                      <v:textbox>
                        <w:txbxContent>
                          <w:p w:rsidR="003A493D" w:rsidRPr="005D2B10" w:rsidRDefault="003A493D" w:rsidP="005D2B1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정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렬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구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문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D2B10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="005D2B10"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="005D2B10"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="005D2B10"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="005D2B10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="005D2B10"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"sortClause"</w:t>
            </w:r>
            <w:r w:rsidR="005D2B10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&gt;&lt;/</w:t>
            </w:r>
            <w:r w:rsidR="005D2B10"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="005D2B10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946BA1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7B237DF" wp14:editId="6B165581">
                      <wp:simplePos x="0" y="0"/>
                      <wp:positionH relativeFrom="margin">
                        <wp:posOffset>2518410</wp:posOffset>
                      </wp:positionH>
                      <wp:positionV relativeFrom="paragraph">
                        <wp:posOffset>152400</wp:posOffset>
                      </wp:positionV>
                      <wp:extent cx="1428750" cy="257175"/>
                      <wp:effectExtent l="628650" t="19050" r="19050" b="28575"/>
                      <wp:wrapNone/>
                      <wp:docPr id="48" name="사각형 설명선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428750" cy="257175"/>
                              </a:xfrm>
                              <a:prstGeom prst="wedgeRectCallout">
                                <a:avLst>
                                  <a:gd name="adj1" fmla="val 91182"/>
                                  <a:gd name="adj2" fmla="val -50471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A493D" w:rsidRPr="005D2B10" w:rsidRDefault="003A493D" w:rsidP="005D2B10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검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색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칼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B237DF" id="사각형 설명선 48" o:spid="_x0000_s1033" type="#_x0000_t61" style="position:absolute;margin-left:198.3pt;margin-top:12pt;width:112.5pt;height:20.2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" adj="30495,-102" fillcolor="#f7d373 [2166]" strokecolor="#f4bf2e [3206]" strokeweight=".5pt">
                      <v:fill color2="#f6ca55 [2614]" rotate="t" colors="0 #fbdda4;.5 #fad695;1 #fdd380" focus="100%" type="gradient">
                        <o:fill v:ext="view" type="gradientUnscaled"/>
                      </v:fill>
                      <v:textbox>
                        <w:txbxContent>
                          <w:p w:rsidR="003A493D" w:rsidRPr="005D2B10" w:rsidRDefault="003A493D" w:rsidP="005D2B1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검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색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칼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럼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D2B10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="005D2B10"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="005D2B10"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="005D2B10"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="005D2B10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="005D2B10"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"selectColumns"</w:t>
            </w:r>
            <w:r w:rsidR="005D2B10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&gt;&lt;/</w:t>
            </w:r>
            <w:r w:rsidR="005D2B10"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="005D2B10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"whereClause"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946BA1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5608B384" wp14:editId="26DBA965">
                      <wp:simplePos x="0" y="0"/>
                      <wp:positionH relativeFrom="margin">
                        <wp:posOffset>2537460</wp:posOffset>
                      </wp:positionH>
                      <wp:positionV relativeFrom="paragraph">
                        <wp:posOffset>37465</wp:posOffset>
                      </wp:positionV>
                      <wp:extent cx="1428750" cy="257175"/>
                      <wp:effectExtent l="781050" t="114300" r="19050" b="28575"/>
                      <wp:wrapNone/>
                      <wp:docPr id="49" name="사각형 설명선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428750" cy="257175"/>
                              </a:xfrm>
                              <a:prstGeom prst="wedgeRectCallout">
                                <a:avLst>
                                  <a:gd name="adj1" fmla="val 101848"/>
                                  <a:gd name="adj2" fmla="val -83805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A493D" w:rsidRPr="005D2B10" w:rsidRDefault="003A493D" w:rsidP="005D2B10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검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색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조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건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08B384" id="사각형 설명선 49" o:spid="_x0000_s1034" type="#_x0000_t61" style="position:absolute;margin-left:199.8pt;margin-top:2.95pt;width:112.5pt;height:20.25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" adj="32799,-7302" fillcolor="#f7d373 [2166]" strokecolor="#f4bf2e [3206]" strokeweight=".5pt">
                      <v:fill color2="#f6ca55 [2614]" rotate="t" colors="0 #fbdda4;.5 #fad695;1 #fdd380" focus="100%" type="gradient">
                        <o:fill v:ext="view" type="gradientUnscaled"/>
                      </v:fill>
                      <v:textbox>
                        <w:txbxContent>
                          <w:p w:rsidR="003A493D" w:rsidRPr="005D2B10" w:rsidRDefault="003A493D" w:rsidP="005D2B1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검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색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조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건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절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select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"search"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resultType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"record"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parameterType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"params"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  <w:highlight w:val="yellow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  <w:highlight w:val="yellow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  <w:highlight w:val="yellow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  <w:highlight w:val="yellow"/>
              </w:rPr>
              <w:t>refid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  <w:highlight w:val="yellow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  <w:highlight w:val="yellow"/>
              </w:rPr>
              <w:t>"pagingOpen"</w:t>
            </w:r>
            <w:r w:rsidRPr="004142CE">
              <w:rPr>
                <w:rFonts w:ascii="맑은 고딕" w:eastAsia="맑은 고딕" w:hAnsi="맑은 고딕" w:cs="Consolas"/>
                <w:szCs w:val="18"/>
                <w:highlight w:val="yellow"/>
              </w:rPr>
              <w:t xml:space="preserve">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  <w:highlight w:val="yellow"/>
              </w:rPr>
              <w:t>/&gt;</w:t>
            </w:r>
            <w:r w:rsidRPr="004142CE">
              <w:rPr>
                <w:rFonts w:ascii="맑은 고딕" w:eastAsia="맑은 고딕" w:hAnsi="맑은 고딕" w:cs="Consolas"/>
                <w:color w:val="3F5FBF"/>
                <w:szCs w:val="18"/>
              </w:rPr>
              <w:t>&lt;!-- PAGING --&gt;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SELECT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refid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"selectColumns"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/&gt;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  <w:highlight w:val="yellow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  <w:highlight w:val="yellow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  <w:highlight w:val="yellow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  <w:highlight w:val="yellow"/>
              </w:rPr>
              <w:t>refid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  <w:highlight w:val="yellow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  <w:highlight w:val="yellow"/>
              </w:rPr>
              <w:t>"pagingColumns"</w:t>
            </w:r>
            <w:r w:rsidRPr="004142CE">
              <w:rPr>
                <w:rFonts w:ascii="맑은 고딕" w:eastAsia="맑은 고딕" w:hAnsi="맑은 고딕" w:cs="Consolas"/>
                <w:szCs w:val="18"/>
                <w:highlight w:val="yellow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  <w:highlight w:val="yellow"/>
              </w:rPr>
              <w:t>/&gt;</w:t>
            </w:r>
            <w:r w:rsidRPr="004142CE">
              <w:rPr>
                <w:rFonts w:ascii="맑은 고딕" w:eastAsia="맑은 고딕" w:hAnsi="맑은 고딕" w:cs="Consolas"/>
                <w:color w:val="3F5FBF"/>
                <w:szCs w:val="18"/>
              </w:rPr>
              <w:t>&lt;!-- PAGING --&gt;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FROM SYS_BORD A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WHERE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refid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"whereClause"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/&gt;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ORDER 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BY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refid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"sortClause"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/&gt;</w:t>
            </w:r>
            <w:r w:rsidRPr="004142CE">
              <w:rPr>
                <w:rFonts w:ascii="맑은 고딕" w:eastAsia="맑은 고딕" w:hAnsi="맑은 고딕" w:cs="Consolas"/>
                <w:color w:val="3F5FBF"/>
                <w:szCs w:val="18"/>
              </w:rPr>
              <w:t>&lt;!-- SORT --&gt;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  <w:highlight w:val="yellow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  <w:highlight w:val="yellow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  <w:highlight w:val="yellow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  <w:highlight w:val="yellow"/>
              </w:rPr>
              <w:t>refid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  <w:highlight w:val="yellow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  <w:highlight w:val="yellow"/>
              </w:rPr>
              <w:t>"pagingClose"</w:t>
            </w:r>
            <w:r w:rsidRPr="004142CE">
              <w:rPr>
                <w:rFonts w:ascii="맑은 고딕" w:eastAsia="맑은 고딕" w:hAnsi="맑은 고딕" w:cs="Consolas"/>
                <w:szCs w:val="18"/>
                <w:highlight w:val="yellow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  <w:highlight w:val="yellow"/>
              </w:rPr>
              <w:t>/&gt;</w:t>
            </w:r>
            <w:r w:rsidRPr="004142CE">
              <w:rPr>
                <w:rFonts w:ascii="맑은 고딕" w:eastAsia="맑은 고딕" w:hAnsi="맑은 고딕" w:cs="Consolas"/>
                <w:color w:val="3F5FBF"/>
                <w:szCs w:val="18"/>
              </w:rPr>
              <w:t>&lt;!-- PAGING --&gt;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select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select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"search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  <w:highlight w:val="yellow"/>
              </w:rPr>
              <w:t>Count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resultType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"int"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parameterType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"params"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SELECT COUNT(1) 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FROM SYS_BORD A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WHERE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refid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"whereClause"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/&gt;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select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</w:tc>
      </w:tr>
    </w:tbl>
    <w:p w:rsidR="005D2B10" w:rsidRPr="004142CE" w:rsidRDefault="005D2B10" w:rsidP="00EF62C6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196548" w:rsidRPr="004142CE" w:rsidRDefault="00196548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18" w:name="_Toc420506809"/>
      <w:r w:rsidRPr="004142CE">
        <w:rPr>
          <w:rFonts w:ascii="맑은 고딕" w:eastAsia="맑은 고딕" w:hAnsi="맑은 고딕" w:hint="eastAsia"/>
        </w:rPr>
        <w:lastRenderedPageBreak/>
        <w:t>W</w:t>
      </w:r>
      <w:r w:rsidRPr="004142CE">
        <w:rPr>
          <w:rFonts w:ascii="맑은 고딕" w:eastAsia="맑은 고딕" w:hAnsi="맑은 고딕"/>
        </w:rPr>
        <w:t xml:space="preserve">eb Editor </w:t>
      </w:r>
      <w:r w:rsidRPr="004142CE">
        <w:rPr>
          <w:rFonts w:ascii="맑은 고딕" w:eastAsia="맑은 고딕" w:hAnsi="맑은 고딕" w:hint="eastAsia"/>
        </w:rPr>
        <w:t>기능</w:t>
      </w:r>
      <w:bookmarkEnd w:id="18"/>
      <w:r w:rsidRPr="004142CE">
        <w:rPr>
          <w:rFonts w:ascii="맑은 고딕" w:eastAsia="맑은 고딕" w:hAnsi="맑은 고딕"/>
        </w:rPr>
        <w:t xml:space="preserve"> </w:t>
      </w:r>
    </w:p>
    <w:p w:rsidR="00D96F9C" w:rsidRPr="004142CE" w:rsidRDefault="0023780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현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시스템의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웹</w:t>
      </w:r>
      <w:r w:rsidRPr="004142CE">
        <w:rPr>
          <w:rFonts w:ascii="맑은 고딕" w:eastAsia="맑은 고딕" w:hAnsi="맑은 고딕" w:hint="eastAsia"/>
        </w:rPr>
        <w:t xml:space="preserve"> </w:t>
      </w:r>
      <w:r w:rsidR="00D96F9C">
        <w:rPr>
          <w:rFonts w:ascii="맑은 고딕" w:eastAsia="맑은 고딕" w:hAnsi="맑은 고딕" w:hint="eastAsia"/>
          <w:lang w:val="ko-KR"/>
        </w:rPr>
        <w:t>에디</w:t>
      </w:r>
      <w:r w:rsidR="00D96F9C">
        <w:rPr>
          <w:rFonts w:ascii="맑은 고딕" w:eastAsia="맑은 고딕" w:hAnsi="맑은 고딕"/>
          <w:lang w:val="ko-KR"/>
        </w:rPr>
        <w:t>터는</w:t>
      </w:r>
      <w:r w:rsidR="00D96F9C">
        <w:rPr>
          <w:rFonts w:ascii="맑은 고딕" w:eastAsia="맑은 고딕" w:hAnsi="맑은 고딕" w:hint="eastAsia"/>
          <w:lang w:val="ko-KR"/>
        </w:rPr>
        <w:t xml:space="preserve"> 다음의 </w:t>
      </w:r>
      <w:r w:rsidR="00D96F9C">
        <w:rPr>
          <w:rFonts w:ascii="맑은 고딕" w:eastAsia="맑은 고딕" w:hAnsi="맑은 고딕"/>
          <w:lang w:val="ko-KR"/>
        </w:rPr>
        <w:t>3</w:t>
      </w:r>
      <w:r w:rsidR="00D96F9C">
        <w:rPr>
          <w:rFonts w:ascii="맑은 고딕" w:eastAsia="맑은 고딕" w:hAnsi="맑은 고딕" w:hint="eastAsia"/>
          <w:lang w:val="ko-KR"/>
        </w:rPr>
        <w:t>가지 플러그인을 제공하고 있으며,</w:t>
      </w:r>
      <w:r w:rsidR="00D96F9C">
        <w:rPr>
          <w:rFonts w:ascii="맑은 고딕" w:eastAsia="맑은 고딕" w:hAnsi="맑은 고딕"/>
          <w:lang w:val="ko-KR"/>
        </w:rPr>
        <w:t xml:space="preserve"> </w:t>
      </w:r>
      <w:r w:rsidR="00D96F9C">
        <w:rPr>
          <w:rFonts w:ascii="맑은 고딕" w:eastAsia="맑은 고딕" w:hAnsi="맑은 고딕" w:hint="eastAsia"/>
          <w:lang w:val="ko-KR"/>
        </w:rPr>
        <w:t xml:space="preserve">해당 플러그인을 </w:t>
      </w:r>
      <w:proofErr w:type="gramStart"/>
      <w:r w:rsidR="00D96F9C">
        <w:rPr>
          <w:rFonts w:ascii="맑은 고딕" w:eastAsia="맑은 고딕" w:hAnsi="맑은 고딕"/>
          <w:lang w:val="ko-KR"/>
        </w:rPr>
        <w:t xml:space="preserve">jeditor.js  </w:t>
      </w:r>
      <w:r w:rsidR="00D96F9C">
        <w:rPr>
          <w:rFonts w:ascii="맑은 고딕" w:eastAsia="맑은 고딕" w:hAnsi="맑은 고딕" w:hint="eastAsia"/>
          <w:lang w:val="ko-KR"/>
        </w:rPr>
        <w:t>에서</w:t>
      </w:r>
      <w:proofErr w:type="gramEnd"/>
      <w:r w:rsidR="00D96F9C">
        <w:rPr>
          <w:rFonts w:ascii="맑은 고딕" w:eastAsia="맑은 고딕" w:hAnsi="맑은 고딕" w:hint="eastAsia"/>
          <w:lang w:val="ko-KR"/>
        </w:rPr>
        <w:t xml:space="preserve"> 선택하여 사용 가능하며,</w:t>
      </w:r>
      <w:r w:rsidR="00D96F9C">
        <w:rPr>
          <w:rFonts w:ascii="맑은 고딕" w:eastAsia="맑은 고딕" w:hAnsi="맑은 고딕"/>
          <w:lang w:val="ko-KR"/>
        </w:rPr>
        <w:t xml:space="preserve"> </w:t>
      </w:r>
      <w:r w:rsidR="00D96F9C">
        <w:rPr>
          <w:rFonts w:ascii="맑은 고딕" w:eastAsia="맑은 고딕" w:hAnsi="맑은 고딕" w:hint="eastAsia"/>
          <w:lang w:val="ko-KR"/>
        </w:rPr>
        <w:t>게시판 소스를 참고하여 사용하도록 한다.</w:t>
      </w:r>
    </w:p>
    <w:p w:rsidR="00D96F9C" w:rsidRDefault="00D96F9C" w:rsidP="00263435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SC: </w:t>
      </w:r>
      <w:r>
        <w:rPr>
          <w:rFonts w:ascii="맑은 고딕" w:eastAsia="맑은 고딕" w:hAnsi="맑은 고딕" w:hint="eastAsia"/>
        </w:rPr>
        <w:t>S</w:t>
      </w:r>
      <w:r>
        <w:rPr>
          <w:rFonts w:ascii="맑은 고딕" w:eastAsia="맑은 고딕" w:hAnsi="맑은 고딕"/>
        </w:rPr>
        <w:t xml:space="preserve">ceditor </w:t>
      </w:r>
      <w:r>
        <w:rPr>
          <w:rFonts w:ascii="맑은 고딕" w:eastAsia="맑은 고딕" w:hAnsi="맑은 고딕" w:hint="eastAsia"/>
        </w:rPr>
        <w:t xml:space="preserve">jQuery Plugin : </w:t>
      </w:r>
      <w:r w:rsidRPr="004142CE">
        <w:rPr>
          <w:rFonts w:ascii="맑은 고딕" w:eastAsia="맑은 고딕" w:hAnsi="맑은 고딕"/>
        </w:rPr>
        <w:t>/</w:t>
      </w:r>
      <w:r w:rsidRPr="004142CE">
        <w:rPr>
          <w:rFonts w:ascii="맑은 고딕" w:eastAsia="맑은 고딕" w:hAnsi="맑은 고딕" w:hint="eastAsia"/>
        </w:rPr>
        <w:t>src/main/webapp/resources/jquery/sceditor-</w:t>
      </w:r>
      <w:r w:rsidRPr="004142CE">
        <w:rPr>
          <w:rFonts w:ascii="맑은 고딕" w:eastAsia="맑은 고딕" w:hAnsi="맑은 고딕"/>
        </w:rPr>
        <w:t>1.4.5</w:t>
      </w:r>
    </w:p>
    <w:p w:rsidR="00D96F9C" w:rsidRDefault="00D96F9C" w:rsidP="00263435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DM: 다음에디터 </w:t>
      </w:r>
      <w:r>
        <w:rPr>
          <w:rFonts w:ascii="맑은 고딕" w:eastAsia="맑은 고딕" w:hAnsi="맑은 고딕"/>
        </w:rPr>
        <w:t xml:space="preserve">Plugin: </w:t>
      </w:r>
      <w:r w:rsidRPr="004142CE">
        <w:rPr>
          <w:rFonts w:ascii="맑은 고딕" w:eastAsia="맑은 고딕" w:hAnsi="맑은 고딕"/>
        </w:rPr>
        <w:t>/</w:t>
      </w:r>
      <w:r w:rsidRPr="004142CE">
        <w:rPr>
          <w:rFonts w:ascii="맑은 고딕" w:eastAsia="맑은 고딕" w:hAnsi="맑은 고딕" w:hint="eastAsia"/>
        </w:rPr>
        <w:t>src/main/webapp/resources/jquery/</w:t>
      </w:r>
      <w:r>
        <w:rPr>
          <w:rFonts w:ascii="맑은 고딕" w:eastAsia="맑은 고딕" w:hAnsi="맑은 고딕"/>
        </w:rPr>
        <w:t>daumeditor-7.5.9</w:t>
      </w:r>
    </w:p>
    <w:p w:rsidR="00D96F9C" w:rsidRPr="004142CE" w:rsidRDefault="00D96F9C" w:rsidP="00263435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CK: </w:t>
      </w:r>
      <w:r>
        <w:rPr>
          <w:rFonts w:ascii="맑은 고딕" w:eastAsia="맑은 고딕" w:hAnsi="맑은 고딕" w:hint="eastAsia"/>
        </w:rPr>
        <w:t xml:space="preserve">CKEditor jQuery Plugin: </w:t>
      </w:r>
      <w:r w:rsidRPr="004142CE">
        <w:rPr>
          <w:rFonts w:ascii="맑은 고딕" w:eastAsia="맑은 고딕" w:hAnsi="맑은 고딕"/>
        </w:rPr>
        <w:t>/</w:t>
      </w:r>
      <w:r w:rsidRPr="004142CE">
        <w:rPr>
          <w:rFonts w:ascii="맑은 고딕" w:eastAsia="맑은 고딕" w:hAnsi="맑은 고딕" w:hint="eastAsia"/>
        </w:rPr>
        <w:t>src/main/webapp/resources/jquery/</w:t>
      </w:r>
      <w:r>
        <w:rPr>
          <w:rFonts w:ascii="맑은 고딕" w:eastAsia="맑은 고딕" w:hAnsi="맑은 고딕"/>
        </w:rPr>
        <w:t>ckeditor-4.4.7</w:t>
      </w:r>
    </w:p>
    <w:p w:rsidR="00D96F9C" w:rsidRDefault="00D96F9C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jeditor.</w:t>
      </w:r>
      <w:r>
        <w:rPr>
          <w:rFonts w:ascii="맑은 고딕" w:eastAsia="맑은 고딕" w:hAnsi="맑은 고딕"/>
        </w:rPr>
        <w:t xml:space="preserve">js </w:t>
      </w:r>
      <w:r>
        <w:rPr>
          <w:rFonts w:ascii="맑은 고딕" w:eastAsia="맑은 고딕" w:hAnsi="맑은 고딕" w:hint="eastAsia"/>
        </w:rPr>
        <w:t xml:space="preserve">스크립트 내의 </w:t>
      </w:r>
      <w:r>
        <w:rPr>
          <w:rFonts w:ascii="Consolas" w:hAnsi="Consolas" w:cs="Consolas"/>
          <w:color w:val="E0E2E4"/>
          <w:szCs w:val="18"/>
          <w:highlight w:val="black"/>
        </w:rPr>
        <w:t>jeditor_consts</w:t>
      </w:r>
      <w:r>
        <w:rPr>
          <w:rFonts w:ascii="Consolas" w:hAnsi="Consolas" w:cs="Consolas"/>
          <w:color w:val="E0E2E4"/>
          <w:szCs w:val="18"/>
        </w:rPr>
        <w:t xml:space="preserve"> </w:t>
      </w:r>
      <w:r>
        <w:rPr>
          <w:rFonts w:ascii="맑은 고딕" w:eastAsia="맑은 고딕" w:hAnsi="맑은 고딕" w:hint="eastAsia"/>
        </w:rPr>
        <w:t xml:space="preserve">변수값을 위의 </w:t>
      </w:r>
      <w:r>
        <w:rPr>
          <w:rFonts w:ascii="맑은 고딕" w:eastAsia="맑은 고딕" w:hAnsi="맑은 고딕"/>
        </w:rPr>
        <w:t>3</w:t>
      </w:r>
      <w:r>
        <w:rPr>
          <w:rFonts w:ascii="맑은 고딕" w:eastAsia="맑은 고딕" w:hAnsi="맑은 고딕" w:hint="eastAsia"/>
        </w:rPr>
        <w:t>가지 중 하나의 약어로 설정하면 해당 플러그인이 에디터로 적용된다.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단,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현재의 웹에디터는 </w:t>
      </w:r>
      <w:r>
        <w:rPr>
          <w:rFonts w:ascii="맑은 고딕" w:eastAsia="맑은 고딕" w:hAnsi="맑은 고딕"/>
        </w:rPr>
        <w:t xml:space="preserve">IE8 </w:t>
      </w:r>
      <w:r>
        <w:rPr>
          <w:rFonts w:ascii="맑은 고딕" w:eastAsia="맑은 고딕" w:hAnsi="맑은 고딕" w:hint="eastAsia"/>
        </w:rPr>
        <w:t>이하로는 실행이 불가하다.</w:t>
      </w:r>
      <w:r w:rsidRPr="00D96F9C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자세한 </w:t>
      </w:r>
      <w:r w:rsidRPr="004142CE">
        <w:rPr>
          <w:rFonts w:ascii="맑은 고딕" w:eastAsia="맑은 고딕" w:hAnsi="맑은 고딕"/>
        </w:rPr>
        <w:t xml:space="preserve">API </w:t>
      </w:r>
      <w:r w:rsidRPr="004142CE">
        <w:rPr>
          <w:rFonts w:ascii="맑은 고딕" w:eastAsia="맑은 고딕" w:hAnsi="맑은 고딕" w:hint="eastAsia"/>
        </w:rPr>
        <w:t>는 해당 Plugin 사이트에서 확인하도록 한다.</w:t>
      </w:r>
    </w:p>
    <w:p w:rsidR="00196548" w:rsidRPr="004142CE" w:rsidRDefault="0023780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다음은 개발시 웹에디터 기능이 필요한 경우의 절차이다.</w:t>
      </w:r>
    </w:p>
    <w:p w:rsidR="00237801" w:rsidRPr="004142CE" w:rsidRDefault="00237801" w:rsidP="00263435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사용할 화면의 JSP 의 </w:t>
      </w:r>
      <w:r w:rsidRPr="004142CE">
        <w:rPr>
          <w:rFonts w:ascii="맑은 고딕" w:eastAsia="맑은 고딕" w:hAnsi="맑은 고딕"/>
        </w:rPr>
        <w:t xml:space="preserve">textarea </w:t>
      </w:r>
      <w:r w:rsidRPr="004142CE">
        <w:rPr>
          <w:rFonts w:ascii="맑은 고딕" w:eastAsia="맑은 고딕" w:hAnsi="맑은 고딕" w:hint="eastAsia"/>
        </w:rPr>
        <w:t xml:space="preserve">태그에 다음과 같이 </w:t>
      </w:r>
      <w:r w:rsidRPr="004142CE">
        <w:rPr>
          <w:rFonts w:ascii="맑은 고딕" w:eastAsia="맑은 고딕" w:hAnsi="맑은 고딕"/>
        </w:rPr>
        <w:t xml:space="preserve">class </w:t>
      </w:r>
      <w:r w:rsidRPr="004142CE">
        <w:rPr>
          <w:rFonts w:ascii="맑은 고딕" w:eastAsia="맑은 고딕" w:hAnsi="맑은 고딕" w:hint="eastAsia"/>
        </w:rPr>
        <w:t>를 설정한다.</w:t>
      </w:r>
    </w:p>
    <w:p w:rsidR="00237801" w:rsidRPr="004142CE" w:rsidRDefault="00237801" w:rsidP="00237801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textarea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"bordText"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"r_bordText"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class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sceditor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 xml:space="preserve"> wui-editor"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&gt;&lt;/</w:t>
      </w:r>
      <w:r w:rsidRPr="004142CE">
        <w:rPr>
          <w:rFonts w:ascii="맑은 고딕" w:eastAsia="맑은 고딕" w:hAnsi="맑은 고딕" w:cs="Consolas"/>
          <w:color w:val="3F7F7F"/>
          <w:szCs w:val="18"/>
        </w:rPr>
        <w:t>textarea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&gt;</w:t>
      </w:r>
    </w:p>
    <w:p w:rsidR="00237801" w:rsidRPr="004142CE" w:rsidRDefault="00237801" w:rsidP="00263435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사용할 화면의 업무 스크립트에 다음의 코드를 추가한다.</w:t>
      </w:r>
    </w:p>
    <w:p w:rsidR="00237801" w:rsidRPr="004142CE" w:rsidRDefault="00237801" w:rsidP="00237801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using(</w:t>
      </w:r>
      <w:proofErr w:type="gramEnd"/>
      <w:r w:rsidR="00D96F9C" w:rsidRPr="00D96F9C">
        <w:rPr>
          <w:rFonts w:ascii="맑은 고딕" w:eastAsia="맑은 고딕" w:hAnsi="맑은 고딕" w:cs="Consolas"/>
          <w:color w:val="2A00FF"/>
          <w:szCs w:val="18"/>
        </w:rPr>
        <w:t>"../../js/module/jeditor.js"</w:t>
      </w:r>
      <w:r w:rsidR="00D96F9C">
        <w:rPr>
          <w:rFonts w:ascii="맑은 고딕" w:eastAsia="맑은 고딕" w:hAnsi="맑은 고딕" w:cs="Consolas"/>
          <w:color w:val="2A00FF"/>
          <w:szCs w:val="18"/>
        </w:rPr>
        <w:t>)</w:t>
      </w:r>
      <w:r w:rsidRPr="004142CE">
        <w:rPr>
          <w:rFonts w:ascii="맑은 고딕" w:eastAsia="맑은 고딕" w:hAnsi="맑은 고딕" w:cs="Consolas"/>
          <w:color w:val="000000"/>
          <w:szCs w:val="18"/>
        </w:rPr>
        <w:t>;</w:t>
      </w:r>
    </w:p>
    <w:p w:rsidR="00237801" w:rsidRPr="004142CE" w:rsidRDefault="00B9256C" w:rsidP="00263435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업무 스크립트에서 초기화 함수에 다음과 같이 </w:t>
      </w:r>
      <w:r w:rsidRPr="004142CE">
        <w:rPr>
          <w:rFonts w:ascii="맑은 고딕" w:eastAsia="맑은 고딕" w:hAnsi="맑은 고딕"/>
        </w:rPr>
        <w:t xml:space="preserve">Editor </w:t>
      </w:r>
      <w:r w:rsidRPr="004142CE">
        <w:rPr>
          <w:rFonts w:ascii="맑은 고딕" w:eastAsia="맑은 고딕" w:hAnsi="맑은 고딕" w:hint="eastAsia"/>
        </w:rPr>
        <w:t>객체를 생성한다.</w:t>
      </w:r>
    </w:p>
    <w:p w:rsidR="00D96F9C" w:rsidRDefault="00B9256C" w:rsidP="00B9256C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2A00FF"/>
          <w:szCs w:val="18"/>
        </w:rPr>
      </w:pPr>
      <w:proofErr w:type="gramStart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var</w:t>
      </w:r>
      <w:proofErr w:type="gramEnd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000000"/>
          <w:szCs w:val="18"/>
        </w:rPr>
        <w:t>editorObj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 = new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jeditor({</w:t>
      </w:r>
    </w:p>
    <w:p w:rsidR="00D96F9C" w:rsidRPr="00D96F9C" w:rsidRDefault="00D96F9C" w:rsidP="00D96F9C">
      <w:pPr>
        <w:pStyle w:val="af2"/>
        <w:spacing w:after="0"/>
        <w:ind w:left="720"/>
        <w:rPr>
          <w:rFonts w:ascii="맑은 고딕" w:eastAsia="맑은 고딕" w:hAnsi="맑은 고딕" w:cs="Consolas"/>
          <w:color w:val="2A00FF"/>
          <w:szCs w:val="18"/>
        </w:rPr>
      </w:pPr>
      <w:r w:rsidRPr="00D96F9C">
        <w:rPr>
          <w:rFonts w:ascii="맑은 고딕" w:eastAsia="맑은 고딕" w:hAnsi="맑은 고딕" w:cs="Consolas" w:hint="eastAsia"/>
          <w:color w:val="2A00FF"/>
          <w:szCs w:val="18"/>
        </w:rPr>
        <w:tab/>
        <w:t>editorLayer: "editor-area"</w:t>
      </w:r>
      <w:r>
        <w:rPr>
          <w:rFonts w:ascii="맑은 고딕" w:eastAsia="맑은 고딕" w:hAnsi="맑은 고딕" w:cs="Consolas"/>
          <w:color w:val="2A00FF"/>
          <w:szCs w:val="18"/>
        </w:rPr>
        <w:t>,</w:t>
      </w:r>
      <w:r w:rsidRPr="00D96F9C">
        <w:rPr>
          <w:rFonts w:ascii="맑은 고딕" w:eastAsia="맑은 고딕" w:hAnsi="맑은 고딕" w:cs="Consolas" w:hint="eastAsia"/>
          <w:color w:val="2A00FF"/>
          <w:szCs w:val="18"/>
        </w:rPr>
        <w:t xml:space="preserve"> =&gt; 웹에디터 레이어 ID</w:t>
      </w:r>
    </w:p>
    <w:p w:rsidR="00D96F9C" w:rsidRPr="00D96F9C" w:rsidRDefault="00D96F9C" w:rsidP="00D96F9C">
      <w:pPr>
        <w:pStyle w:val="af2"/>
        <w:spacing w:after="0"/>
        <w:ind w:left="720"/>
        <w:rPr>
          <w:rFonts w:ascii="맑은 고딕" w:eastAsia="맑은 고딕" w:hAnsi="맑은 고딕" w:cs="Consolas"/>
          <w:color w:val="2A00FF"/>
          <w:szCs w:val="18"/>
        </w:rPr>
      </w:pPr>
      <w:r w:rsidRPr="00D96F9C">
        <w:rPr>
          <w:rFonts w:ascii="맑은 고딕" w:eastAsia="맑은 고딕" w:hAnsi="맑은 고딕" w:cs="Consolas" w:hint="eastAsia"/>
          <w:color w:val="2A00FF"/>
          <w:szCs w:val="18"/>
        </w:rPr>
        <w:tab/>
        <w:t>editorBox:   "r_bordText"</w:t>
      </w:r>
      <w:r>
        <w:rPr>
          <w:rFonts w:ascii="맑은 고딕" w:eastAsia="맑은 고딕" w:hAnsi="맑은 고딕" w:cs="Consolas"/>
          <w:color w:val="2A00FF"/>
          <w:szCs w:val="18"/>
        </w:rPr>
        <w:t>,</w:t>
      </w:r>
      <w:r w:rsidRPr="00D96F9C">
        <w:rPr>
          <w:rFonts w:ascii="맑은 고딕" w:eastAsia="맑은 고딕" w:hAnsi="맑은 고딕" w:cs="Consolas" w:hint="eastAsia"/>
          <w:color w:val="2A00FF"/>
          <w:szCs w:val="18"/>
        </w:rPr>
        <w:t xml:space="preserve">  =&gt; 웹에디터 텍스트박스 ID</w:t>
      </w:r>
    </w:p>
    <w:p w:rsidR="00D96F9C" w:rsidRDefault="00D96F9C" w:rsidP="00D96F9C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2A00FF"/>
          <w:szCs w:val="18"/>
        </w:rPr>
      </w:pPr>
      <w:r w:rsidRPr="00D96F9C">
        <w:rPr>
          <w:rFonts w:ascii="맑은 고딕" w:eastAsia="맑은 고딕" w:hAnsi="맑은 고딕" w:cs="Consolas" w:hint="eastAsia"/>
          <w:color w:val="2A00FF"/>
          <w:szCs w:val="18"/>
        </w:rPr>
        <w:tab/>
        <w:t>editorForm:  "regist-form" =&gt; 웹에디터 폼 ID</w:t>
      </w:r>
    </w:p>
    <w:p w:rsidR="00B9256C" w:rsidRPr="004142CE" w:rsidRDefault="00B9256C" w:rsidP="00B9256C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>});</w:t>
      </w:r>
    </w:p>
    <w:p w:rsidR="00B9256C" w:rsidRPr="004142CE" w:rsidRDefault="00B9256C" w:rsidP="00263435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업무 스크립트에서 저장 시 해당 값을 가져오기 위해서 다음과 같이 사용한다.</w:t>
      </w:r>
    </w:p>
    <w:p w:rsidR="00B9256C" w:rsidRPr="004142CE" w:rsidRDefault="00B9256C" w:rsidP="00B9256C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proofErr w:type="gramStart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var</w:t>
      </w:r>
      <w:proofErr w:type="gramEnd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 </w:t>
      </w:r>
      <w:r w:rsidRPr="004142CE">
        <w:rPr>
          <w:rFonts w:ascii="맑은 고딕" w:eastAsia="맑은 고딕" w:hAnsi="맑은 고딕" w:cs="Consolas" w:hint="eastAsia"/>
          <w:color w:val="000000"/>
          <w:szCs w:val="18"/>
        </w:rPr>
        <w:t xml:space="preserve">textData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= </w:t>
      </w:r>
      <w:r w:rsidRPr="004142CE">
        <w:rPr>
          <w:rFonts w:ascii="맑은 고딕" w:eastAsia="맑은 고딕" w:hAnsi="맑은 고딕" w:cs="Consolas"/>
          <w:color w:val="000000"/>
          <w:szCs w:val="18"/>
        </w:rPr>
        <w:t>editorObj.</w:t>
      </w:r>
      <w:r w:rsidRPr="004142CE">
        <w:rPr>
          <w:rFonts w:ascii="맑은 고딕" w:eastAsia="맑은 고딕" w:hAnsi="맑은 고딕" w:cs="Consolas"/>
          <w:color w:val="000000"/>
          <w:szCs w:val="18"/>
          <w:highlight w:val="yellow"/>
        </w:rPr>
        <w:t>get</w:t>
      </w:r>
      <w:r w:rsidRPr="004142CE">
        <w:rPr>
          <w:rFonts w:ascii="맑은 고딕" w:eastAsia="맑은 고딕" w:hAnsi="맑은 고딕" w:cs="Consolas"/>
          <w:color w:val="000000"/>
          <w:szCs w:val="18"/>
        </w:rPr>
        <w:t>();</w:t>
      </w:r>
    </w:p>
    <w:p w:rsidR="00B9256C" w:rsidRPr="004142CE" w:rsidRDefault="00B9256C" w:rsidP="00263435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업무 스크립트에서 수정 시 해당 값을 </w:t>
      </w:r>
      <w:r w:rsidRPr="004142CE">
        <w:rPr>
          <w:rFonts w:ascii="맑은 고딕" w:eastAsia="맑은 고딕" w:hAnsi="맑은 고딕"/>
        </w:rPr>
        <w:t xml:space="preserve">textarea </w:t>
      </w:r>
      <w:r w:rsidRPr="004142CE">
        <w:rPr>
          <w:rFonts w:ascii="맑은 고딕" w:eastAsia="맑은 고딕" w:hAnsi="맑은 고딕" w:hint="eastAsia"/>
        </w:rPr>
        <w:t>에 바인딩하기 위해서 다음과 같이 사용한다.</w:t>
      </w:r>
    </w:p>
    <w:p w:rsidR="00B9256C" w:rsidRPr="004142CE" w:rsidRDefault="00B9256C" w:rsidP="00B9256C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0000"/>
          <w:szCs w:val="18"/>
        </w:rPr>
      </w:pP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editorObj.</w:t>
      </w:r>
      <w:r w:rsidRPr="004142CE">
        <w:rPr>
          <w:rFonts w:ascii="맑은 고딕" w:eastAsia="맑은 고딕" w:hAnsi="맑은 고딕" w:cs="Consolas"/>
          <w:color w:val="000000"/>
          <w:szCs w:val="18"/>
          <w:highlight w:val="yellow"/>
        </w:rPr>
        <w:t>set</w:t>
      </w:r>
      <w:r w:rsidRPr="004142CE">
        <w:rPr>
          <w:rFonts w:ascii="맑은 고딕" w:eastAsia="맑은 고딕" w:hAnsi="맑은 고딕" w:cs="Consolas"/>
          <w:color w:val="000000"/>
          <w:szCs w:val="18"/>
        </w:rPr>
        <w:t>(</w:t>
      </w:r>
      <w:proofErr w:type="gramEnd"/>
      <w:r w:rsidRPr="004142CE">
        <w:rPr>
          <w:rFonts w:ascii="맑은 고딕" w:eastAsia="맑은 고딕" w:hAnsi="맑은 고딕" w:cs="Consolas" w:hint="eastAsia"/>
          <w:color w:val="000000"/>
          <w:szCs w:val="18"/>
        </w:rPr>
        <w:t xml:space="preserve"> textData 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8E6825" w:rsidRPr="004142CE" w:rsidRDefault="008E6825" w:rsidP="008E6825">
      <w:pPr>
        <w:spacing w:after="0"/>
        <w:rPr>
          <w:rFonts w:ascii="맑은 고딕" w:eastAsia="맑은 고딕" w:hAnsi="맑은 고딕"/>
        </w:rPr>
      </w:pPr>
    </w:p>
    <w:p w:rsidR="007D1044" w:rsidRPr="004142CE" w:rsidRDefault="007D1044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19" w:name="_Toc420506810"/>
      <w:r w:rsidRPr="004142CE">
        <w:rPr>
          <w:rFonts w:ascii="맑은 고딕" w:eastAsia="맑은 고딕" w:hAnsi="맑은 고딕"/>
        </w:rPr>
        <w:t xml:space="preserve">첨부파일 Control </w:t>
      </w:r>
      <w:r w:rsidRPr="004142CE">
        <w:rPr>
          <w:rFonts w:ascii="맑은 고딕" w:eastAsia="맑은 고딕" w:hAnsi="맑은 고딕" w:hint="eastAsia"/>
        </w:rPr>
        <w:t>기능</w:t>
      </w:r>
      <w:bookmarkEnd w:id="19"/>
    </w:p>
    <w:p w:rsidR="008E7231" w:rsidRPr="004142CE" w:rsidRDefault="008E723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현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시스템의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첨부파일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처리는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Upload File jQuery Plugin </w:t>
      </w:r>
      <w:r w:rsidRPr="004142CE">
        <w:rPr>
          <w:rFonts w:ascii="맑은 고딕" w:eastAsia="맑은 고딕" w:hAnsi="맑은 고딕" w:hint="eastAsia"/>
          <w:lang w:val="ko-KR"/>
        </w:rPr>
        <w:t>을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사용하고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있으며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>/</w:t>
      </w:r>
      <w:r w:rsidRPr="004142CE">
        <w:rPr>
          <w:rFonts w:ascii="맑은 고딕" w:eastAsia="맑은 고딕" w:hAnsi="맑은 고딕" w:hint="eastAsia"/>
        </w:rPr>
        <w:t>src/main/webapp/resources/jquery/</w:t>
      </w:r>
      <w:r w:rsidRPr="004142CE">
        <w:rPr>
          <w:rFonts w:ascii="맑은 고딕" w:eastAsia="맑은 고딕" w:hAnsi="맑은 고딕"/>
        </w:rPr>
        <w:t xml:space="preserve">uploader-3.1 </w:t>
      </w:r>
      <w:r w:rsidRPr="004142CE">
        <w:rPr>
          <w:rFonts w:ascii="맑은 고딕" w:eastAsia="맑은 고딕" w:hAnsi="맑은 고딕" w:hint="eastAsia"/>
          <w:lang w:val="ko-KR"/>
        </w:rPr>
        <w:t>에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>INCLUDE</w:t>
      </w:r>
      <w:r w:rsidRPr="004142CE">
        <w:rPr>
          <w:rFonts w:ascii="맑은 고딕" w:eastAsia="맑은 고딕" w:hAnsi="맑은 고딕" w:hint="eastAsia"/>
          <w:lang w:val="ko-KR"/>
        </w:rPr>
        <w:t>하고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있다</w:t>
      </w:r>
      <w:r w:rsidRPr="004142CE">
        <w:rPr>
          <w:rFonts w:ascii="맑은 고딕" w:eastAsia="맑은 고딕" w:hAnsi="맑은 고딕" w:hint="eastAsia"/>
        </w:rPr>
        <w:t>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이는 다중파일 업로드 시에 사용되는Plugin 으로, 단순히 단일 파일 하나를 업로드 하기 위해선 별도의 </w:t>
      </w:r>
      <w:r w:rsidRPr="004142CE">
        <w:rPr>
          <w:rFonts w:ascii="맑은 고딕" w:eastAsia="맑은 고딕" w:hAnsi="맑은 고딕"/>
        </w:rPr>
        <w:t xml:space="preserve">Plugin </w:t>
      </w:r>
      <w:r w:rsidRPr="004142CE">
        <w:rPr>
          <w:rFonts w:ascii="맑은 고딕" w:eastAsia="맑은 고딕" w:hAnsi="맑은 고딕" w:hint="eastAsia"/>
        </w:rPr>
        <w:t>없이 사용하도록 한다.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현재 다중파일 업로드는 게시판 영역에 구현되어 있으며,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단일 파일 업로드는 코드엑셀로더를 참고하도록 한다.</w:t>
      </w:r>
    </w:p>
    <w:p w:rsidR="008E7231" w:rsidRPr="004142CE" w:rsidRDefault="008E723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  <w:lang w:val="ko-KR"/>
        </w:rPr>
        <w:lastRenderedPageBreak/>
        <w:t>다중파일 업로드 기능 추가 방법</w:t>
      </w:r>
      <w:r w:rsidRPr="004142CE">
        <w:rPr>
          <w:rFonts w:ascii="맑은 고딕" w:eastAsia="맑은 고딕" w:hAnsi="맑은 고딕"/>
          <w:b/>
        </w:rPr>
        <w:t xml:space="preserve"> </w:t>
      </w:r>
      <w:r w:rsidR="00A0677A" w:rsidRPr="004142CE">
        <w:rPr>
          <w:rFonts w:ascii="맑은 고딕" w:eastAsia="맑은 고딕" w:hAnsi="맑은 고딕"/>
          <w:noProof/>
        </w:rPr>
        <w:drawing>
          <wp:inline distT="0" distB="0" distL="0" distR="0" wp14:anchorId="29943222" wp14:editId="355414B3">
            <wp:extent cx="5943600" cy="1162050"/>
            <wp:effectExtent l="19050" t="19050" r="19050" b="19050"/>
            <wp:docPr id="54" name="그림 54" descr="C:\Users\carmine\Desktop\가이드문서작업\첨부파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armine\Desktop\가이드문서작업\첨부파일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/>
                      </a:solidFill>
                    </a:ln>
                  </pic:spPr>
                </pic:pic>
              </a:graphicData>
            </a:graphic>
          </wp:inline>
        </w:drawing>
      </w:r>
    </w:p>
    <w:p w:rsidR="00910F4F" w:rsidRPr="004142CE" w:rsidRDefault="00910F4F" w:rsidP="00263435">
      <w:pPr>
        <w:pStyle w:val="af2"/>
        <w:numPr>
          <w:ilvl w:val="0"/>
          <w:numId w:val="17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F</w:t>
      </w:r>
      <w:r w:rsidRPr="004142CE">
        <w:rPr>
          <w:rFonts w:ascii="맑은 고딕" w:eastAsia="맑은 고딕" w:hAnsi="맑은 고딕"/>
        </w:rPr>
        <w:t xml:space="preserve">ileDirectory </w:t>
      </w:r>
      <w:r w:rsidRPr="004142CE">
        <w:rPr>
          <w:rFonts w:ascii="맑은 고딕" w:eastAsia="맑은 고딕" w:hAnsi="맑은 고딕" w:hint="eastAsia"/>
        </w:rPr>
        <w:t>클래스에 추가할 문서그룹에 해당되는 경로정보를 하나 추가한다.</w:t>
      </w:r>
    </w:p>
    <w:p w:rsidR="00910F4F" w:rsidRPr="004142CE" w:rsidRDefault="00910F4F" w:rsidP="00910F4F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b/>
          <w:bCs/>
          <w:i/>
          <w:iCs/>
          <w:color w:val="0000C0"/>
          <w:szCs w:val="18"/>
        </w:rPr>
        <w:t>BOARD_EMAIL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 (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"/board07"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"B07"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"전자메일"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</w:t>
      </w:r>
    </w:p>
    <w:p w:rsidR="00910F4F" w:rsidRPr="004142CE" w:rsidRDefault="00910F4F" w:rsidP="00263435">
      <w:pPr>
        <w:pStyle w:val="af2"/>
        <w:numPr>
          <w:ilvl w:val="0"/>
          <w:numId w:val="17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Service </w:t>
      </w:r>
      <w:r w:rsidRPr="004142CE">
        <w:rPr>
          <w:rFonts w:ascii="맑은 고딕" w:eastAsia="맑은 고딕" w:hAnsi="맑은 고딕" w:hint="eastAsia"/>
        </w:rPr>
        <w:t>클래스에 저장 시 첨부파일 정보가 저장될 수 있도록 다음과 같은 코드를 추가한다.</w:t>
      </w:r>
      <w:r w:rsidR="00002DFD" w:rsidRPr="004142CE">
        <w:rPr>
          <w:rFonts w:ascii="맑은 고딕" w:eastAsia="맑은 고딕" w:hAnsi="맑은 고딕"/>
        </w:rPr>
        <w:t xml:space="preserve"> params </w:t>
      </w:r>
      <w:r w:rsidR="00002DFD" w:rsidRPr="004142CE">
        <w:rPr>
          <w:rFonts w:ascii="맑은 고딕" w:eastAsia="맑은 고딕" w:hAnsi="맑은 고딕" w:hint="eastAsia"/>
        </w:rPr>
        <w:t xml:space="preserve">에는 반드시 </w:t>
      </w:r>
      <w:r w:rsidR="00002DFD" w:rsidRPr="004142CE">
        <w:rPr>
          <w:rFonts w:ascii="맑은 고딕" w:eastAsia="맑은 고딕" w:hAnsi="맑은 고딕"/>
        </w:rPr>
        <w:t>“</w:t>
      </w:r>
      <w:r w:rsidR="00002DFD" w:rsidRPr="004142CE">
        <w:rPr>
          <w:rFonts w:ascii="맑은 고딕" w:eastAsia="맑은 고딕" w:hAnsi="맑은 고딕" w:hint="eastAsia"/>
        </w:rPr>
        <w:t>atchGrup</w:t>
      </w:r>
      <w:r w:rsidR="00002DFD" w:rsidRPr="004142CE">
        <w:rPr>
          <w:rFonts w:ascii="맑은 고딕" w:eastAsia="맑은 고딕" w:hAnsi="맑은 고딕"/>
        </w:rPr>
        <w:t xml:space="preserve">” </w:t>
      </w:r>
      <w:r w:rsidR="00002DFD" w:rsidRPr="004142CE">
        <w:rPr>
          <w:rFonts w:ascii="맑은 고딕" w:eastAsia="맑은 고딕" w:hAnsi="맑은 고딕" w:hint="eastAsia"/>
        </w:rPr>
        <w:t xml:space="preserve">와 </w:t>
      </w:r>
      <w:r w:rsidR="00002DFD" w:rsidRPr="004142CE">
        <w:rPr>
          <w:rFonts w:ascii="맑은 고딕" w:eastAsia="맑은 고딕" w:hAnsi="맑은 고딕"/>
        </w:rPr>
        <w:t xml:space="preserve">“atchNo” </w:t>
      </w:r>
      <w:r w:rsidR="00002DFD" w:rsidRPr="004142CE">
        <w:rPr>
          <w:rFonts w:ascii="맑은 고딕" w:eastAsia="맑은 고딕" w:hAnsi="맑은 고딕" w:hint="eastAsia"/>
        </w:rPr>
        <w:t>가 존재해야 한다.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color w:val="0000C0"/>
          <w:szCs w:val="18"/>
        </w:rPr>
        <w:t>fileService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.</w:t>
      </w:r>
      <w:r w:rsidRPr="004142CE">
        <w:rPr>
          <w:rFonts w:ascii="맑은 고딕" w:eastAsia="맑은 고딕" w:hAnsi="맑은 고딕" w:cs="Consolas"/>
          <w:color w:val="000000"/>
          <w:szCs w:val="18"/>
          <w:highlight w:val="lightGray"/>
        </w:rPr>
        <w:t>saveFile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(</w:t>
      </w:r>
      <w:proofErr w:type="gramEnd"/>
      <w:r w:rsidRPr="004142CE">
        <w:rPr>
          <w:rFonts w:ascii="맑은 고딕" w:eastAsia="맑은 고딕" w:hAnsi="맑은 고딕" w:cs="Consolas"/>
          <w:color w:val="6A3E3E"/>
          <w:szCs w:val="18"/>
        </w:rPr>
        <w:t>params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8E7231" w:rsidRPr="004142CE" w:rsidRDefault="008E7231" w:rsidP="00263435">
      <w:pPr>
        <w:pStyle w:val="af2"/>
        <w:numPr>
          <w:ilvl w:val="0"/>
          <w:numId w:val="17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사용할 화면의 JSP 의 업로드 컨트롤 표시영역에 </w:t>
      </w:r>
      <w:r w:rsidRPr="004142CE">
        <w:rPr>
          <w:rFonts w:ascii="맑은 고딕" w:eastAsia="맑은 고딕" w:hAnsi="맑은 고딕"/>
        </w:rPr>
        <w:t xml:space="preserve">DIV </w:t>
      </w:r>
      <w:r w:rsidRPr="004142CE">
        <w:rPr>
          <w:rFonts w:ascii="맑은 고딕" w:eastAsia="맑은 고딕" w:hAnsi="맑은 고딕" w:hint="eastAsia"/>
        </w:rPr>
        <w:t xml:space="preserve">태그를 설정하며 </w:t>
      </w:r>
      <w:r w:rsidRPr="004142CE">
        <w:rPr>
          <w:rFonts w:ascii="맑은 고딕" w:eastAsia="맑은 고딕" w:hAnsi="맑은 고딕"/>
        </w:rPr>
        <w:t>id</w:t>
      </w:r>
      <w:r w:rsidRPr="004142CE">
        <w:rPr>
          <w:rFonts w:ascii="맑은 고딕" w:eastAsia="맑은 고딕" w:hAnsi="맑은 고딕" w:hint="eastAsia"/>
        </w:rPr>
        <w:t>는 원하는 대로 설정한다.</w:t>
      </w:r>
    </w:p>
    <w:p w:rsidR="008E7231" w:rsidRPr="004142CE" w:rsidRDefault="008E7231" w:rsidP="008E7231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div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"fileupload"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&gt;&lt;/</w:t>
      </w:r>
      <w:r w:rsidRPr="004142CE">
        <w:rPr>
          <w:rFonts w:ascii="맑은 고딕" w:eastAsia="맑은 고딕" w:hAnsi="맑은 고딕" w:cs="Consolas"/>
          <w:color w:val="3F7F7F"/>
          <w:szCs w:val="18"/>
        </w:rPr>
        <w:t>div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&gt;</w:t>
      </w:r>
    </w:p>
    <w:p w:rsidR="00910F4F" w:rsidRPr="004142CE" w:rsidRDefault="00002DFD" w:rsidP="008E7231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type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"hidden"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"atchGrup"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"r_atchGrup"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value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${model.atchGrup}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002DFD" w:rsidRPr="004142CE" w:rsidRDefault="00002DFD" w:rsidP="008E7231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type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"hidden"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 xml:space="preserve">"atchNo"  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 xml:space="preserve">"r_atchNo"  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value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${model.atchNo}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8E7231" w:rsidRPr="004142CE" w:rsidRDefault="008E7231" w:rsidP="00263435">
      <w:pPr>
        <w:pStyle w:val="af2"/>
        <w:numPr>
          <w:ilvl w:val="0"/>
          <w:numId w:val="17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사용할 화면의 업무 스크립트에 다음의 코드를 추가한다.</w:t>
      </w:r>
    </w:p>
    <w:p w:rsidR="008E7231" w:rsidRPr="004142CE" w:rsidRDefault="008E7231" w:rsidP="008E7231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using(</w:t>
      </w:r>
      <w:proofErr w:type="gramEnd"/>
      <w:r w:rsidRPr="004142CE">
        <w:rPr>
          <w:rFonts w:ascii="맑은 고딕" w:eastAsia="맑은 고딕" w:hAnsi="맑은 고딕" w:cs="Consolas"/>
          <w:color w:val="2A00FF"/>
          <w:szCs w:val="18"/>
        </w:rPr>
        <w:t>'../jquery.upload.js'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8E7231" w:rsidRPr="004142CE" w:rsidRDefault="008E7231" w:rsidP="00263435">
      <w:pPr>
        <w:pStyle w:val="af2"/>
        <w:numPr>
          <w:ilvl w:val="0"/>
          <w:numId w:val="17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업무 스크립트에서 초기화 함수에 다음과 같이 </w:t>
      </w:r>
      <w:r w:rsidR="00910F4F" w:rsidRPr="004142CE">
        <w:rPr>
          <w:rFonts w:ascii="맑은 고딕" w:eastAsia="맑은 고딕" w:hAnsi="맑은 고딕" w:hint="eastAsia"/>
        </w:rPr>
        <w:t>upload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객체를 생성한다.</w:t>
      </w:r>
      <w:r w:rsidR="00910F4F" w:rsidRPr="004142CE">
        <w:rPr>
          <w:rFonts w:ascii="맑은 고딕" w:eastAsia="맑은 고딕" w:hAnsi="맑은 고딕"/>
        </w:rPr>
        <w:t xml:space="preserve"> </w:t>
      </w:r>
      <w:r w:rsidR="00910F4F" w:rsidRPr="004142CE">
        <w:rPr>
          <w:rFonts w:ascii="맑은 고딕" w:eastAsia="맑은 고딕" w:hAnsi="맑은 고딕" w:hint="eastAsia"/>
        </w:rPr>
        <w:t>객체 생성시 업로드인지 상세인지를 구분하도록 한다.</w:t>
      </w:r>
    </w:p>
    <w:p w:rsidR="008E7231" w:rsidRPr="004142CE" w:rsidRDefault="008E7231" w:rsidP="008E7231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0000"/>
          <w:szCs w:val="18"/>
        </w:rPr>
      </w:pPr>
      <w:proofErr w:type="gramStart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var</w:t>
      </w:r>
      <w:proofErr w:type="gramEnd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000000"/>
          <w:szCs w:val="18"/>
        </w:rPr>
        <w:t>uploadObj = jupload.init({</w:t>
      </w:r>
    </w:p>
    <w:p w:rsidR="008E7231" w:rsidRPr="004142CE" w:rsidRDefault="008E7231" w:rsidP="008E7231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mode: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"regist"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        </w:t>
      </w:r>
      <w:r w:rsidR="00910F4F" w:rsidRPr="004142CE">
        <w:rPr>
          <w:rFonts w:ascii="맑은 고딕" w:eastAsia="맑은 고딕" w:hAnsi="맑은 고딕" w:cs="Consolas"/>
          <w:color w:val="000000"/>
          <w:szCs w:val="18"/>
        </w:rPr>
        <w:t xml:space="preserve"> 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//업로드: "</w:t>
      </w:r>
      <w:r w:rsidRPr="004142CE">
        <w:rPr>
          <w:rFonts w:ascii="맑은 고딕" w:eastAsia="맑은 고딕" w:hAnsi="맑은 고딕" w:cs="Consolas"/>
          <w:color w:val="3F7F5F"/>
          <w:szCs w:val="18"/>
          <w:u w:val="single"/>
        </w:rPr>
        <w:t>regist</w:t>
      </w:r>
      <w:r w:rsidRPr="004142CE">
        <w:rPr>
          <w:rFonts w:ascii="맑은 고딕" w:eastAsia="맑은 고딕" w:hAnsi="맑은 고딕" w:cs="Consolas"/>
          <w:color w:val="3F7F5F"/>
          <w:szCs w:val="18"/>
        </w:rPr>
        <w:t>", 검색: "select"</w:t>
      </w:r>
      <w:r w:rsidRPr="004142CE">
        <w:rPr>
          <w:rFonts w:ascii="맑은 고딕" w:eastAsia="맑은 고딕" w:hAnsi="맑은 고딕" w:cs="Consolas"/>
          <w:color w:val="3F7F5F"/>
          <w:szCs w:val="18"/>
        </w:rPr>
        <w:tab/>
      </w:r>
    </w:p>
    <w:p w:rsidR="008E7231" w:rsidRPr="004142CE" w:rsidRDefault="008E7231" w:rsidP="008E7231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layoutKey: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"fileupload"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//파일업로드영역 ID (필수)</w:t>
      </w:r>
      <w:r w:rsidRPr="004142CE">
        <w:rPr>
          <w:rFonts w:ascii="맑은 고딕" w:eastAsia="맑은 고딕" w:hAnsi="맑은 고딕" w:cs="Consolas"/>
          <w:color w:val="3F7F5F"/>
          <w:szCs w:val="18"/>
        </w:rPr>
        <w:tab/>
      </w:r>
    </w:p>
    <w:p w:rsidR="008E7231" w:rsidRPr="004142CE" w:rsidRDefault="008E7231" w:rsidP="008E7231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fileName: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"file"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       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//파일박스 NAME</w:t>
      </w:r>
    </w:p>
    <w:p w:rsidR="008E7231" w:rsidRPr="004142CE" w:rsidRDefault="008E7231" w:rsidP="008E7231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gridKey: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"uploaded-files"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//파일그리드 ID (필수)</w:t>
      </w:r>
    </w:p>
    <w:p w:rsidR="008E7231" w:rsidRPr="004142CE" w:rsidRDefault="008E7231" w:rsidP="008E7231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loaderKey: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"uploadfile"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 xml:space="preserve">//파일업로드박스 ID </w:t>
      </w:r>
    </w:p>
    <w:p w:rsidR="008E7231" w:rsidRPr="004142CE" w:rsidRDefault="008E7231" w:rsidP="008E7231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loaderText: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"Add Files"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 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//파일업로드버튼 명칭</w:t>
      </w:r>
    </w:p>
    <w:p w:rsidR="008E7231" w:rsidRPr="004142CE" w:rsidRDefault="008E7231" w:rsidP="008E7231">
      <w:pPr>
        <w:pStyle w:val="af2"/>
        <w:spacing w:after="0"/>
        <w:ind w:leftChars="0" w:left="1120" w:firstLineChars="200" w:firstLine="360"/>
        <w:rPr>
          <w:rFonts w:ascii="맑은 고딕" w:eastAsia="맑은 고딕" w:hAnsi="맑은 고딕" w:cs="Consolas"/>
          <w:color w:val="000000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>}, {</w:t>
      </w:r>
    </w:p>
    <w:p w:rsidR="00910F4F" w:rsidRPr="004142CE" w:rsidRDefault="00910F4F" w:rsidP="00910F4F">
      <w:pPr>
        <w:pStyle w:val="af2"/>
        <w:spacing w:after="0"/>
        <w:ind w:leftChars="0" w:left="1120" w:firstLineChars="200" w:firstLine="360"/>
        <w:rPr>
          <w:rFonts w:ascii="맑은 고딕" w:eastAsia="맑은 고딕" w:hAnsi="맑은 고딕" w:cs="Consolas"/>
          <w:color w:val="000000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>atchGrup</w:t>
      </w: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:</w:t>
      </w:r>
      <w:r w:rsidR="00002DFD" w:rsidRPr="004142CE">
        <w:rPr>
          <w:rFonts w:ascii="맑은 고딕" w:eastAsia="맑은 고딕" w:hAnsi="맑은 고딕" w:cs="Consolas"/>
          <w:color w:val="000000"/>
          <w:szCs w:val="18"/>
        </w:rPr>
        <w:t>$</w:t>
      </w:r>
      <w:proofErr w:type="gramEnd"/>
      <w:r w:rsidR="00002DFD" w:rsidRPr="004142CE">
        <w:rPr>
          <w:rFonts w:ascii="맑은 고딕" w:eastAsia="맑은 고딕" w:hAnsi="맑은 고딕" w:cs="Consolas"/>
          <w:color w:val="000000"/>
          <w:szCs w:val="18"/>
        </w:rPr>
        <w:t>(</w:t>
      </w:r>
      <w:r w:rsidR="00002DFD"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"#r_atchGrup"</w:t>
      </w:r>
      <w:r w:rsidR="00002DFD" w:rsidRPr="004142CE">
        <w:rPr>
          <w:rFonts w:ascii="맑은 고딕" w:eastAsia="맑은 고딕" w:hAnsi="맑은 고딕" w:cs="Consolas"/>
          <w:color w:val="000000"/>
          <w:szCs w:val="18"/>
        </w:rPr>
        <w:t>).val()</w:t>
      </w:r>
      <w:r w:rsidRPr="004142CE">
        <w:rPr>
          <w:rFonts w:ascii="맑은 고딕" w:eastAsia="맑은 고딕" w:hAnsi="맑은 고딕" w:cs="Consolas"/>
          <w:color w:val="000000"/>
          <w:szCs w:val="18"/>
        </w:rPr>
        <w:t>,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</w:t>
      </w:r>
      <w:r w:rsidR="00002DFD" w:rsidRPr="004142CE">
        <w:rPr>
          <w:rFonts w:ascii="맑은 고딕" w:eastAsia="맑은 고딕" w:hAnsi="맑은 고딕" w:cs="Consolas"/>
          <w:color w:val="3F7F5F"/>
          <w:szCs w:val="18"/>
        </w:rPr>
        <w:t>/</w:t>
      </w:r>
      <w:r w:rsidRPr="004142CE">
        <w:rPr>
          <w:rFonts w:ascii="맑은 고딕" w:eastAsia="맑은 고딕" w:hAnsi="맑은 고딕" w:cs="Consolas" w:hint="eastAsia"/>
          <w:color w:val="3F7F5F"/>
          <w:szCs w:val="18"/>
        </w:rPr>
        <w:t>첨부파일 문서유형</w:t>
      </w:r>
    </w:p>
    <w:p w:rsidR="00910F4F" w:rsidRPr="004142CE" w:rsidRDefault="00910F4F" w:rsidP="00910F4F">
      <w:pPr>
        <w:pStyle w:val="af2"/>
        <w:spacing w:after="0"/>
        <w:ind w:leftChars="0" w:left="1120" w:firstLineChars="200" w:firstLine="360"/>
        <w:rPr>
          <w:rFonts w:ascii="맑은 고딕" w:eastAsia="맑은 고딕" w:hAnsi="맑은 고딕" w:cs="Consolas"/>
          <w:color w:val="000000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atchNo: </w:t>
      </w:r>
      <w:r w:rsidR="00002DFD" w:rsidRPr="004142CE">
        <w:rPr>
          <w:rFonts w:ascii="맑은 고딕" w:eastAsia="맑은 고딕" w:hAnsi="맑은 고딕" w:cs="Consolas"/>
          <w:color w:val="000000"/>
          <w:szCs w:val="18"/>
        </w:rPr>
        <w:t xml:space="preserve"> $(</w:t>
      </w:r>
      <w:r w:rsidR="00002DFD"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"#r_atchNo"</w:t>
      </w:r>
      <w:r w:rsidR="00002DFD" w:rsidRPr="004142CE">
        <w:rPr>
          <w:rFonts w:ascii="맑은 고딕" w:eastAsia="맑은 고딕" w:hAnsi="맑은 고딕" w:cs="Consolas"/>
          <w:color w:val="000000"/>
          <w:szCs w:val="18"/>
        </w:rPr>
        <w:t>)</w:t>
      </w:r>
      <w:proofErr w:type="gramStart"/>
      <w:r w:rsidR="00002DFD" w:rsidRPr="004142CE">
        <w:rPr>
          <w:rFonts w:ascii="맑은 고딕" w:eastAsia="맑은 고딕" w:hAnsi="맑은 고딕" w:cs="Consolas"/>
          <w:color w:val="000000"/>
          <w:szCs w:val="18"/>
        </w:rPr>
        <w:t>.val</w:t>
      </w:r>
      <w:proofErr w:type="gramEnd"/>
      <w:r w:rsidR="00002DFD" w:rsidRPr="004142CE">
        <w:rPr>
          <w:rFonts w:ascii="맑은 고딕" w:eastAsia="맑은 고딕" w:hAnsi="맑은 고딕" w:cs="Consolas"/>
          <w:color w:val="000000"/>
          <w:szCs w:val="18"/>
        </w:rPr>
        <w:t>()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</w:t>
      </w:r>
      <w:r w:rsidRPr="004142CE">
        <w:rPr>
          <w:rFonts w:ascii="맑은 고딕" w:eastAsia="맑은 고딕" w:hAnsi="맑은 고딕" w:cs="Consolas" w:hint="eastAsia"/>
          <w:color w:val="3F7F5F"/>
          <w:szCs w:val="18"/>
        </w:rPr>
        <w:t>첨부파일 문서번호</w:t>
      </w:r>
    </w:p>
    <w:p w:rsidR="008E7231" w:rsidRPr="004142CE" w:rsidRDefault="008E7231" w:rsidP="00910F4F">
      <w:pPr>
        <w:pStyle w:val="af2"/>
        <w:spacing w:after="0"/>
        <w:ind w:leftChars="0" w:left="1120" w:firstLineChars="200" w:firstLine="3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>});</w:t>
      </w:r>
    </w:p>
    <w:p w:rsidR="008E7231" w:rsidRPr="004142CE" w:rsidRDefault="008E7231" w:rsidP="00263435">
      <w:pPr>
        <w:pStyle w:val="af2"/>
        <w:numPr>
          <w:ilvl w:val="0"/>
          <w:numId w:val="17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업무 스크립트에서 저장 시 해당 값을 가져오기 위해서 다음과 같이 사용한다.</w:t>
      </w:r>
    </w:p>
    <w:p w:rsidR="008E7231" w:rsidRPr="004142CE" w:rsidRDefault="008E7231" w:rsidP="008E7231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proofErr w:type="gramStart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var</w:t>
      </w:r>
      <w:proofErr w:type="gramEnd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 </w:t>
      </w:r>
      <w:r w:rsidR="00910F4F" w:rsidRPr="004142CE">
        <w:rPr>
          <w:rFonts w:ascii="맑은 고딕" w:eastAsia="맑은 고딕" w:hAnsi="맑은 고딕" w:cs="Consolas"/>
          <w:color w:val="000000"/>
          <w:szCs w:val="18"/>
        </w:rPr>
        <w:t>files</w:t>
      </w:r>
      <w:r w:rsidRPr="004142CE">
        <w:rPr>
          <w:rFonts w:ascii="맑은 고딕" w:eastAsia="맑은 고딕" w:hAnsi="맑은 고딕" w:cs="Consolas" w:hint="eastAsia"/>
          <w:color w:val="000000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= </w:t>
      </w:r>
      <w:r w:rsidR="00910F4F" w:rsidRPr="004142CE">
        <w:rPr>
          <w:rFonts w:ascii="맑은 고딕" w:eastAsia="맑은 고딕" w:hAnsi="맑은 고딕" w:cs="Consolas"/>
          <w:color w:val="000000"/>
          <w:szCs w:val="18"/>
        </w:rPr>
        <w:t>uploadObj.upload.getFiles();</w:t>
      </w:r>
    </w:p>
    <w:p w:rsidR="008E7231" w:rsidRPr="004142CE" w:rsidRDefault="008E7231" w:rsidP="008E7231">
      <w:pPr>
        <w:pStyle w:val="af2"/>
        <w:spacing w:after="0"/>
        <w:ind w:leftChars="0" w:left="1120"/>
        <w:rPr>
          <w:rFonts w:ascii="맑은 고딕" w:eastAsia="맑은 고딕" w:hAnsi="맑은 고딕"/>
        </w:rPr>
      </w:pPr>
    </w:p>
    <w:p w:rsidR="00002DFD" w:rsidRPr="004142CE" w:rsidRDefault="008E723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  <w:lang w:val="ko-KR"/>
        </w:rPr>
        <w:t>단일파일 업로드 기능 추가 방법</w:t>
      </w:r>
      <w:r w:rsidR="00910F4F" w:rsidRPr="004142CE">
        <w:rPr>
          <w:rFonts w:ascii="맑은 고딕" w:eastAsia="맑은 고딕" w:hAnsi="맑은 고딕"/>
          <w:b/>
        </w:rPr>
        <w:t xml:space="preserve"> </w:t>
      </w:r>
    </w:p>
    <w:p w:rsidR="00002DFD" w:rsidRPr="004142CE" w:rsidRDefault="00002DFD" w:rsidP="00263435">
      <w:pPr>
        <w:pStyle w:val="af2"/>
        <w:numPr>
          <w:ilvl w:val="0"/>
          <w:numId w:val="18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F</w:t>
      </w:r>
      <w:r w:rsidRPr="004142CE">
        <w:rPr>
          <w:rFonts w:ascii="맑은 고딕" w:eastAsia="맑은 고딕" w:hAnsi="맑은 고딕"/>
        </w:rPr>
        <w:t xml:space="preserve">ileDirectory </w:t>
      </w:r>
      <w:r w:rsidRPr="004142CE">
        <w:rPr>
          <w:rFonts w:ascii="맑은 고딕" w:eastAsia="맑은 고딕" w:hAnsi="맑은 고딕" w:hint="eastAsia"/>
        </w:rPr>
        <w:t>클래스에 추가할 문서그룹에 해당되는 경로정보를 하나 추가한다.</w:t>
      </w:r>
    </w:p>
    <w:p w:rsidR="00002DFD" w:rsidRPr="004142CE" w:rsidRDefault="00002DFD" w:rsidP="00002DFD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b/>
          <w:bCs/>
          <w:i/>
          <w:iCs/>
          <w:color w:val="0000C0"/>
          <w:szCs w:val="18"/>
        </w:rPr>
        <w:lastRenderedPageBreak/>
        <w:t>BOARD_EMAIL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 (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"/board07"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"B07"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"전자메일"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</w:t>
      </w:r>
    </w:p>
    <w:p w:rsidR="008E6825" w:rsidRPr="004142CE" w:rsidRDefault="00002DFD" w:rsidP="00263435">
      <w:pPr>
        <w:pStyle w:val="af2"/>
        <w:numPr>
          <w:ilvl w:val="0"/>
          <w:numId w:val="18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Controller 클래스에서 업로드 실행 메서드에 다음과 같이 코드를 입력한다.</w:t>
      </w:r>
    </w:p>
    <w:p w:rsidR="008E6825" w:rsidRPr="004142CE" w:rsidRDefault="008E6825" w:rsidP="008E6825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0000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MultipartFile </w:t>
      </w:r>
      <w:r w:rsidRPr="004142CE">
        <w:rPr>
          <w:rFonts w:ascii="맑은 고딕" w:eastAsia="맑은 고딕" w:hAnsi="맑은 고딕" w:cs="Consolas"/>
          <w:color w:val="6A3E3E"/>
          <w:szCs w:val="18"/>
        </w:rPr>
        <w:t>file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= </w:t>
      </w:r>
      <w:proofErr w:type="gramStart"/>
      <w:r w:rsidRPr="004142CE">
        <w:rPr>
          <w:rFonts w:ascii="맑은 고딕" w:eastAsia="맑은 고딕" w:hAnsi="맑은 고딕" w:cs="Consolas"/>
          <w:color w:val="6A3E3E"/>
          <w:szCs w:val="18"/>
        </w:rPr>
        <w:t>request</w:t>
      </w:r>
      <w:r w:rsidRPr="004142CE">
        <w:rPr>
          <w:rFonts w:ascii="맑은 고딕" w:eastAsia="맑은 고딕" w:hAnsi="맑은 고딕" w:cs="Consolas"/>
          <w:color w:val="000000"/>
          <w:szCs w:val="18"/>
        </w:rPr>
        <w:t>.getFile(</w:t>
      </w:r>
      <w:proofErr w:type="gramEnd"/>
      <w:r w:rsidRPr="004142CE">
        <w:rPr>
          <w:rFonts w:ascii="맑은 고딕" w:eastAsia="맑은 고딕" w:hAnsi="맑은 고딕" w:cs="Consolas"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 w:hint="eastAsia"/>
          <w:color w:val="2A00FF"/>
          <w:szCs w:val="18"/>
        </w:rPr>
        <w:t>atch</w:t>
      </w:r>
      <w:r w:rsidRPr="004142CE">
        <w:rPr>
          <w:rFonts w:ascii="맑은 고딕" w:eastAsia="맑은 고딕" w:hAnsi="맑은 고딕" w:cs="Consolas"/>
          <w:color w:val="2A00FF"/>
          <w:szCs w:val="18"/>
        </w:rPr>
        <w:t>File"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8E6825" w:rsidRPr="004142CE" w:rsidRDefault="008E6825" w:rsidP="008E6825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0000"/>
          <w:szCs w:val="18"/>
        </w:rPr>
      </w:pPr>
      <w:proofErr w:type="gramStart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if</w:t>
      </w:r>
      <w:r w:rsidRPr="004142CE">
        <w:rPr>
          <w:rFonts w:ascii="맑은 고딕" w:eastAsia="맑은 고딕" w:hAnsi="맑은 고딕" w:cs="Consolas"/>
          <w:color w:val="000000"/>
          <w:szCs w:val="18"/>
        </w:rPr>
        <w:t>(</w:t>
      </w:r>
      <w:proofErr w:type="gramEnd"/>
      <w:r w:rsidRPr="004142CE">
        <w:rPr>
          <w:rFonts w:ascii="맑은 고딕" w:eastAsia="맑은 고딕" w:hAnsi="맑은 고딕" w:cs="Consolas"/>
          <w:color w:val="6A3E3E"/>
          <w:szCs w:val="18"/>
        </w:rPr>
        <w:t>file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!=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null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&amp;&amp; </w:t>
      </w:r>
      <w:r w:rsidRPr="004142CE">
        <w:rPr>
          <w:rFonts w:ascii="맑은 고딕" w:eastAsia="맑은 고딕" w:hAnsi="맑은 고딕" w:cs="Consolas"/>
          <w:color w:val="6A3E3E"/>
          <w:szCs w:val="18"/>
        </w:rPr>
        <w:t>file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.isEmpty() ==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false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 {</w:t>
      </w:r>
    </w:p>
    <w:p w:rsidR="008E6825" w:rsidRPr="004142CE" w:rsidRDefault="008E6825" w:rsidP="008E6825">
      <w:pPr>
        <w:pStyle w:val="af2"/>
        <w:spacing w:after="0"/>
        <w:ind w:leftChars="0" w:left="1120" w:firstLineChars="200" w:firstLine="360"/>
        <w:rPr>
          <w:rFonts w:ascii="맑은 고딕" w:eastAsia="맑은 고딕" w:hAnsi="맑은 고딕" w:cs="Consolas"/>
          <w:color w:val="3F7F5F"/>
          <w:szCs w:val="18"/>
        </w:rPr>
      </w:pPr>
      <w:r w:rsidRPr="004142CE">
        <w:rPr>
          <w:rFonts w:ascii="맑은 고딕" w:eastAsia="맑은 고딕" w:hAnsi="맑은 고딕" w:cs="Consolas"/>
          <w:color w:val="3F7F5F"/>
          <w:szCs w:val="18"/>
        </w:rPr>
        <w:t>//</w:t>
      </w:r>
      <w:r w:rsidRPr="004142CE">
        <w:rPr>
          <w:rFonts w:ascii="맑은 고딕" w:eastAsia="맑은 고딕" w:hAnsi="맑은 고딕" w:cs="Consolas" w:hint="eastAsia"/>
          <w:color w:val="3F7F5F"/>
          <w:szCs w:val="18"/>
        </w:rPr>
        <w:t>필요한 파일정보 처리</w:t>
      </w:r>
    </w:p>
    <w:p w:rsidR="008E6825" w:rsidRPr="004142CE" w:rsidRDefault="008E6825" w:rsidP="008E6825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}</w:t>
      </w:r>
    </w:p>
    <w:p w:rsidR="00002DFD" w:rsidRPr="004142CE" w:rsidRDefault="00002DFD" w:rsidP="00263435">
      <w:pPr>
        <w:pStyle w:val="af2"/>
        <w:numPr>
          <w:ilvl w:val="0"/>
          <w:numId w:val="18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Service </w:t>
      </w:r>
      <w:r w:rsidRPr="004142CE">
        <w:rPr>
          <w:rFonts w:ascii="맑은 고딕" w:eastAsia="맑은 고딕" w:hAnsi="맑은 고딕" w:hint="eastAsia"/>
        </w:rPr>
        <w:t>클래스에 저장 시 첨부파일 정보가 저장될 수 있도록 다음과 같은 코드를 추가한다.</w:t>
      </w:r>
      <w:r w:rsidRPr="004142CE">
        <w:rPr>
          <w:rFonts w:ascii="맑은 고딕" w:eastAsia="맑은 고딕" w:hAnsi="맑은 고딕"/>
        </w:rPr>
        <w:t xml:space="preserve"> params </w:t>
      </w:r>
      <w:r w:rsidRPr="004142CE">
        <w:rPr>
          <w:rFonts w:ascii="맑은 고딕" w:eastAsia="맑은 고딕" w:hAnsi="맑은 고딕" w:hint="eastAsia"/>
        </w:rPr>
        <w:t xml:space="preserve">에는 반드시 </w:t>
      </w:r>
      <w:r w:rsidRPr="004142CE">
        <w:rPr>
          <w:rFonts w:ascii="맑은 고딕" w:eastAsia="맑은 고딕" w:hAnsi="맑은 고딕"/>
        </w:rPr>
        <w:t>“</w:t>
      </w:r>
      <w:r w:rsidRPr="004142CE">
        <w:rPr>
          <w:rFonts w:ascii="맑은 고딕" w:eastAsia="맑은 고딕" w:hAnsi="맑은 고딕" w:hint="eastAsia"/>
        </w:rPr>
        <w:t>atchGrup</w:t>
      </w:r>
      <w:r w:rsidRPr="004142CE">
        <w:rPr>
          <w:rFonts w:ascii="맑은 고딕" w:eastAsia="맑은 고딕" w:hAnsi="맑은 고딕"/>
        </w:rPr>
        <w:t xml:space="preserve">” </w:t>
      </w:r>
      <w:r w:rsidRPr="004142CE">
        <w:rPr>
          <w:rFonts w:ascii="맑은 고딕" w:eastAsia="맑은 고딕" w:hAnsi="맑은 고딕" w:hint="eastAsia"/>
        </w:rPr>
        <w:t xml:space="preserve">와 </w:t>
      </w:r>
      <w:r w:rsidRPr="004142CE">
        <w:rPr>
          <w:rFonts w:ascii="맑은 고딕" w:eastAsia="맑은 고딕" w:hAnsi="맑은 고딕"/>
        </w:rPr>
        <w:t xml:space="preserve">“atchNo” </w:t>
      </w:r>
      <w:r w:rsidRPr="004142CE">
        <w:rPr>
          <w:rFonts w:ascii="맑은 고딕" w:eastAsia="맑은 고딕" w:hAnsi="맑은 고딕" w:hint="eastAsia"/>
        </w:rPr>
        <w:t>가 존재해야 한다.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color w:val="0000C0"/>
          <w:szCs w:val="18"/>
        </w:rPr>
        <w:t>fileService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.</w:t>
      </w:r>
      <w:r w:rsidRPr="004142CE">
        <w:rPr>
          <w:rFonts w:ascii="맑은 고딕" w:eastAsia="맑은 고딕" w:hAnsi="맑은 고딕" w:cs="Consolas"/>
          <w:color w:val="000000"/>
          <w:szCs w:val="18"/>
          <w:highlight w:val="lightGray"/>
        </w:rPr>
        <w:t>saveFile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(</w:t>
      </w:r>
      <w:proofErr w:type="gramEnd"/>
      <w:r w:rsidRPr="004142CE">
        <w:rPr>
          <w:rFonts w:ascii="맑은 고딕" w:eastAsia="맑은 고딕" w:hAnsi="맑은 고딕" w:cs="Consolas"/>
          <w:color w:val="6A3E3E"/>
          <w:szCs w:val="18"/>
        </w:rPr>
        <w:t>params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002DFD" w:rsidRPr="004142CE" w:rsidRDefault="00002DFD" w:rsidP="00263435">
      <w:pPr>
        <w:pStyle w:val="af2"/>
        <w:numPr>
          <w:ilvl w:val="0"/>
          <w:numId w:val="18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사용할 화면의 JSP 의 업로드 컨트롤 표시영역에 다음과 같이 필요한 </w:t>
      </w:r>
      <w:r w:rsidRPr="004142CE">
        <w:rPr>
          <w:rFonts w:ascii="맑은 고딕" w:eastAsia="맑은 고딕" w:hAnsi="맑은 고딕"/>
        </w:rPr>
        <w:t>Input Box</w:t>
      </w:r>
      <w:r w:rsidRPr="004142CE">
        <w:rPr>
          <w:rFonts w:ascii="맑은 고딕" w:eastAsia="맑은 고딕" w:hAnsi="맑은 고딕" w:hint="eastAsia"/>
        </w:rPr>
        <w:t>를 추가한다.</w:t>
      </w:r>
    </w:p>
    <w:p w:rsidR="00002DFD" w:rsidRPr="004142CE" w:rsidRDefault="00002DFD" w:rsidP="00002DFD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div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"fileupload"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&gt;&lt;/</w:t>
      </w:r>
      <w:r w:rsidRPr="004142CE">
        <w:rPr>
          <w:rFonts w:ascii="맑은 고딕" w:eastAsia="맑은 고딕" w:hAnsi="맑은 고딕" w:cs="Consolas"/>
          <w:color w:val="3F7F7F"/>
          <w:szCs w:val="18"/>
        </w:rPr>
        <w:t>div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&gt;</w:t>
      </w:r>
    </w:p>
    <w:p w:rsidR="00002DFD" w:rsidRPr="004142CE" w:rsidRDefault="00002DFD" w:rsidP="00002DFD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type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"file"</w:t>
      </w:r>
      <w:r w:rsidRPr="004142CE">
        <w:rPr>
          <w:rFonts w:ascii="맑은 고딕" w:eastAsia="맑은 고딕" w:hAnsi="맑은 고딕" w:cs="Consolas"/>
          <w:szCs w:val="18"/>
        </w:rPr>
        <w:t xml:space="preserve">  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"atchF</w:t>
      </w:r>
      <w:r w:rsidRPr="004142CE">
        <w:rPr>
          <w:rFonts w:ascii="맑은 고딕" w:eastAsia="맑은 고딕" w:hAnsi="맑은 고딕" w:cs="Consolas" w:hint="eastAsia"/>
          <w:i/>
          <w:iCs/>
          <w:color w:val="2A00FF"/>
          <w:szCs w:val="18"/>
        </w:rPr>
        <w:t>ile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"r_atchFile"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size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"40"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002DFD" w:rsidRPr="004142CE" w:rsidRDefault="00002DFD" w:rsidP="00002DFD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type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"hidden"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"atchGrup"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"r_atchGrup"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value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${model.atchGrup}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002DFD" w:rsidRPr="004142CE" w:rsidRDefault="00002DFD" w:rsidP="00002DFD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type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"hidden"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 xml:space="preserve">"atchNo"  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 xml:space="preserve">"r_atchNo"  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value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${model.atchNo}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002DFD" w:rsidRPr="004142CE" w:rsidRDefault="00002DFD" w:rsidP="00263435">
      <w:pPr>
        <w:pStyle w:val="af2"/>
        <w:numPr>
          <w:ilvl w:val="0"/>
          <w:numId w:val="18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사용할 화면의 업무 스크립트</w:t>
      </w:r>
      <w:r w:rsidRPr="004142CE">
        <w:rPr>
          <w:rFonts w:ascii="맑은 고딕" w:eastAsia="맑은 고딕" w:hAnsi="맑은 고딕"/>
          <w:lang w:val="ko-KR"/>
        </w:rPr>
        <w:t xml:space="preserve">에서 </w:t>
      </w:r>
      <w:r w:rsidRPr="004142CE">
        <w:rPr>
          <w:rFonts w:ascii="맑은 고딕" w:eastAsia="맑은 고딕" w:hAnsi="맑은 고딕" w:hint="eastAsia"/>
          <w:lang w:val="ko-KR"/>
        </w:rPr>
        <w:t xml:space="preserve">업로드 Action 에 다음과 같이 </w:t>
      </w:r>
      <w:r w:rsidRPr="004142CE">
        <w:rPr>
          <w:rFonts w:ascii="맑은 고딕" w:eastAsia="맑은 고딕" w:hAnsi="맑은 고딕"/>
          <w:lang w:val="ko-KR"/>
        </w:rPr>
        <w:t xml:space="preserve">ajaxForm </w:t>
      </w:r>
      <w:r w:rsidRPr="004142CE">
        <w:rPr>
          <w:rFonts w:ascii="맑은 고딕" w:eastAsia="맑은 고딕" w:hAnsi="맑은 고딕" w:hint="eastAsia"/>
          <w:lang w:val="ko-KR"/>
        </w:rPr>
        <w:t>을 사용하여 업로드 및 저장을 수행한다.</w:t>
      </w:r>
      <w:r w:rsidR="00710E46" w:rsidRPr="004142CE">
        <w:rPr>
          <w:rFonts w:ascii="맑은 고딕" w:eastAsia="맑은 고딕" w:hAnsi="맑은 고딕"/>
          <w:lang w:val="ko-KR"/>
        </w:rPr>
        <w:t>s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$(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'#</w:t>
      </w:r>
      <w:r w:rsidRPr="004142CE">
        <w:rPr>
          <w:rFonts w:ascii="맑은 고딕" w:eastAsia="맑은 고딕" w:hAnsi="맑은 고딕" w:cs="Consolas" w:hint="eastAsia"/>
          <w:color w:val="2A00FF"/>
          <w:szCs w:val="18"/>
        </w:rPr>
        <w:t>regist</w:t>
      </w:r>
      <w:r w:rsidRPr="004142CE">
        <w:rPr>
          <w:rFonts w:ascii="맑은 고딕" w:eastAsia="맑은 고딕" w:hAnsi="맑은 고딕" w:cs="Consolas"/>
          <w:color w:val="2A00FF"/>
          <w:szCs w:val="18"/>
        </w:rPr>
        <w:t>-form'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).</w:t>
      </w: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ajaxForm({</w:t>
      </w:r>
      <w:proofErr w:type="gramEnd"/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url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: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this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.url.upload,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beforeSubmit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: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function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() {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if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($(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"#</w:t>
      </w:r>
      <w:r w:rsidRPr="004142CE">
        <w:rPr>
          <w:rFonts w:ascii="맑은 고딕" w:eastAsia="맑은 고딕" w:hAnsi="맑은 고딕" w:cs="Consolas" w:hint="eastAsia"/>
          <w:color w:val="2A00FF"/>
          <w:szCs w:val="18"/>
        </w:rPr>
        <w:t>r_atch</w:t>
      </w:r>
      <w:r w:rsidRPr="004142CE">
        <w:rPr>
          <w:rFonts w:ascii="맑은 고딕" w:eastAsia="맑은 고딕" w:hAnsi="맑은 고딕" w:cs="Consolas"/>
          <w:color w:val="2A00FF"/>
          <w:szCs w:val="18"/>
        </w:rPr>
        <w:t>File"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).val() ==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 {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$.messager.alert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>(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'Warning'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,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'업로드파일을 선택하세요.'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,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'warning'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return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false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;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>}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return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true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;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>},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3F7F5F"/>
          <w:szCs w:val="18"/>
        </w:rPr>
        <w:t>//submit이후의 처리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success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: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function</w:t>
      </w:r>
      <w:r w:rsidRPr="004142CE">
        <w:rPr>
          <w:rFonts w:ascii="맑은 고딕" w:eastAsia="맑은 고딕" w:hAnsi="맑은 고딕" w:cs="Consolas"/>
          <w:color w:val="000000"/>
          <w:szCs w:val="18"/>
        </w:rPr>
        <w:t>(data) {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>},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  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</w:t>
      </w:r>
      <w:r w:rsidR="00E56CB4" w:rsidRPr="004142CE">
        <w:rPr>
          <w:rFonts w:ascii="맑은 고딕" w:eastAsia="맑은 고딕" w:hAnsi="맑은 고딕" w:cs="Consolas"/>
          <w:color w:val="3F7F5F"/>
          <w:szCs w:val="18"/>
        </w:rPr>
        <w:t xml:space="preserve">ajax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error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    </w:t>
      </w: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error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: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function</w:t>
      </w:r>
      <w:r w:rsidRPr="004142CE">
        <w:rPr>
          <w:rFonts w:ascii="맑은 고딕" w:eastAsia="맑은 고딕" w:hAnsi="맑은 고딕" w:cs="Consolas"/>
          <w:color w:val="000000"/>
          <w:szCs w:val="18"/>
        </w:rPr>
        <w:t>() {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    }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}).</w:t>
      </w: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submit(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196548" w:rsidRPr="004142CE" w:rsidRDefault="007D1044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 </w:t>
      </w:r>
      <w:bookmarkStart w:id="20" w:name="_Toc420506811"/>
      <w:r w:rsidR="00196548" w:rsidRPr="004142CE">
        <w:rPr>
          <w:rFonts w:ascii="맑은 고딕" w:eastAsia="맑은 고딕" w:hAnsi="맑은 고딕" w:hint="eastAsia"/>
        </w:rPr>
        <w:t xml:space="preserve">Combo Box </w:t>
      </w:r>
      <w:r w:rsidR="00245861" w:rsidRPr="004142CE">
        <w:rPr>
          <w:rFonts w:ascii="맑은 고딕" w:eastAsia="맑은 고딕" w:hAnsi="맑은 고딕"/>
        </w:rPr>
        <w:t xml:space="preserve">&amp; </w:t>
      </w:r>
      <w:r w:rsidR="00245861" w:rsidRPr="004142CE">
        <w:rPr>
          <w:rFonts w:ascii="맑은 고딕" w:eastAsia="맑은 고딕" w:hAnsi="맑은 고딕" w:hint="eastAsia"/>
        </w:rPr>
        <w:t>Combo Grid 기능</w:t>
      </w:r>
      <w:bookmarkEnd w:id="20"/>
    </w:p>
    <w:p w:rsidR="00196548" w:rsidRPr="004142CE" w:rsidRDefault="00277F37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  <w:lang w:val="ko-KR"/>
        </w:rPr>
        <w:t>콤보 박스 구현 방법</w:t>
      </w:r>
    </w:p>
    <w:p w:rsidR="00277F37" w:rsidRPr="004142CE" w:rsidRDefault="00277F37" w:rsidP="00277F37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lastRenderedPageBreak/>
        <w:t>아래의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예제와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같이</w:t>
      </w:r>
      <w:r w:rsidRPr="004142CE">
        <w:rPr>
          <w:rFonts w:ascii="맑은 고딕" w:eastAsia="맑은 고딕" w:hAnsi="맑은 고딕" w:hint="eastAsia"/>
        </w:rPr>
        <w:t xml:space="preserve"> input box </w:t>
      </w:r>
      <w:r w:rsidRPr="004142CE">
        <w:rPr>
          <w:rFonts w:ascii="맑은 고딕" w:eastAsia="맑은 고딕" w:hAnsi="맑은 고딕" w:hint="eastAsia"/>
          <w:lang w:val="ko-KR"/>
        </w:rPr>
        <w:t>의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class </w:t>
      </w:r>
      <w:r w:rsidRPr="004142CE">
        <w:rPr>
          <w:rFonts w:ascii="맑은 고딕" w:eastAsia="맑은 고딕" w:hAnsi="맑은 고딕" w:hint="eastAsia"/>
          <w:lang w:val="ko-KR"/>
        </w:rPr>
        <w:t>에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easyui-combobox </w:t>
      </w:r>
      <w:r w:rsidRPr="004142CE">
        <w:rPr>
          <w:rFonts w:ascii="맑은 고딕" w:eastAsia="맑은 고딕" w:hAnsi="맑은 고딕" w:hint="eastAsia"/>
          <w:lang w:val="ko-KR"/>
        </w:rPr>
        <w:t xml:space="preserve">를 설정하고 </w:t>
      </w:r>
      <w:r w:rsidRPr="004142CE">
        <w:rPr>
          <w:rFonts w:ascii="맑은 고딕" w:eastAsia="맑은 고딕" w:hAnsi="맑은 고딕"/>
          <w:lang w:val="ko-KR"/>
        </w:rPr>
        <w:t xml:space="preserve">data-options </w:t>
      </w:r>
      <w:r w:rsidRPr="004142CE">
        <w:rPr>
          <w:rFonts w:ascii="맑은 고딕" w:eastAsia="맑은 고딕" w:hAnsi="맑은 고딕" w:hint="eastAsia"/>
          <w:lang w:val="ko-KR"/>
        </w:rPr>
        <w:t>를 설정하면 간단하게 공통코드를 활용한 콤보박스를 구현할 수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여기에서 반드시 필요한 부분은 </w:t>
      </w:r>
      <w:r w:rsidRPr="004142CE">
        <w:rPr>
          <w:rFonts w:ascii="맑은 고딕" w:eastAsia="맑은 고딕" w:hAnsi="맑은 고딕"/>
          <w:lang w:val="ko-KR"/>
        </w:rPr>
        <w:t xml:space="preserve">loader </w:t>
      </w:r>
      <w:r w:rsidRPr="004142CE">
        <w:rPr>
          <w:rFonts w:ascii="맑은 고딕" w:eastAsia="맑은 고딕" w:hAnsi="맑은 고딕" w:hint="eastAsia"/>
          <w:lang w:val="ko-KR"/>
        </w:rPr>
        <w:t xml:space="preserve">를 </w:t>
      </w:r>
      <w:r w:rsidRPr="004142CE">
        <w:rPr>
          <w:rFonts w:ascii="맑은 고딕" w:eastAsia="맑은 고딕" w:hAnsi="맑은 고딕"/>
          <w:lang w:val="ko-KR"/>
        </w:rPr>
        <w:t xml:space="preserve">jcombo.loader </w:t>
      </w:r>
      <w:r w:rsidRPr="004142CE">
        <w:rPr>
          <w:rFonts w:ascii="맑은 고딕" w:eastAsia="맑은 고딕" w:hAnsi="맑은 고딕" w:hint="eastAsia"/>
          <w:lang w:val="ko-KR"/>
        </w:rPr>
        <w:t>라고 명시해야 하며,</w:t>
      </w:r>
      <w:r w:rsidRPr="004142CE">
        <w:rPr>
          <w:rFonts w:ascii="맑은 고딕" w:eastAsia="맑은 고딕" w:hAnsi="맑은 고딕"/>
          <w:lang w:val="ko-KR"/>
        </w:rPr>
        <w:t xml:space="preserve"> params </w:t>
      </w:r>
      <w:r w:rsidRPr="004142CE">
        <w:rPr>
          <w:rFonts w:ascii="맑은 고딕" w:eastAsia="맑은 고딕" w:hAnsi="맑은 고딕" w:hint="eastAsia"/>
          <w:lang w:val="ko-KR"/>
        </w:rPr>
        <w:t xml:space="preserve">항목에 </w:t>
      </w:r>
      <w:r w:rsidRPr="004142CE">
        <w:rPr>
          <w:rFonts w:ascii="맑은 고딕" w:eastAsia="맑은 고딕" w:hAnsi="맑은 고딕"/>
          <w:lang w:val="ko-KR"/>
        </w:rPr>
        <w:t xml:space="preserve">codeGrup </w:t>
      </w:r>
      <w:r w:rsidRPr="004142CE">
        <w:rPr>
          <w:rFonts w:ascii="맑은 고딕" w:eastAsia="맑은 고딕" w:hAnsi="맑은 고딕" w:hint="eastAsia"/>
          <w:lang w:val="ko-KR"/>
        </w:rPr>
        <w:t xml:space="preserve">이라는 </w:t>
      </w:r>
      <w:r w:rsidRPr="004142CE">
        <w:rPr>
          <w:rFonts w:ascii="맑은 고딕" w:eastAsia="맑은 고딕" w:hAnsi="맑은 고딕"/>
          <w:lang w:val="ko-KR"/>
        </w:rPr>
        <w:t xml:space="preserve">KEY </w:t>
      </w:r>
      <w:r w:rsidRPr="004142CE">
        <w:rPr>
          <w:rFonts w:ascii="맑은 고딕" w:eastAsia="맑은 고딕" w:hAnsi="맑은 고딕" w:hint="eastAsia"/>
          <w:lang w:val="ko-KR"/>
        </w:rPr>
        <w:t>가 반드시 설정되어야 한다.</w:t>
      </w:r>
    </w:p>
    <w:p w:rsidR="00277F37" w:rsidRPr="004142CE" w:rsidRDefault="00277F37" w:rsidP="00277F37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다만,</w:t>
      </w:r>
      <w:r w:rsidRPr="004142CE">
        <w:rPr>
          <w:rFonts w:ascii="맑은 고딕" w:eastAsia="맑은 고딕" w:hAnsi="맑은 고딕"/>
          <w:lang w:val="ko-KR"/>
        </w:rPr>
        <w:t xml:space="preserve"> data-options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params </w:t>
      </w:r>
      <w:r w:rsidRPr="004142CE">
        <w:rPr>
          <w:rFonts w:ascii="맑은 고딕" w:eastAsia="맑은 고딕" w:hAnsi="맑은 고딕" w:hint="eastAsia"/>
          <w:lang w:val="ko-KR"/>
        </w:rPr>
        <w:t xml:space="preserve">를 사용하지 않겠다면 </w:t>
      </w:r>
      <w:r w:rsidRPr="004142CE">
        <w:rPr>
          <w:rFonts w:ascii="맑은 고딕" w:eastAsia="맑은 고딕" w:hAnsi="맑은 고딕"/>
          <w:lang w:val="ko-KR"/>
        </w:rPr>
        <w:t xml:space="preserve">input box </w:t>
      </w:r>
      <w:r w:rsidRPr="004142CE">
        <w:rPr>
          <w:rFonts w:ascii="맑은 고딕" w:eastAsia="맑은 고딕" w:hAnsi="맑은 고딕" w:hint="eastAsia"/>
          <w:lang w:val="ko-KR"/>
        </w:rPr>
        <w:t>의 attribute 로 codeGrup=</w:t>
      </w:r>
      <w:r w:rsidRPr="004142CE">
        <w:rPr>
          <w:rFonts w:ascii="맑은 고딕" w:eastAsia="맑은 고딕" w:hAnsi="맑은 고딕"/>
          <w:lang w:val="ko-KR"/>
        </w:rPr>
        <w:t xml:space="preserve">”USER_TYPE” </w:t>
      </w:r>
      <w:r w:rsidRPr="004142CE">
        <w:rPr>
          <w:rFonts w:ascii="맑은 고딕" w:eastAsia="맑은 고딕" w:hAnsi="맑은 고딕" w:hint="eastAsia"/>
          <w:lang w:val="ko-KR"/>
        </w:rPr>
        <w:t>이라고 명시해도 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params </w:t>
      </w:r>
      <w:r w:rsidRPr="004142CE">
        <w:rPr>
          <w:rFonts w:ascii="맑은 고딕" w:eastAsia="맑은 고딕" w:hAnsi="맑은 고딕"/>
          <w:lang w:val="ko-KR"/>
        </w:rPr>
        <w:t xml:space="preserve">를 </w:t>
      </w:r>
      <w:r w:rsidRPr="004142CE">
        <w:rPr>
          <w:rFonts w:ascii="맑은 고딕" w:eastAsia="맑은 고딕" w:hAnsi="맑은 고딕" w:hint="eastAsia"/>
          <w:lang w:val="ko-KR"/>
        </w:rPr>
        <w:t xml:space="preserve">사용하는 이유는 </w:t>
      </w:r>
      <w:r w:rsidRPr="004142CE">
        <w:rPr>
          <w:rFonts w:ascii="맑은 고딕" w:eastAsia="맑은 고딕" w:hAnsi="맑은 고딕"/>
          <w:lang w:val="ko-KR"/>
        </w:rPr>
        <w:t xml:space="preserve">codeGrup </w:t>
      </w:r>
      <w:r w:rsidRPr="004142CE">
        <w:rPr>
          <w:rFonts w:ascii="맑은 고딕" w:eastAsia="맑은 고딕" w:hAnsi="맑은 고딕" w:hint="eastAsia"/>
          <w:lang w:val="ko-KR"/>
        </w:rPr>
        <w:t>외에 별도의 조건들이 더 필요할 수 있기 때문이다.</w:t>
      </w:r>
      <w:r w:rsidRPr="004142CE">
        <w:rPr>
          <w:rFonts w:ascii="맑은 고딕" w:eastAsia="맑은 고딕" w:hAnsi="맑은 고딕"/>
          <w:lang w:val="ko-KR"/>
        </w:rPr>
        <w:t xml:space="preserve"> code</w:t>
      </w:r>
      <w:r w:rsidRPr="004142CE">
        <w:rPr>
          <w:rFonts w:ascii="맑은 고딕" w:eastAsia="맑은 고딕" w:hAnsi="맑은 고딕" w:hint="eastAsia"/>
          <w:lang w:val="ko-KR"/>
        </w:rPr>
        <w:t>의 extChr01</w:t>
      </w:r>
      <w:proofErr w:type="gramStart"/>
      <w:r w:rsidRPr="004142CE">
        <w:rPr>
          <w:rFonts w:ascii="맑은 고딕" w:eastAsia="맑은 고딕" w:hAnsi="맑은 고딕" w:hint="eastAsia"/>
          <w:lang w:val="ko-KR"/>
        </w:rPr>
        <w:t xml:space="preserve">, </w:t>
      </w:r>
      <w:r w:rsidRPr="004142CE">
        <w:rPr>
          <w:rFonts w:ascii="맑은 고딕" w:eastAsia="맑은 고딕" w:hAnsi="맑은 고딕"/>
          <w:lang w:val="ko-KR"/>
        </w:rPr>
        <w:t>…</w:t>
      </w:r>
      <w:proofErr w:type="gramEnd"/>
      <w:r w:rsidRPr="004142CE">
        <w:rPr>
          <w:rFonts w:ascii="맑은 고딕" w:eastAsia="맑은 고딕" w:hAnsi="맑은 고딕"/>
          <w:lang w:val="ko-KR"/>
        </w:rPr>
        <w:t xml:space="preserve">, </w:t>
      </w:r>
      <w:r w:rsidRPr="004142CE">
        <w:rPr>
          <w:rFonts w:ascii="맑은 고딕" w:eastAsia="맑은 고딕" w:hAnsi="맑은 고딕" w:hint="eastAsia"/>
          <w:lang w:val="ko-KR"/>
        </w:rPr>
        <w:t>extChr10 등의 선택적인 조건을 더 추가할 수 있다.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class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easyui-combobox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"userType"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"s_userType"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color w:val="7F007F"/>
          <w:szCs w:val="18"/>
        </w:rPr>
        <w:t>data-options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"width:60,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mode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:'remote',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editable: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false,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loader: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jcombo.loader,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params: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{codeGrup:'USER_TYPE'}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>"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AC4264" w:rsidRPr="004142CE" w:rsidRDefault="00AC4264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</w:p>
    <w:p w:rsidR="00277F37" w:rsidRPr="004142CE" w:rsidRDefault="00277F37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  <w:lang w:val="ko-KR"/>
        </w:rPr>
        <w:t>단계 콤보 구현 방법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277F37" w:rsidRPr="004142CE" w:rsidRDefault="00AC4264" w:rsidP="00E23394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단계 콤보란 콤보간의 연동이 되어 </w:t>
      </w:r>
      <w:r w:rsidRPr="004142CE">
        <w:rPr>
          <w:rFonts w:ascii="맑은 고딕" w:eastAsia="맑은 고딕" w:hAnsi="맑은 고딕"/>
          <w:lang w:val="ko-KR"/>
        </w:rPr>
        <w:t>1</w:t>
      </w:r>
      <w:r w:rsidRPr="004142CE">
        <w:rPr>
          <w:rFonts w:ascii="맑은 고딕" w:eastAsia="맑은 고딕" w:hAnsi="맑은 고딕" w:hint="eastAsia"/>
          <w:lang w:val="ko-KR"/>
        </w:rPr>
        <w:t xml:space="preserve">단계 선택 시 </w:t>
      </w:r>
      <w:r w:rsidRPr="004142CE">
        <w:rPr>
          <w:rFonts w:ascii="맑은 고딕" w:eastAsia="맑은 고딕" w:hAnsi="맑은 고딕"/>
          <w:lang w:val="ko-KR"/>
        </w:rPr>
        <w:t>2</w:t>
      </w:r>
      <w:r w:rsidRPr="004142CE">
        <w:rPr>
          <w:rFonts w:ascii="맑은 고딕" w:eastAsia="맑은 고딕" w:hAnsi="맑은 고딕" w:hint="eastAsia"/>
          <w:lang w:val="ko-KR"/>
        </w:rPr>
        <w:t>단계의 옵션이 바뀌어야 하는 경우 사용되는 기능이다.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이는 일반 콤보를 응용하여 사용되고 있으므로 기본 방식은 일반 콤보와 같다.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다만 </w:t>
      </w:r>
      <w:r w:rsidR="00E23394" w:rsidRPr="004142CE">
        <w:rPr>
          <w:rFonts w:ascii="맑은 고딕" w:eastAsia="맑은 고딕" w:hAnsi="맑은 고딕" w:hint="eastAsia"/>
          <w:lang w:val="ko-KR"/>
        </w:rPr>
        <w:t xml:space="preserve">상위 콤보에는 </w:t>
      </w:r>
      <w:r w:rsidR="00E23394" w:rsidRPr="004142CE">
        <w:rPr>
          <w:rFonts w:ascii="맑은 고딕" w:eastAsia="맑은 고딕" w:hAnsi="맑은 고딕"/>
          <w:lang w:val="ko-KR"/>
        </w:rPr>
        <w:t xml:space="preserve">child </w:t>
      </w:r>
      <w:r w:rsidR="00E23394" w:rsidRPr="004142CE">
        <w:rPr>
          <w:rFonts w:ascii="맑은 고딕" w:eastAsia="맑은 고딕" w:hAnsi="맑은 고딕" w:hint="eastAsia"/>
          <w:lang w:val="ko-KR"/>
        </w:rPr>
        <w:t>옵션과 onChange 옵션이 추가되며,</w:t>
      </w:r>
      <w:r w:rsidR="00E23394" w:rsidRPr="004142CE">
        <w:rPr>
          <w:rFonts w:ascii="맑은 고딕" w:eastAsia="맑은 고딕" w:hAnsi="맑은 고딕"/>
          <w:lang w:val="ko-KR"/>
        </w:rPr>
        <w:t xml:space="preserve"> </w:t>
      </w:r>
      <w:r w:rsidR="00E23394" w:rsidRPr="004142CE">
        <w:rPr>
          <w:rFonts w:ascii="맑은 고딕" w:eastAsia="맑은 고딕" w:hAnsi="맑은 고딕" w:hint="eastAsia"/>
          <w:lang w:val="ko-KR"/>
        </w:rPr>
        <w:t xml:space="preserve">하위 콤보에는 </w:t>
      </w:r>
      <w:r w:rsidR="00E23394" w:rsidRPr="004142CE">
        <w:rPr>
          <w:rFonts w:ascii="맑은 고딕" w:eastAsia="맑은 고딕" w:hAnsi="맑은 고딕"/>
          <w:lang w:val="ko-KR"/>
        </w:rPr>
        <w:t xml:space="preserve">parent </w:t>
      </w:r>
      <w:r w:rsidR="00E23394" w:rsidRPr="004142CE">
        <w:rPr>
          <w:rFonts w:ascii="맑은 고딕" w:eastAsia="맑은 고딕" w:hAnsi="맑은 고딕" w:hint="eastAsia"/>
          <w:lang w:val="ko-KR"/>
        </w:rPr>
        <w:t>옵션이 추가된다.</w:t>
      </w:r>
      <w:r w:rsidR="00E23394" w:rsidRPr="004142CE">
        <w:rPr>
          <w:rFonts w:ascii="맑은 고딕" w:eastAsia="맑은 고딕" w:hAnsi="맑은 고딕"/>
          <w:lang w:val="ko-KR"/>
        </w:rPr>
        <w:t xml:space="preserve"> 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class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easyui-combobox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"deptPrnt"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"s_deptPrnt"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color w:val="7F007F"/>
          <w:szCs w:val="18"/>
        </w:rPr>
        <w:t>data-options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"width:120,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mode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:'remote',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loader: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jcombo.loader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params: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{codeGrup:'DEPT_CODE',extNum01:1},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child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: {id:'s_deptCode',name:'deptCode'},</w:t>
      </w:r>
    </w:p>
    <w:p w:rsidR="00AC4264" w:rsidRPr="004142CE" w:rsidRDefault="00AC426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onChange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: jcombo.select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>"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class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easyui-combobox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"deptCode"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"s_deptCode"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color w:val="7F007F"/>
          <w:szCs w:val="18"/>
        </w:rPr>
        <w:t>data-options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"width:120,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mode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:'remote',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loader: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jcombo.loader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params: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{codeGrup:'DEPT_CODE',extNum01:2},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parent: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{i</w:t>
      </w:r>
      <w:r w:rsidR="00E23394"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d:'s_deptPrnt',name:'extChr01'}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>"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E23394" w:rsidRPr="004142CE" w:rsidRDefault="00E2339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</w:p>
    <w:p w:rsidR="00277F37" w:rsidRPr="004142CE" w:rsidRDefault="00277F37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  <w:lang w:val="ko-KR"/>
        </w:rPr>
        <w:t>콤보 그리드 구현 방법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E23394" w:rsidRPr="004142CE" w:rsidRDefault="00E23394" w:rsidP="00277F37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콤보가 그리드 형태로 표현되는 것을 콤보 그리드라고 하며,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이는 </w:t>
      </w:r>
      <w:r w:rsidRPr="004142CE">
        <w:rPr>
          <w:rFonts w:ascii="맑은 고딕" w:eastAsia="맑은 고딕" w:hAnsi="맑은 고딕"/>
        </w:rPr>
        <w:t>EasyUI</w:t>
      </w:r>
      <w:r w:rsidRPr="004142CE">
        <w:rPr>
          <w:rFonts w:ascii="맑은 고딕" w:eastAsia="맑은 고딕" w:hAnsi="맑은 고딕" w:hint="eastAsia"/>
        </w:rPr>
        <w:t>에서 지원되는 기능이다.</w:t>
      </w:r>
    </w:p>
    <w:p w:rsidR="00E23394" w:rsidRPr="004142CE" w:rsidRDefault="00E23394" w:rsidP="00E23394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</w:rPr>
        <w:lastRenderedPageBreak/>
        <w:t xml:space="preserve">콤보의 </w:t>
      </w:r>
      <w:r w:rsidRPr="004142CE">
        <w:rPr>
          <w:rFonts w:ascii="맑은 고딕" w:eastAsia="맑은 고딕" w:hAnsi="맑은 고딕"/>
        </w:rPr>
        <w:t>class</w:t>
      </w:r>
      <w:r w:rsidRPr="004142CE">
        <w:rPr>
          <w:rFonts w:ascii="맑은 고딕" w:eastAsia="맑은 고딕" w:hAnsi="맑은 고딕" w:hint="eastAsia"/>
        </w:rPr>
        <w:t xml:space="preserve">가 </w:t>
      </w:r>
      <w:r w:rsidRPr="004142CE">
        <w:rPr>
          <w:rFonts w:ascii="맑은 고딕" w:eastAsia="맑은 고딕" w:hAnsi="맑은 고딕"/>
        </w:rPr>
        <w:t xml:space="preserve">easyui-combogrid </w:t>
      </w:r>
      <w:r w:rsidRPr="004142CE">
        <w:rPr>
          <w:rFonts w:ascii="맑은 고딕" w:eastAsia="맑은 고딕" w:hAnsi="맑은 고딕" w:hint="eastAsia"/>
        </w:rPr>
        <w:t xml:space="preserve">로 명시되며 </w:t>
      </w:r>
      <w:r w:rsidRPr="004142CE">
        <w:rPr>
          <w:rFonts w:ascii="맑은 고딕" w:eastAsia="맑은 고딕" w:hAnsi="맑은 고딕"/>
        </w:rPr>
        <w:t xml:space="preserve">data-options </w:t>
      </w:r>
      <w:r w:rsidRPr="004142CE">
        <w:rPr>
          <w:rFonts w:ascii="맑은 고딕" w:eastAsia="맑은 고딕" w:hAnsi="맑은 고딕" w:hint="eastAsia"/>
        </w:rPr>
        <w:t>는 그리드의 옵션들을 설정할 수 있다.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class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easyui-combogrid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"userType"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"r_userType"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color w:val="7F007F"/>
          <w:szCs w:val="18"/>
        </w:rPr>
        <w:t>data-options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"width:100,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required: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true,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editable: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false,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fitColumns: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true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panelWidth: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150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textField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:'codeName',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idField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:'codeCd',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method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:'post'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url: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'</w:t>
      </w:r>
      <w:r w:rsidRPr="004142CE">
        <w:rPr>
          <w:rFonts w:ascii="맑은 고딕" w:eastAsia="맑은 고딕" w:hAnsi="맑은 고딕" w:cs="Consolas"/>
          <w:color w:val="000000"/>
          <w:szCs w:val="18"/>
          <w:highlight w:val="yellow"/>
        </w:rPr>
        <w:t>${context}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/common/code/code.json'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queryParams: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{'codeGrup':'USER_TYPE'},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onChange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: function(newVal, oldVal) {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$('#r_userTypeCd').</w:t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textbox(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'setValue', newVal);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},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columns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: [[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{field:'codeCd'</w:t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,align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:'center',width:50,title:'코드'},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{field:'codeName'</w:t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,align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:'left',width:100,title:'코드명'}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i/>
          <w:iCs/>
          <w:color w:val="2A00FF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]]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ind w:left="2160" w:firstLine="72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BF6C89" w:rsidRPr="004142CE" w:rsidRDefault="00BF6C89" w:rsidP="00E23394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noProof/>
          <w:color w:val="008080"/>
          <w:szCs w:val="1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CBD029D" wp14:editId="6A1A1195">
                <wp:simplePos x="0" y="0"/>
                <wp:positionH relativeFrom="page">
                  <wp:posOffset>5095875</wp:posOffset>
                </wp:positionH>
                <wp:positionV relativeFrom="paragraph">
                  <wp:posOffset>495299</wp:posOffset>
                </wp:positionV>
                <wp:extent cx="1885950" cy="1876425"/>
                <wp:effectExtent l="0" t="0" r="19050" b="28575"/>
                <wp:wrapNone/>
                <wp:docPr id="53" name="모서리가 둥근 직사각형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5950" cy="187642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49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767D53" id="모서리가 둥근 직사각형 53" o:spid="_x0000_s1026" style="position:absolute;left:0;text-align:left;margin-left:401.25pt;margin-top:39pt;width:148.5pt;height:147.7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" fillcolor="#fcf2d5 [662]" strokecolor="#f4bf2e [3206]" strokeweight=".5pt">
                <v:fill opacity="32125f"/>
                <v:stroke joinstyle="miter"/>
                <w10:wrap anchorx="page"/>
              </v:roundrect>
            </w:pict>
          </mc:Fallback>
        </mc:AlternateContent>
      </w:r>
      <w:r w:rsidRPr="004142CE">
        <w:rPr>
          <w:rFonts w:ascii="맑은 고딕" w:eastAsia="맑은 고딕" w:hAnsi="맑은 고딕" w:cs="Consolas"/>
          <w:noProof/>
          <w:color w:val="008080"/>
          <w:szCs w:val="18"/>
        </w:rPr>
        <w:drawing>
          <wp:inline distT="0" distB="0" distL="0" distR="0">
            <wp:extent cx="5934075" cy="3857625"/>
            <wp:effectExtent l="19050" t="19050" r="28575" b="28575"/>
            <wp:docPr id="52" name="그림 52" descr="C:\Users\carmine\Desktop\가이드문서작업\콤보그리드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armine\Desktop\가이드문서작업\콤보그리드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57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</w:p>
    <w:p w:rsidR="00196548" w:rsidRPr="004142CE" w:rsidRDefault="00E23394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 </w:t>
      </w:r>
      <w:bookmarkStart w:id="21" w:name="_Toc420506812"/>
      <w:r w:rsidR="00245861" w:rsidRPr="004142CE">
        <w:rPr>
          <w:rFonts w:ascii="맑은 고딕" w:eastAsia="맑은 고딕" w:hAnsi="맑은 고딕" w:hint="eastAsia"/>
        </w:rPr>
        <w:t>Excel Download 기능</w:t>
      </w:r>
      <w:bookmarkEnd w:id="21"/>
    </w:p>
    <w:p w:rsidR="00196548" w:rsidRPr="004142CE" w:rsidRDefault="00CC0736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엑셀 다운로드는 </w:t>
      </w:r>
      <w:r w:rsidRPr="004142CE">
        <w:rPr>
          <w:rFonts w:ascii="맑은 고딕" w:eastAsia="맑은 고딕" w:hAnsi="맑은 고딕"/>
          <w:lang w:val="ko-KR"/>
        </w:rPr>
        <w:t xml:space="preserve">jxls </w:t>
      </w:r>
      <w:r w:rsidRPr="004142CE">
        <w:rPr>
          <w:rFonts w:ascii="맑은 고딕" w:eastAsia="맑은 고딕" w:hAnsi="맑은 고딕" w:hint="eastAsia"/>
          <w:lang w:val="ko-KR"/>
        </w:rPr>
        <w:t>라이브러리를 사용하였으며,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버전은 </w:t>
      </w:r>
      <w:r w:rsidRPr="004142CE">
        <w:rPr>
          <w:rFonts w:ascii="맑은 고딕" w:eastAsia="맑은 고딕" w:hAnsi="맑은 고딕"/>
          <w:lang w:val="ko-KR"/>
        </w:rPr>
        <w:t xml:space="preserve">1.0.5 </w:t>
      </w:r>
      <w:r w:rsidRPr="004142CE">
        <w:rPr>
          <w:rFonts w:ascii="맑은 고딕" w:eastAsia="맑은 고딕" w:hAnsi="맑은 고딕" w:hint="eastAsia"/>
          <w:lang w:val="ko-KR"/>
        </w:rPr>
        <w:t>이다.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 기능은 서버에서 검색한 데이터를 사전 정의된 템플릿과 병합하여 </w:t>
      </w:r>
      <w:r w:rsidR="000902F2" w:rsidRPr="004142CE">
        <w:rPr>
          <w:rFonts w:ascii="맑은 고딕" w:eastAsia="맑은 고딕" w:hAnsi="맑은 고딕" w:hint="eastAsia"/>
          <w:lang w:val="ko-KR"/>
        </w:rPr>
        <w:t>엑셀파일을 생성하여 내려주는 기능이다.</w:t>
      </w:r>
      <w:r w:rsidR="000902F2" w:rsidRPr="004142CE">
        <w:rPr>
          <w:rFonts w:ascii="맑은 고딕" w:eastAsia="맑은 고딕" w:hAnsi="맑은 고딕"/>
          <w:lang w:val="ko-KR"/>
        </w:rPr>
        <w:t xml:space="preserve"> </w:t>
      </w:r>
      <w:r w:rsidR="000902F2" w:rsidRPr="004142CE">
        <w:rPr>
          <w:rFonts w:ascii="맑은 고딕" w:eastAsia="맑은 고딕" w:hAnsi="맑은 고딕" w:hint="eastAsia"/>
          <w:lang w:val="ko-KR"/>
        </w:rPr>
        <w:t>따라서,</w:t>
      </w:r>
      <w:r w:rsidR="000902F2" w:rsidRPr="004142CE">
        <w:rPr>
          <w:rFonts w:ascii="맑은 고딕" w:eastAsia="맑은 고딕" w:hAnsi="맑은 고딕"/>
          <w:lang w:val="ko-KR"/>
        </w:rPr>
        <w:t xml:space="preserve"> </w:t>
      </w:r>
      <w:r w:rsidR="000902F2" w:rsidRPr="004142CE">
        <w:rPr>
          <w:rFonts w:ascii="맑은 고딕" w:eastAsia="맑은 고딕" w:hAnsi="맑은 고딕" w:hint="eastAsia"/>
          <w:lang w:val="ko-KR"/>
        </w:rPr>
        <w:t>엑셀 다운로드를 구현하기 위해선 반드시 해당 화면의 엑셀 템플릿 작업이 필요하다.</w:t>
      </w:r>
    </w:p>
    <w:p w:rsidR="000902F2" w:rsidRPr="004142CE" w:rsidRDefault="000902F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엑셀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템플릿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경로는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app.properties </w:t>
      </w:r>
      <w:r w:rsidRPr="004142CE">
        <w:rPr>
          <w:rFonts w:ascii="맑은 고딕" w:eastAsia="맑은 고딕" w:hAnsi="맑은 고딕" w:hint="eastAsia"/>
          <w:lang w:val="ko-KR"/>
        </w:rPr>
        <w:t>에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정의되어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있으며</w:t>
      </w:r>
      <w:r w:rsidRPr="004142CE">
        <w:rPr>
          <w:rFonts w:ascii="맑은 고딕" w:eastAsia="맑은 고딕" w:hAnsi="맑은 고딕" w:hint="eastAsia"/>
        </w:rPr>
        <w:t>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현재는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src/main/webapp/WEB-INF/templates </w:t>
      </w:r>
      <w:r w:rsidRPr="004142CE">
        <w:rPr>
          <w:rFonts w:ascii="맑은 고딕" w:eastAsia="맑은 고딕" w:hAnsi="맑은 고딕" w:hint="eastAsia"/>
          <w:lang w:val="ko-KR"/>
        </w:rPr>
        <w:t>에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위치해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있다</w:t>
      </w:r>
      <w:r w:rsidRPr="004142CE">
        <w:rPr>
          <w:rFonts w:ascii="맑은 고딕" w:eastAsia="맑은 고딕" w:hAnsi="맑은 고딕" w:hint="eastAsia"/>
        </w:rPr>
        <w:t>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템플릿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명칭은</w:t>
      </w:r>
      <w:r w:rsidRPr="004142CE">
        <w:rPr>
          <w:rFonts w:ascii="맑은 고딕" w:eastAsia="맑은 고딕" w:hAnsi="맑은 고딕" w:hint="eastAsia"/>
        </w:rPr>
        <w:t xml:space="preserve"> 기본적으로 해당 </w:t>
      </w:r>
      <w:r w:rsidRPr="004142CE">
        <w:rPr>
          <w:rFonts w:ascii="맑은 고딕" w:eastAsia="맑은 고딕" w:hAnsi="맑은 고딕"/>
        </w:rPr>
        <w:t xml:space="preserve">Controller </w:t>
      </w:r>
      <w:r w:rsidRPr="004142CE">
        <w:rPr>
          <w:rFonts w:ascii="맑은 고딕" w:eastAsia="맑은 고딕" w:hAnsi="맑은 고딕" w:hint="eastAsia"/>
        </w:rPr>
        <w:t>클래스의 기본명칭을 사용한다.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예를 들면,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코드관리의 경우 </w:t>
      </w:r>
      <w:r w:rsidRPr="004142CE">
        <w:rPr>
          <w:rFonts w:ascii="맑은 고딕" w:eastAsia="맑은 고딕" w:hAnsi="맑은 고딕"/>
        </w:rPr>
        <w:t xml:space="preserve">CodeController </w:t>
      </w:r>
      <w:r w:rsidRPr="004142CE">
        <w:rPr>
          <w:rFonts w:ascii="맑은 고딕" w:eastAsia="맑은 고딕" w:hAnsi="맑은 고딕" w:hint="eastAsia"/>
        </w:rPr>
        <w:t xml:space="preserve">이므로 템플릿 명칭은 </w:t>
      </w:r>
      <w:r w:rsidRPr="004142CE">
        <w:rPr>
          <w:rFonts w:ascii="맑은 고딕" w:eastAsia="맑은 고딕" w:hAnsi="맑은 고딕"/>
        </w:rPr>
        <w:t xml:space="preserve">Code_Template.xlsx </w:t>
      </w:r>
      <w:r w:rsidRPr="004142CE">
        <w:rPr>
          <w:rFonts w:ascii="맑은 고딕" w:eastAsia="맑은 고딕" w:hAnsi="맑은 고딕" w:hint="eastAsia"/>
        </w:rPr>
        <w:t>이고,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다운로드시의 명칭은 </w:t>
      </w:r>
      <w:r w:rsidRPr="004142CE">
        <w:rPr>
          <w:rFonts w:ascii="맑은 고딕" w:eastAsia="맑은 고딕" w:hAnsi="맑은 고딕"/>
        </w:rPr>
        <w:t xml:space="preserve">Code.xlsx </w:t>
      </w:r>
      <w:r w:rsidRPr="004142CE">
        <w:rPr>
          <w:rFonts w:ascii="맑은 고딕" w:eastAsia="맑은 고딕" w:hAnsi="맑은 고딕" w:hint="eastAsia"/>
        </w:rPr>
        <w:t>가 된다.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이를 변경하고자 한다면 다음과 같이 </w:t>
      </w:r>
      <w:r w:rsidRPr="004142CE">
        <w:rPr>
          <w:rFonts w:ascii="맑은 고딕" w:eastAsia="맑은 고딕" w:hAnsi="맑은 고딕"/>
        </w:rPr>
        <w:t>Controller</w:t>
      </w:r>
      <w:r w:rsidRPr="004142CE">
        <w:rPr>
          <w:rFonts w:ascii="맑은 고딕" w:eastAsia="맑은 고딕" w:hAnsi="맑은 고딕" w:hint="eastAsia"/>
        </w:rPr>
        <w:t xml:space="preserve">의 </w:t>
      </w:r>
      <w:r w:rsidRPr="004142CE">
        <w:rPr>
          <w:rFonts w:ascii="맑은 고딕" w:eastAsia="맑은 고딕" w:hAnsi="맑은 고딕"/>
        </w:rPr>
        <w:t xml:space="preserve">download </w:t>
      </w:r>
      <w:r w:rsidRPr="004142CE">
        <w:rPr>
          <w:rFonts w:ascii="맑은 고딕" w:eastAsia="맑은 고딕" w:hAnsi="맑은 고딕" w:hint="eastAsia"/>
        </w:rPr>
        <w:t>메서드에 구현하면 된다.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0902F2" w:rsidRPr="004142CE" w:rsidTr="00090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0902F2" w:rsidRPr="004142CE" w:rsidRDefault="000902F2" w:rsidP="000902F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예제</w:t>
            </w:r>
          </w:p>
        </w:tc>
      </w:tr>
      <w:tr w:rsidR="000902F2" w:rsidRPr="004142CE" w:rsidTr="000902F2">
        <w:tc>
          <w:tcPr>
            <w:tcW w:w="9350" w:type="dxa"/>
          </w:tcPr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ParamsMap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params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getParams(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Object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result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getService().search(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params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.addAttribute(JxlsView.</w:t>
            </w:r>
            <w:r w:rsidRPr="004142CE">
              <w:rPr>
                <w:rFonts w:ascii="맑은 고딕" w:eastAsia="맑은 고딕" w:hAnsi="맑은 고딕" w:cs="Consolas"/>
                <w:b/>
                <w:bCs/>
                <w:i/>
                <w:iCs/>
                <w:color w:val="0000C0"/>
                <w:szCs w:val="18"/>
              </w:rPr>
              <w:t>TEMPLATE_NAME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EC7600"/>
                <w:szCs w:val="18"/>
              </w:rPr>
              <w:t>"Test_Template.xlsx"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.addAttribute(JxlsView.</w:t>
            </w:r>
            <w:r w:rsidRPr="004142CE">
              <w:rPr>
                <w:rFonts w:ascii="맑은 고딕" w:eastAsia="맑은 고딕" w:hAnsi="맑은 고딕" w:cs="Consolas"/>
                <w:b/>
                <w:bCs/>
                <w:i/>
                <w:iCs/>
                <w:color w:val="0000C0"/>
                <w:szCs w:val="18"/>
              </w:rPr>
              <w:t>DOWNLOAD_NAME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EC7600"/>
                <w:szCs w:val="18"/>
              </w:rPr>
              <w:t>"Test.xlsx"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.addAttribute(BaseConstants.</w:t>
            </w:r>
            <w:r w:rsidRPr="004142CE">
              <w:rPr>
                <w:rFonts w:ascii="맑은 고딕" w:eastAsia="맑은 고딕" w:hAnsi="맑은 고딕" w:cs="Consolas"/>
                <w:b/>
                <w:bCs/>
                <w:i/>
                <w:iCs/>
                <w:color w:val="0000C0"/>
                <w:szCs w:val="18"/>
              </w:rPr>
              <w:t>DATA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result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return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"jxlsView"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</w:tc>
      </w:tr>
    </w:tbl>
    <w:p w:rsidR="000902F2" w:rsidRPr="004142CE" w:rsidRDefault="000902F2" w:rsidP="000902F2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0902F2" w:rsidRPr="004142CE" w:rsidRDefault="000902F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엑셀 템플릿의 작성방법은 </w:t>
      </w:r>
      <w:r w:rsidRPr="004142CE">
        <w:rPr>
          <w:rFonts w:ascii="맑은 고딕" w:eastAsia="맑은 고딕" w:hAnsi="맑은 고딕"/>
          <w:lang w:val="ko-KR"/>
        </w:rPr>
        <w:t xml:space="preserve">jxls </w:t>
      </w:r>
      <w:r w:rsidRPr="004142CE">
        <w:rPr>
          <w:rFonts w:ascii="맑은 고딕" w:eastAsia="맑은 고딕" w:hAnsi="맑은 고딕" w:hint="eastAsia"/>
          <w:lang w:val="ko-KR"/>
        </w:rPr>
        <w:t xml:space="preserve">라이브러리의 </w:t>
      </w:r>
      <w:r w:rsidRPr="004142CE">
        <w:rPr>
          <w:rFonts w:ascii="맑은 고딕" w:eastAsia="맑은 고딕" w:hAnsi="맑은 고딕"/>
          <w:lang w:val="ko-KR"/>
        </w:rPr>
        <w:t xml:space="preserve">API </w:t>
      </w:r>
      <w:r w:rsidRPr="004142CE">
        <w:rPr>
          <w:rFonts w:ascii="맑은 고딕" w:eastAsia="맑은 고딕" w:hAnsi="맑은 고딕" w:hint="eastAsia"/>
          <w:lang w:val="ko-KR"/>
        </w:rPr>
        <w:t>를 참고하도록 한다.</w:t>
      </w:r>
    </w:p>
    <w:p w:rsidR="000902F2" w:rsidRPr="004142CE" w:rsidRDefault="000902F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hint="eastAsia"/>
          <w:lang w:val="ko-KR"/>
        </w:rPr>
        <w:t>엑셀 다운로드를 위해서</w:t>
      </w:r>
      <w:r w:rsidR="00331AEF" w:rsidRPr="004142CE">
        <w:rPr>
          <w:rFonts w:ascii="맑은 고딕" w:eastAsia="맑은 고딕" w:hAnsi="맑은 고딕" w:hint="eastAsia"/>
          <w:lang w:val="ko-KR"/>
        </w:rPr>
        <w:t xml:space="preserve"> </w:t>
      </w:r>
      <w:r w:rsidR="00331AEF" w:rsidRPr="004142CE">
        <w:rPr>
          <w:rFonts w:ascii="맑은 고딕" w:eastAsia="맑은 고딕" w:hAnsi="맑은 고딕"/>
          <w:lang w:val="ko-KR"/>
        </w:rPr>
        <w:t xml:space="preserve">JxlsView </w:t>
      </w:r>
      <w:r w:rsidR="00331AEF" w:rsidRPr="004142CE">
        <w:rPr>
          <w:rFonts w:ascii="맑은 고딕" w:eastAsia="맑은 고딕" w:hAnsi="맑은 고딕" w:hint="eastAsia"/>
          <w:lang w:val="ko-KR"/>
        </w:rPr>
        <w:t>가 사용된다.</w:t>
      </w:r>
    </w:p>
    <w:p w:rsidR="000902F2" w:rsidRPr="004142CE" w:rsidRDefault="000902F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hint="eastAsia"/>
          <w:lang w:val="ko-KR"/>
        </w:rPr>
        <w:t>다음은 엑셀 다운로드 기능을 구현할 경우의 절차이다.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0902F2" w:rsidRPr="004142CE" w:rsidTr="00DF5C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0902F2" w:rsidRPr="004142CE" w:rsidRDefault="000902F2" w:rsidP="00263435">
            <w:pPr>
              <w:pStyle w:val="af2"/>
              <w:numPr>
                <w:ilvl w:val="0"/>
                <w:numId w:val="19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해당 업무의 Controller Class에 다음과 같이 추가한다.</w:t>
            </w:r>
            <w:r w:rsidR="00331AEF" w:rsidRPr="004142CE">
              <w:rPr>
                <w:rFonts w:ascii="맑은 고딕" w:eastAsia="맑은 고딕" w:hAnsi="맑은 고딕"/>
              </w:rPr>
              <w:t xml:space="preserve"> </w:t>
            </w:r>
            <w:r w:rsidR="00331AEF" w:rsidRPr="004142CE">
              <w:rPr>
                <w:rFonts w:ascii="맑은 고딕" w:eastAsia="맑은 고딕" w:hAnsi="맑은 고딕" w:hint="eastAsia"/>
              </w:rPr>
              <w:t xml:space="preserve">검색 기능은 </w:t>
            </w:r>
            <w:r w:rsidR="00331AEF" w:rsidRPr="004142CE">
              <w:rPr>
                <w:rFonts w:ascii="맑은 고딕" w:eastAsia="맑은 고딕" w:hAnsi="맑은 고딕"/>
              </w:rPr>
              <w:t xml:space="preserve">search </w:t>
            </w:r>
            <w:r w:rsidR="00331AEF" w:rsidRPr="004142CE">
              <w:rPr>
                <w:rFonts w:ascii="맑은 고딕" w:eastAsia="맑은 고딕" w:hAnsi="맑은 고딕" w:hint="eastAsia"/>
              </w:rPr>
              <w:t xml:space="preserve">메서드를 기본적으로 사용하므로 만약 검색 메서드가 다르게 구현되어야 할 경우엔 </w:t>
            </w:r>
            <w:r w:rsidR="00331AEF" w:rsidRPr="004142CE">
              <w:rPr>
                <w:rFonts w:ascii="맑은 고딕" w:eastAsia="맑은 고딕" w:hAnsi="맑은 고딕"/>
              </w:rPr>
              <w:t xml:space="preserve">super.download </w:t>
            </w:r>
            <w:r w:rsidR="00331AEF" w:rsidRPr="004142CE">
              <w:rPr>
                <w:rFonts w:ascii="맑은 고딕" w:eastAsia="맑은 고딕" w:hAnsi="맑은 고딕" w:hint="eastAsia"/>
              </w:rPr>
              <w:t>의 내용을 응용하여 구현하도록 한다.</w:t>
            </w:r>
          </w:p>
        </w:tc>
      </w:tr>
      <w:tr w:rsidR="000902F2" w:rsidRPr="004142CE" w:rsidTr="00DF5C49">
        <w:tc>
          <w:tcPr>
            <w:tcW w:w="9350" w:type="dxa"/>
          </w:tcPr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@RequestMapping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(value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"/download.do"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public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String download(HttpServletRequest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Model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 {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return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super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.download(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0902F2" w:rsidRPr="004142CE" w:rsidRDefault="000902F2" w:rsidP="00DF5C4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}</w:t>
            </w:r>
          </w:p>
        </w:tc>
      </w:tr>
    </w:tbl>
    <w:p w:rsidR="000902F2" w:rsidRPr="004142CE" w:rsidRDefault="000902F2" w:rsidP="000902F2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0902F2" w:rsidRPr="004142CE" w:rsidTr="00DF5C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0902F2" w:rsidRPr="004142CE" w:rsidRDefault="00331AEF" w:rsidP="00263435">
            <w:pPr>
              <w:pStyle w:val="af2"/>
              <w:numPr>
                <w:ilvl w:val="0"/>
                <w:numId w:val="19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아래의 예제와 같이 엑셀 템플릿을 엑셀 파일로 생성한다.</w:t>
            </w:r>
          </w:p>
        </w:tc>
      </w:tr>
      <w:tr w:rsidR="000902F2" w:rsidRPr="004142CE" w:rsidTr="00DF5C49">
        <w:tc>
          <w:tcPr>
            <w:tcW w:w="9350" w:type="dxa"/>
          </w:tcPr>
          <w:p w:rsidR="00331AEF" w:rsidRPr="004142CE" w:rsidRDefault="00331AEF" w:rsidP="00331AEF">
            <w:pPr>
              <w:rPr>
                <w:rFonts w:ascii="맑은 고딕" w:eastAsia="맑은 고딕" w:hAnsi="맑은 고딕"/>
              </w:rPr>
            </w:pPr>
          </w:p>
          <w:tbl>
            <w:tblPr>
              <w:tblW w:w="8297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651"/>
              <w:gridCol w:w="1525"/>
              <w:gridCol w:w="1719"/>
              <w:gridCol w:w="1758"/>
              <w:gridCol w:w="1644"/>
            </w:tblGrid>
            <w:tr w:rsidR="00331AEF" w:rsidRPr="004142CE" w:rsidTr="00DF5C49">
              <w:trPr>
                <w:trHeight w:val="161"/>
              </w:trPr>
              <w:tc>
                <w:tcPr>
                  <w:tcW w:w="8297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000000" w:fill="333F4F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FFFFFF"/>
                      <w:sz w:val="28"/>
                      <w:szCs w:val="28"/>
                    </w:rPr>
                  </w:pPr>
                  <w:r w:rsidRPr="004142CE">
                    <w:rPr>
                      <w:rFonts w:ascii="맑은 고딕" w:eastAsia="맑은 고딕" w:hAnsi="맑은 고딕" w:cs="굴림" w:hint="eastAsia"/>
                      <w:b/>
                      <w:bCs/>
                      <w:color w:val="FFFFFF"/>
                      <w:sz w:val="28"/>
                      <w:szCs w:val="28"/>
                    </w:rPr>
                    <w:t>코드목록</w:t>
                  </w:r>
                </w:p>
              </w:tc>
            </w:tr>
            <w:tr w:rsidR="00331AEF" w:rsidRPr="004142CE" w:rsidTr="00DF5C49">
              <w:trPr>
                <w:trHeight w:val="234"/>
              </w:trPr>
              <w:tc>
                <w:tcPr>
                  <w:tcW w:w="1651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z w:val="20"/>
                    </w:rPr>
                  </w:pPr>
                  <w:r w:rsidRPr="004142C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20"/>
                    </w:rPr>
                    <w:lastRenderedPageBreak/>
                    <w:t>코드그룹</w:t>
                  </w:r>
                </w:p>
              </w:tc>
              <w:tc>
                <w:tcPr>
                  <w:tcW w:w="1525" w:type="dxa"/>
                  <w:tcBorders>
                    <w:top w:val="single" w:sz="8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z w:val="20"/>
                    </w:rPr>
                  </w:pPr>
                  <w:r w:rsidRPr="004142C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20"/>
                    </w:rPr>
                    <w:t>코드</w:t>
                  </w:r>
                </w:p>
              </w:tc>
              <w:tc>
                <w:tcPr>
                  <w:tcW w:w="1719" w:type="dxa"/>
                  <w:tcBorders>
                    <w:top w:val="single" w:sz="8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z w:val="20"/>
                    </w:rPr>
                  </w:pPr>
                  <w:r w:rsidRPr="004142C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20"/>
                    </w:rPr>
                    <w:t>코드명칭</w:t>
                  </w:r>
                </w:p>
              </w:tc>
              <w:tc>
                <w:tcPr>
                  <w:tcW w:w="1758" w:type="dxa"/>
                  <w:tcBorders>
                    <w:top w:val="single" w:sz="8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z w:val="20"/>
                    </w:rPr>
                  </w:pPr>
                  <w:r w:rsidRPr="004142C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20"/>
                    </w:rPr>
                    <w:t>순서</w:t>
                  </w:r>
                </w:p>
              </w:tc>
              <w:tc>
                <w:tcPr>
                  <w:tcW w:w="1644" w:type="dxa"/>
                  <w:tcBorders>
                    <w:top w:val="single" w:sz="8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z w:val="20"/>
                    </w:rPr>
                  </w:pPr>
                  <w:r w:rsidRPr="004142C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20"/>
                    </w:rPr>
                    <w:t>코드설명</w:t>
                  </w:r>
                </w:p>
              </w:tc>
            </w:tr>
            <w:tr w:rsidR="00331AEF" w:rsidRPr="004142CE" w:rsidTr="00DF5C49">
              <w:trPr>
                <w:trHeight w:val="399"/>
              </w:trPr>
              <w:tc>
                <w:tcPr>
                  <w:tcW w:w="8297" w:type="dxa"/>
                  <w:gridSpan w:val="5"/>
                  <w:tcBorders>
                    <w:top w:val="single" w:sz="4" w:space="0" w:color="808080"/>
                    <w:left w:val="single" w:sz="8" w:space="0" w:color="auto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  <w:t>&lt;jx</w:t>
                  </w:r>
                  <w:proofErr w:type="gramStart"/>
                  <w:r w:rsidRPr="004142CE"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  <w:t>:forEach</w:t>
                  </w:r>
                  <w:proofErr w:type="gramEnd"/>
                  <w:r w:rsidRPr="004142CE"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  <w:t xml:space="preserve"> var="data" items="${rows}"&gt;</w:t>
                  </w:r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 xml:space="preserve">　</w:t>
                  </w:r>
                </w:p>
              </w:tc>
            </w:tr>
            <w:tr w:rsidR="00331AEF" w:rsidRPr="004142CE" w:rsidTr="00DF5C49">
              <w:trPr>
                <w:trHeight w:val="293"/>
              </w:trPr>
              <w:tc>
                <w:tcPr>
                  <w:tcW w:w="1651" w:type="dxa"/>
                  <w:tcBorders>
                    <w:top w:val="nil"/>
                    <w:left w:val="single" w:sz="8" w:space="0" w:color="auto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${data.codeGrup}</w:t>
                  </w:r>
                </w:p>
              </w:tc>
              <w:tc>
                <w:tcPr>
                  <w:tcW w:w="152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${data.codeCd}</w:t>
                  </w:r>
                </w:p>
              </w:tc>
              <w:tc>
                <w:tcPr>
                  <w:tcW w:w="171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${data.codeName}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${data.sortSeq}</w:t>
                  </w:r>
                </w:p>
              </w:tc>
              <w:tc>
                <w:tcPr>
                  <w:tcW w:w="164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${data.codeDesc}</w:t>
                  </w:r>
                </w:p>
              </w:tc>
            </w:tr>
            <w:tr w:rsidR="00331AEF" w:rsidRPr="004142CE" w:rsidTr="00DF5C49">
              <w:trPr>
                <w:trHeight w:val="343"/>
              </w:trPr>
              <w:tc>
                <w:tcPr>
                  <w:tcW w:w="8297" w:type="dxa"/>
                  <w:gridSpan w:val="5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  <w:t>&lt;/jx:forEach&gt;</w:t>
                  </w:r>
                </w:p>
              </w:tc>
            </w:tr>
          </w:tbl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szCs w:val="18"/>
              </w:rPr>
              <w:t xml:space="preserve">  </w:t>
            </w:r>
          </w:p>
        </w:tc>
      </w:tr>
    </w:tbl>
    <w:p w:rsidR="000902F2" w:rsidRPr="004142CE" w:rsidRDefault="00331AEF" w:rsidP="000902F2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 w:hint="eastAsia"/>
          <w:szCs w:val="18"/>
        </w:rPr>
        <w:lastRenderedPageBreak/>
        <w:t xml:space="preserve"> 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331AEF" w:rsidRPr="004142CE" w:rsidTr="00331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90" w:type="dxa"/>
          </w:tcPr>
          <w:p w:rsidR="00331AEF" w:rsidRPr="004142CE" w:rsidRDefault="00331AEF" w:rsidP="00263435">
            <w:pPr>
              <w:pStyle w:val="af2"/>
              <w:numPr>
                <w:ilvl w:val="0"/>
                <w:numId w:val="19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해당 업무 화면의 </w:t>
            </w:r>
            <w:r w:rsidRPr="004142CE">
              <w:rPr>
                <w:rFonts w:ascii="맑은 고딕" w:eastAsia="맑은 고딕" w:hAnsi="맑은 고딕"/>
              </w:rPr>
              <w:t>JSP</w:t>
            </w:r>
            <w:r w:rsidRPr="004142CE">
              <w:rPr>
                <w:rFonts w:ascii="맑은 고딕" w:eastAsia="맑은 고딕" w:hAnsi="맑은 고딕" w:hint="eastAsia"/>
              </w:rPr>
              <w:t>에 다음과 같이 엑셀 버튼을 추가한다.</w:t>
            </w:r>
          </w:p>
        </w:tc>
      </w:tr>
      <w:tr w:rsidR="00331AEF" w:rsidRPr="004142CE" w:rsidTr="00331AEF">
        <w:tc>
          <w:tcPr>
            <w:tcW w:w="8590" w:type="dxa"/>
          </w:tcPr>
          <w:p w:rsidR="00331AEF" w:rsidRPr="004142CE" w:rsidRDefault="00331AEF" w:rsidP="00DF5C4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a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href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"javascript</w:t>
            </w:r>
            <w:proofErr w:type="gram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:void</w:t>
            </w:r>
            <w:proofErr w:type="gram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(0)"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class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"easyui-linkbutton"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iconCls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"icon-excel"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"excel-button"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엑셀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a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</w:tc>
      </w:tr>
    </w:tbl>
    <w:p w:rsidR="00331AEF" w:rsidRPr="004142CE" w:rsidRDefault="00331AEF" w:rsidP="00331AEF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331AEF" w:rsidRPr="004142CE" w:rsidTr="00DF5C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331AEF" w:rsidRPr="004142CE" w:rsidRDefault="00331AEF" w:rsidP="00263435">
            <w:pPr>
              <w:pStyle w:val="af2"/>
              <w:numPr>
                <w:ilvl w:val="0"/>
                <w:numId w:val="19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해당 업무 화면의 스크립트에 다음과 같이 엑셀 버튼 클릭 이벤트를 추가한다.</w:t>
            </w:r>
          </w:p>
        </w:tc>
      </w:tr>
      <w:tr w:rsidR="00331AEF" w:rsidRPr="004142CE" w:rsidTr="00DF5C49">
        <w:tc>
          <w:tcPr>
            <w:tcW w:w="9350" w:type="dxa"/>
          </w:tcPr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$(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function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() {</w:t>
            </w:r>
          </w:p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//엑셀버튼 클릭시 이벤트 바인딩</w:t>
            </w:r>
          </w:p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$(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"#excel-button"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).bind(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"click"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, doExcel);</w:t>
            </w:r>
          </w:p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});</w:t>
            </w:r>
          </w:p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//엑셀 다운로드</w:t>
            </w:r>
          </w:p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function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doExcel() {</w:t>
            </w:r>
          </w:p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consts.easygrid.download();</w:t>
            </w:r>
          </w:p>
          <w:p w:rsidR="00331AEF" w:rsidRPr="004142CE" w:rsidRDefault="00331AEF" w:rsidP="00DF5C4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</w:t>
            </w:r>
          </w:p>
        </w:tc>
      </w:tr>
    </w:tbl>
    <w:p w:rsidR="00331AEF" w:rsidRPr="004142CE" w:rsidRDefault="00331AEF" w:rsidP="00331AEF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</w:p>
    <w:p w:rsidR="00331AEF" w:rsidRPr="004142CE" w:rsidRDefault="00331AEF" w:rsidP="00331AEF">
      <w:pPr>
        <w:spacing w:after="0"/>
        <w:rPr>
          <w:rFonts w:ascii="맑은 고딕" w:eastAsia="맑은 고딕" w:hAnsi="맑은 고딕" w:cs="Consolas"/>
          <w:szCs w:val="18"/>
        </w:rPr>
      </w:pPr>
    </w:p>
    <w:p w:rsidR="00196548" w:rsidRPr="004142CE" w:rsidRDefault="000902F2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 </w:t>
      </w:r>
      <w:bookmarkStart w:id="22" w:name="_Toc420506813"/>
      <w:r w:rsidR="00245861" w:rsidRPr="004142CE">
        <w:rPr>
          <w:rFonts w:ascii="맑은 고딕" w:eastAsia="맑은 고딕" w:hAnsi="맑은 고딕" w:hint="eastAsia"/>
        </w:rPr>
        <w:t>Excel Loader 기능</w:t>
      </w:r>
      <w:bookmarkEnd w:id="22"/>
    </w:p>
    <w:p w:rsidR="00196548" w:rsidRPr="004142CE" w:rsidRDefault="00DF5C49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엑셀 파일을 업로드 하여 해당 내용을 라인단위로 읽어서 로드한 후에 화면에서 필요한 부분을 편집 후 저장하는 기능이다.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이는 코드엑셀로더에 구현되어 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="009A41CE" w:rsidRPr="004142CE">
        <w:rPr>
          <w:rFonts w:ascii="맑은 고딕" w:eastAsia="맑은 고딕" w:hAnsi="맑은 고딕" w:hint="eastAsia"/>
          <w:lang w:val="ko-KR"/>
        </w:rPr>
        <w:t xml:space="preserve">jxls 라이브러리의 </w:t>
      </w:r>
      <w:r w:rsidR="009A41CE" w:rsidRPr="004142CE">
        <w:rPr>
          <w:rFonts w:ascii="맑은 고딕" w:eastAsia="맑은 고딕" w:hAnsi="맑은 고딕"/>
          <w:lang w:val="ko-KR"/>
        </w:rPr>
        <w:t xml:space="preserve">loader </w:t>
      </w:r>
      <w:r w:rsidR="009A41CE" w:rsidRPr="004142CE">
        <w:rPr>
          <w:rFonts w:ascii="맑은 고딕" w:eastAsia="맑은 고딕" w:hAnsi="맑은 고딕" w:hint="eastAsia"/>
          <w:lang w:val="ko-KR"/>
        </w:rPr>
        <w:t>기능을 사용하고 있다.</w:t>
      </w:r>
    </w:p>
    <w:p w:rsidR="00196548" w:rsidRPr="004142CE" w:rsidRDefault="009A41CE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엑셀 파일 로드시 필요한 항목에 대한 맵핑 설정파일을 </w:t>
      </w:r>
      <w:r w:rsidRPr="004142CE">
        <w:rPr>
          <w:rFonts w:ascii="맑은 고딕" w:eastAsia="맑은 고딕" w:hAnsi="맑은 고딕"/>
          <w:lang w:val="ko-KR"/>
        </w:rPr>
        <w:t>xml</w:t>
      </w:r>
      <w:r w:rsidRPr="004142CE">
        <w:rPr>
          <w:rFonts w:ascii="맑은 고딕" w:eastAsia="맑은 고딕" w:hAnsi="맑은 고딕" w:hint="eastAsia"/>
          <w:lang w:val="ko-KR"/>
        </w:rPr>
        <w:t xml:space="preserve">로 정의하여 이를 읽어 해당 엑셀을 파싱하고 내려주며 이 맵핑설정파일의 위치에 대한 정보는 </w:t>
      </w:r>
      <w:r w:rsidRPr="004142CE">
        <w:rPr>
          <w:rFonts w:ascii="맑은 고딕" w:eastAsia="맑은 고딕" w:hAnsi="맑은 고딕"/>
          <w:lang w:val="ko-KR"/>
        </w:rPr>
        <w:t>app.properties</w:t>
      </w:r>
      <w:r w:rsidRPr="004142CE">
        <w:rPr>
          <w:rFonts w:ascii="맑은 고딕" w:eastAsia="맑은 고딕" w:hAnsi="맑은 고딕" w:hint="eastAsia"/>
          <w:lang w:val="ko-KR"/>
        </w:rPr>
        <w:t>에 정의되어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현재 </w:t>
      </w:r>
      <w:proofErr w:type="gramStart"/>
      <w:r w:rsidRPr="004142CE">
        <w:rPr>
          <w:rFonts w:ascii="맑은 고딕" w:eastAsia="맑은 고딕" w:hAnsi="맑은 고딕" w:hint="eastAsia"/>
          <w:lang w:val="ko-KR"/>
        </w:rPr>
        <w:t xml:space="preserve">시스템에선  </w:t>
      </w:r>
      <w:r w:rsidRPr="004142CE">
        <w:rPr>
          <w:rFonts w:ascii="맑은 고딕" w:eastAsia="맑은 고딕" w:hAnsi="맑은 고딕"/>
          <w:lang w:val="ko-KR"/>
        </w:rPr>
        <w:t>src</w:t>
      </w:r>
      <w:proofErr w:type="gramEnd"/>
      <w:r w:rsidRPr="004142CE">
        <w:rPr>
          <w:rFonts w:ascii="맑은 고딕" w:eastAsia="맑은 고딕" w:hAnsi="맑은 고딕"/>
          <w:lang w:val="ko-KR"/>
        </w:rPr>
        <w:t xml:space="preserve">/main/resources/xlsloaders/ 에서 </w:t>
      </w:r>
      <w:r w:rsidRPr="004142CE">
        <w:rPr>
          <w:rFonts w:ascii="맑은 고딕" w:eastAsia="맑은 고딕" w:hAnsi="맑은 고딕" w:hint="eastAsia"/>
          <w:lang w:val="ko-KR"/>
        </w:rPr>
        <w:t>확인할 수 있다.</w:t>
      </w:r>
    </w:p>
    <w:p w:rsidR="009A41CE" w:rsidRPr="004142CE" w:rsidRDefault="009A41CE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현재 구현된 기능은 엑셀파일을 업로드하여 바로 </w:t>
      </w:r>
      <w:r w:rsidRPr="004142CE">
        <w:rPr>
          <w:rFonts w:ascii="맑은 고딕" w:eastAsia="맑은 고딕" w:hAnsi="맑은 고딕"/>
          <w:lang w:val="ko-KR"/>
        </w:rPr>
        <w:t xml:space="preserve">ExcelLoader </w:t>
      </w:r>
      <w:r w:rsidRPr="004142CE">
        <w:rPr>
          <w:rFonts w:ascii="맑은 고딕" w:eastAsia="맑은 고딕" w:hAnsi="맑은 고딕" w:hint="eastAsia"/>
          <w:lang w:val="ko-KR"/>
        </w:rPr>
        <w:t xml:space="preserve">를 사용하여 파싱한 후 결과목록을 </w:t>
      </w:r>
      <w:r w:rsidRPr="004142CE">
        <w:rPr>
          <w:rFonts w:ascii="맑은 고딕" w:eastAsia="맑은 고딕" w:hAnsi="맑은 고딕"/>
          <w:lang w:val="ko-KR"/>
        </w:rPr>
        <w:t>Json</w:t>
      </w:r>
      <w:r w:rsidRPr="004142CE">
        <w:rPr>
          <w:rFonts w:ascii="맑은 고딕" w:eastAsia="맑은 고딕" w:hAnsi="맑은 고딕" w:hint="eastAsia"/>
          <w:lang w:val="ko-KR"/>
        </w:rPr>
        <w:t>으로 화면에 넘겨주도록 되어 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따라서 별도로 파일이 서버에 저장되지 않는다.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만약 서버에 저장되도록 하기 위해선 </w:t>
      </w:r>
      <w:r w:rsidRPr="004142CE">
        <w:rPr>
          <w:rFonts w:ascii="맑은 고딕" w:eastAsia="맑은 고딕" w:hAnsi="맑은 고딕"/>
          <w:lang w:val="ko-KR"/>
        </w:rPr>
        <w:t xml:space="preserve">ExcelLoader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load </w:t>
      </w:r>
      <w:r w:rsidRPr="004142CE">
        <w:rPr>
          <w:rFonts w:ascii="맑은 고딕" w:eastAsia="맑은 고딕" w:hAnsi="맑은 고딕" w:hint="eastAsia"/>
          <w:lang w:val="ko-KR"/>
        </w:rPr>
        <w:t>메서드에서 물리적 파일을 저장하는 로직이 구현되어야 한다.</w:t>
      </w:r>
    </w:p>
    <w:p w:rsidR="009A41CE" w:rsidRPr="004142CE" w:rsidRDefault="009A41CE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hint="eastAsia"/>
          <w:lang w:val="ko-KR"/>
        </w:rPr>
        <w:t>엑셀로더 기능을 사용하기 위한 절차는 다음과 같다.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9A41CE" w:rsidRPr="004142CE" w:rsidTr="005178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9A41CE" w:rsidRPr="004142CE" w:rsidRDefault="009A41CE" w:rsidP="00263435">
            <w:pPr>
              <w:pStyle w:val="af2"/>
              <w:numPr>
                <w:ilvl w:val="0"/>
                <w:numId w:val="20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lastRenderedPageBreak/>
              <w:t>해당 업무의 Controller Class에 다음과 같이 3개의 메서드가 추가되어야 한다.</w:t>
            </w:r>
            <w:r w:rsidRPr="004142CE">
              <w:rPr>
                <w:rFonts w:ascii="맑은 고딕" w:eastAsia="맑은 고딕" w:hAnsi="맑은 고딕"/>
              </w:rPr>
              <w:t xml:space="preserve"> </w:t>
            </w:r>
          </w:p>
          <w:p w:rsidR="009A41CE" w:rsidRPr="004142CE" w:rsidRDefault="009A41CE" w:rsidP="00263435">
            <w:pPr>
              <w:pStyle w:val="af2"/>
              <w:numPr>
                <w:ilvl w:val="0"/>
                <w:numId w:val="21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엑셀로더 화면 오픈 메서드</w:t>
            </w:r>
          </w:p>
          <w:p w:rsidR="009A41CE" w:rsidRPr="004142CE" w:rsidRDefault="009A41CE" w:rsidP="00263435">
            <w:pPr>
              <w:pStyle w:val="af2"/>
              <w:numPr>
                <w:ilvl w:val="0"/>
                <w:numId w:val="21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업로드후에 결과목록을 반환하는 메서드</w:t>
            </w:r>
          </w:p>
          <w:p w:rsidR="009A41CE" w:rsidRPr="004142CE" w:rsidRDefault="009A41CE" w:rsidP="00263435">
            <w:pPr>
              <w:pStyle w:val="af2"/>
              <w:numPr>
                <w:ilvl w:val="0"/>
                <w:numId w:val="21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편집된 목록을 받아 저장하는 메서드</w:t>
            </w:r>
          </w:p>
        </w:tc>
      </w:tr>
      <w:tr w:rsidR="009A41CE" w:rsidRPr="004142CE" w:rsidTr="005178E9">
        <w:tc>
          <w:tcPr>
            <w:tcW w:w="9350" w:type="dxa"/>
          </w:tcPr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//엑셀로더화면오픈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@RequestMapping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(value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"/loader/open.do"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public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String openLoader(HttpServletRequest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Model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 {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return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super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.getViewName(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"codeLoader"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//엑셀 업로드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@RequestMapping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(value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"/loader/upload.json"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public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String uploadLoader(MultipartHttpServletRequest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Model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 {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//엑셀 업로드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 xml:space="preserve">MultipartFile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file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.getFile(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"excelFile"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file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!=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null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&amp;&amp;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file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.isEmpty() ==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false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 {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 xml:space="preserve">Map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result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r w:rsidRPr="004142CE">
              <w:rPr>
                <w:rFonts w:ascii="맑은 고딕" w:eastAsia="맑은 고딕" w:hAnsi="맑은 고딕" w:cs="Consolas"/>
                <w:color w:val="0000C0"/>
                <w:szCs w:val="18"/>
              </w:rPr>
              <w:t>loader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.load(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file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"jxls-code.xml"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addObject(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result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.get(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"list"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}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return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"jsonView"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//엑셀 저장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@RequestMapping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(value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"/loader/save.json"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public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String saveLoader(HttpServletRequest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Model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 {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 xml:space="preserve">ParamsMap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params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getParams(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true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ind w:firstLineChars="400" w:firstLine="72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Object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result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r w:rsidRPr="004142CE">
              <w:rPr>
                <w:rFonts w:ascii="맑은 고딕" w:eastAsia="맑은 고딕" w:hAnsi="맑은 고딕" w:cs="Consolas"/>
                <w:color w:val="0000C0"/>
                <w:szCs w:val="18"/>
              </w:rPr>
              <w:t>service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.save(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params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ind w:firstLineChars="400" w:firstLine="72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addObject(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result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ind w:firstLineChars="400" w:firstLine="72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return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"jsonView"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9A41CE" w:rsidRPr="004142CE" w:rsidRDefault="009A41CE" w:rsidP="005178E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</w:t>
            </w:r>
          </w:p>
        </w:tc>
      </w:tr>
    </w:tbl>
    <w:p w:rsidR="009A41CE" w:rsidRPr="004142CE" w:rsidRDefault="009A41CE" w:rsidP="009A41CE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9A41CE" w:rsidRPr="004142CE" w:rsidTr="005178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9A41CE" w:rsidRPr="004142CE" w:rsidRDefault="009A41CE" w:rsidP="00263435">
            <w:pPr>
              <w:pStyle w:val="af2"/>
              <w:numPr>
                <w:ilvl w:val="0"/>
                <w:numId w:val="20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lastRenderedPageBreak/>
              <w:t xml:space="preserve">해당 업무의 </w:t>
            </w:r>
            <w:r w:rsidRPr="004142CE">
              <w:rPr>
                <w:rFonts w:ascii="맑은 고딕" w:eastAsia="맑은 고딕" w:hAnsi="맑은 고딕"/>
              </w:rPr>
              <w:t xml:space="preserve">JSP </w:t>
            </w:r>
            <w:r w:rsidRPr="004142CE">
              <w:rPr>
                <w:rFonts w:ascii="맑은 고딕" w:eastAsia="맑은 고딕" w:hAnsi="맑은 고딕" w:hint="eastAsia"/>
              </w:rPr>
              <w:t>와 스크립트를 구현한다.</w:t>
            </w:r>
          </w:p>
        </w:tc>
      </w:tr>
      <w:tr w:rsidR="009A41CE" w:rsidRPr="004142CE" w:rsidTr="005178E9">
        <w:tc>
          <w:tcPr>
            <w:tcW w:w="9350" w:type="dxa"/>
          </w:tcPr>
          <w:p w:rsidR="009A41CE" w:rsidRPr="004142CE" w:rsidRDefault="004F567F" w:rsidP="005178E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szCs w:val="18"/>
              </w:rPr>
              <w:t>codeLoader.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jsp </w:t>
            </w:r>
            <w:r w:rsidRPr="004142CE">
              <w:rPr>
                <w:rFonts w:ascii="맑은 고딕" w:eastAsia="맑은 고딕" w:hAnsi="맑은 고딕" w:cs="Consolas" w:hint="eastAsia"/>
                <w:szCs w:val="18"/>
              </w:rPr>
              <w:t>와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codeLoader.js </w:t>
            </w:r>
            <w:r w:rsidRPr="004142CE">
              <w:rPr>
                <w:rFonts w:ascii="맑은 고딕" w:eastAsia="맑은 고딕" w:hAnsi="맑은 고딕" w:cs="Consolas" w:hint="eastAsia"/>
                <w:szCs w:val="18"/>
              </w:rPr>
              <w:t>파일을 참고할것.</w:t>
            </w:r>
            <w:r w:rsidR="009A41CE" w:rsidRPr="004142CE">
              <w:rPr>
                <w:rFonts w:ascii="맑은 고딕" w:eastAsia="맑은 고딕" w:hAnsi="맑은 고딕" w:cs="Consolas" w:hint="eastAsia"/>
                <w:szCs w:val="18"/>
              </w:rPr>
              <w:t xml:space="preserve"> </w:t>
            </w:r>
          </w:p>
        </w:tc>
      </w:tr>
    </w:tbl>
    <w:p w:rsidR="00C321DC" w:rsidRPr="004142CE" w:rsidRDefault="009A41CE" w:rsidP="00C321DC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 w:hint="eastAsia"/>
          <w:szCs w:val="18"/>
        </w:rPr>
        <w:t xml:space="preserve"> 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C321DC" w:rsidRPr="004142CE" w:rsidTr="005178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C321DC" w:rsidRPr="004142CE" w:rsidRDefault="00C321DC" w:rsidP="00263435">
            <w:pPr>
              <w:pStyle w:val="af2"/>
              <w:numPr>
                <w:ilvl w:val="0"/>
                <w:numId w:val="20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엑셀에 맵핑되는 로더 설정 파일을 구현한다.</w:t>
            </w:r>
          </w:p>
        </w:tc>
      </w:tr>
      <w:tr w:rsidR="00C321DC" w:rsidRPr="004142CE" w:rsidTr="005178E9">
        <w:tc>
          <w:tcPr>
            <w:tcW w:w="9350" w:type="dxa"/>
          </w:tcPr>
          <w:p w:rsidR="00C321DC" w:rsidRPr="004142CE" w:rsidRDefault="00C321DC" w:rsidP="005178E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szCs w:val="18"/>
              </w:rPr>
              <w:t>j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xls-code.xml </w:t>
            </w:r>
            <w:r w:rsidRPr="004142CE">
              <w:rPr>
                <w:rFonts w:ascii="맑은 고딕" w:eastAsia="맑은 고딕" w:hAnsi="맑은 고딕" w:cs="Consolas" w:hint="eastAsia"/>
                <w:szCs w:val="18"/>
              </w:rPr>
              <w:t>참고할 것.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proofErr w:type="gramStart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&lt;?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xml</w:t>
            </w:r>
            <w:proofErr w:type="gramEnd"/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version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"1.0"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encoding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"UTF-8"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?&gt;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workbook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worksheet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name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"Sheet1"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section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startRow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endRow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header.codeGrup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header.codeCd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"2"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header.codeName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"3"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header.sortSeq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"4"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header.codeDesc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section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loop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startRow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endRow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items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"list"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var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"item"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varType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"com.wsc.framework.model.RecordMap"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section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startRow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endRow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item.codeGrup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item.codeCd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"2"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item.codeName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"3"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item.sortSeq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"4"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item.codeDesc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section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loopbreakcondition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rowcheck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offset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"2"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cellcheck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offset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"2"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cellcheck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rowcheck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loopbreakcondition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loop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lastRenderedPageBreak/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worksheet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workbook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5178E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</w:p>
        </w:tc>
      </w:tr>
    </w:tbl>
    <w:p w:rsidR="00C321DC" w:rsidRPr="004142CE" w:rsidRDefault="00C321DC" w:rsidP="00C321DC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 w:hint="eastAsia"/>
          <w:szCs w:val="18"/>
        </w:rPr>
        <w:lastRenderedPageBreak/>
        <w:t xml:space="preserve"> </w:t>
      </w:r>
    </w:p>
    <w:p w:rsidR="005909C3" w:rsidRPr="004142CE" w:rsidRDefault="005909C3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23" w:name="_Toc420506814"/>
      <w:r w:rsidRPr="004142CE">
        <w:rPr>
          <w:rFonts w:ascii="맑은 고딕" w:eastAsia="맑은 고딕" w:hAnsi="맑은 고딕" w:hint="eastAsia"/>
        </w:rPr>
        <w:t xml:space="preserve">Excel Loader </w:t>
      </w:r>
      <w:r>
        <w:rPr>
          <w:rFonts w:ascii="맑은 고딕" w:eastAsia="맑은 고딕" w:hAnsi="맑은 고딕" w:hint="eastAsia"/>
        </w:rPr>
        <w:t xml:space="preserve">맵핑 </w:t>
      </w:r>
      <w:r w:rsidRPr="004142CE">
        <w:rPr>
          <w:rFonts w:ascii="맑은 고딕" w:eastAsia="맑은 고딕" w:hAnsi="맑은 고딕" w:hint="eastAsia"/>
        </w:rPr>
        <w:t>기능</w:t>
      </w:r>
      <w:bookmarkEnd w:id="23"/>
    </w:p>
    <w:p w:rsidR="007B2AD9" w:rsidRDefault="007B2AD9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위에서 설명한 엑셀로더의 확장판으로 엑셀양식을 설정하는 관리 기능이 별도로 존재하며,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엑셀파일을 업로드시에 설정되어 있는 맵핑정보에 따라 엑셀을 읽어들이는 기능이다.</w:t>
      </w:r>
    </w:p>
    <w:p w:rsidR="004F29A4" w:rsidRDefault="004F29A4" w:rsidP="00263435">
      <w:pPr>
        <w:pStyle w:val="af2"/>
        <w:numPr>
          <w:ilvl w:val="0"/>
          <w:numId w:val="31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양식 종류 관리</w:t>
      </w: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F29A4">
        <w:rPr>
          <w:rFonts w:ascii="맑은 고딕" w:eastAsia="맑은 고딕" w:hAnsi="맑은 고딕" w:hint="eastAsia"/>
        </w:rPr>
        <w:t>주문 또는 출고 등의 양식의 그룹과 맵핑할 변수명을 정의하는 부분으로 해당 맵핑변수를 대상</w:t>
      </w:r>
      <w:r>
        <w:rPr>
          <w:rFonts w:ascii="맑은 고딕" w:eastAsia="맑은 고딕" w:hAnsi="맑은 고딕" w:hint="eastAsia"/>
        </w:rPr>
        <w:t xml:space="preserve"> </w:t>
      </w:r>
      <w:r w:rsidRPr="004F29A4">
        <w:rPr>
          <w:rFonts w:ascii="맑은 고딕" w:eastAsia="맑은 고딕" w:hAnsi="맑은 고딕" w:hint="eastAsia"/>
        </w:rPr>
        <w:t xml:space="preserve">테이블의 칼럼에 대입하여 저장처리 기능을 </w:t>
      </w:r>
      <w:r>
        <w:rPr>
          <w:rFonts w:ascii="맑은 고딕" w:eastAsia="맑은 고딕" w:hAnsi="맑은 고딕" w:hint="eastAsia"/>
        </w:rPr>
        <w:t>개발자가 구현할 수 있도록 기본 구조를 설정한다.</w:t>
      </w: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해당 내용은 코드테이블에 저장되며,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별도의 관리페이지를 만들어 설정이 용이하게 하였다.</w:t>
      </w: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noProof/>
        </w:rPr>
        <w:drawing>
          <wp:inline distT="0" distB="0" distL="0" distR="0">
            <wp:extent cx="5243027" cy="4365267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양식종류관리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80" cy="437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</w:p>
    <w:p w:rsidR="004F29A4" w:rsidRDefault="004F29A4" w:rsidP="00263435">
      <w:pPr>
        <w:pStyle w:val="af2"/>
        <w:numPr>
          <w:ilvl w:val="0"/>
          <w:numId w:val="31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엑셀 양식 관리</w:t>
      </w: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F29A4">
        <w:rPr>
          <w:rFonts w:ascii="맑은 고딕" w:eastAsia="맑은 고딕" w:hAnsi="맑은 고딕" w:hint="eastAsia"/>
        </w:rPr>
        <w:t xml:space="preserve">각 </w:t>
      </w:r>
      <w:r>
        <w:rPr>
          <w:rFonts w:ascii="맑은 고딕" w:eastAsia="맑은 고딕" w:hAnsi="맑은 고딕" w:hint="eastAsia"/>
        </w:rPr>
        <w:t xml:space="preserve">엑셀의 </w:t>
      </w:r>
      <w:r w:rsidRPr="004F29A4">
        <w:rPr>
          <w:rFonts w:ascii="맑은 고딕" w:eastAsia="맑은 고딕" w:hAnsi="맑은 고딕" w:hint="eastAsia"/>
        </w:rPr>
        <w:t xml:space="preserve">양식그룹에 해당하는 종류(오픈마켓)별 엑셀양식을 등록하고 개별 칼럼을 설정한다. 이 부분에서 1)번에서 정의한 맵핑변수와 개별 칼럼을 </w:t>
      </w:r>
      <w:r>
        <w:rPr>
          <w:rFonts w:ascii="맑은 고딕" w:eastAsia="맑은 고딕" w:hAnsi="맑은 고딕" w:hint="eastAsia"/>
        </w:rPr>
        <w:t>맵핑하도록 한다.</w:t>
      </w: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w:drawing>
          <wp:inline distT="0" distB="0" distL="0" distR="0">
            <wp:extent cx="5118874" cy="4261900"/>
            <wp:effectExtent l="0" t="0" r="5715" b="5715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엑셀양식관리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199" cy="42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</w:p>
    <w:p w:rsidR="004F29A4" w:rsidRDefault="004F29A4" w:rsidP="00263435">
      <w:pPr>
        <w:pStyle w:val="af2"/>
        <w:numPr>
          <w:ilvl w:val="0"/>
          <w:numId w:val="31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주문 엑셀 로더 </w:t>
      </w:r>
      <w:r>
        <w:rPr>
          <w:rFonts w:ascii="맑은 고딕" w:eastAsia="맑은 고딕" w:hAnsi="맑은 고딕"/>
        </w:rPr>
        <w:t>(</w:t>
      </w:r>
      <w:r>
        <w:rPr>
          <w:rFonts w:ascii="맑은 고딕" w:eastAsia="맑은 고딕" w:hAnsi="맑은 고딕" w:hint="eastAsia"/>
        </w:rPr>
        <w:t>예제)</w:t>
      </w: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F29A4">
        <w:rPr>
          <w:rFonts w:ascii="맑은 고딕" w:eastAsia="맑은 고딕" w:hAnsi="맑은 고딕" w:hint="eastAsia"/>
        </w:rPr>
        <w:t>엑셀양식의 샘플로서 양식에 맞는 엑셀파일을 업로드하고 해당 데이터를 읽어 화면에 그리드형태로 display 하는 기능까지 개발되어 있으며, 저장버튼 클릭 후에 실제 저장을 처리하는 로직은 업무적인 요청에 따라 별도의 개발이 필요하다.</w:t>
      </w: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w:lastRenderedPageBreak/>
        <w:drawing>
          <wp:inline distT="0" distB="0" distL="0" distR="0">
            <wp:extent cx="5215145" cy="4342054"/>
            <wp:effectExtent l="0" t="0" r="5080" b="1905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주문엑셀로더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681" cy="434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1CE" w:rsidRPr="005909C3" w:rsidRDefault="009A41CE" w:rsidP="009A41CE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196548" w:rsidRPr="004142CE" w:rsidRDefault="00245861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24" w:name="_Toc420506815"/>
      <w:r w:rsidRPr="004142CE">
        <w:rPr>
          <w:rFonts w:ascii="맑은 고딕" w:eastAsia="맑은 고딕" w:hAnsi="맑은 고딕" w:hint="eastAsia"/>
        </w:rPr>
        <w:t>EasyUI Grid 기능</w:t>
      </w:r>
      <w:bookmarkEnd w:id="24"/>
    </w:p>
    <w:p w:rsidR="00586AB0" w:rsidRPr="004142CE" w:rsidRDefault="00586AB0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화면의 목록은 모두 </w:t>
      </w:r>
      <w:r w:rsidRPr="004142CE">
        <w:rPr>
          <w:rFonts w:ascii="맑은 고딕" w:eastAsia="맑은 고딕" w:hAnsi="맑은 고딕"/>
          <w:lang w:val="ko-KR"/>
        </w:rPr>
        <w:t>EasyUI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Grid </w:t>
      </w:r>
      <w:r w:rsidRPr="004142CE">
        <w:rPr>
          <w:rFonts w:ascii="맑은 고딕" w:eastAsia="맑은 고딕" w:hAnsi="맑은 고딕" w:hint="eastAsia"/>
          <w:lang w:val="ko-KR"/>
        </w:rPr>
        <w:t>를 사용하여 구현되어 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해당 </w:t>
      </w:r>
      <w:r w:rsidRPr="004142CE">
        <w:rPr>
          <w:rFonts w:ascii="맑은 고딕" w:eastAsia="맑은 고딕" w:hAnsi="맑은 고딕"/>
          <w:lang w:val="ko-KR"/>
        </w:rPr>
        <w:t xml:space="preserve">Grid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Control </w:t>
      </w:r>
      <w:r w:rsidRPr="004142CE">
        <w:rPr>
          <w:rFonts w:ascii="맑은 고딕" w:eastAsia="맑은 고딕" w:hAnsi="맑은 고딕" w:hint="eastAsia"/>
          <w:lang w:val="ko-KR"/>
        </w:rPr>
        <w:t xml:space="preserve">을 위해서 </w:t>
      </w:r>
      <w:r w:rsidRPr="004142CE">
        <w:rPr>
          <w:rFonts w:ascii="맑은 고딕" w:eastAsia="맑은 고딕" w:hAnsi="맑은 고딕"/>
          <w:lang w:val="ko-KR"/>
        </w:rPr>
        <w:t xml:space="preserve">business.js </w:t>
      </w:r>
      <w:r w:rsidRPr="004142CE">
        <w:rPr>
          <w:rFonts w:ascii="맑은 고딕" w:eastAsia="맑은 고딕" w:hAnsi="맑은 고딕" w:hint="eastAsia"/>
          <w:lang w:val="ko-KR"/>
        </w:rPr>
        <w:t xml:space="preserve">에 </w:t>
      </w:r>
      <w:r w:rsidRPr="004142CE">
        <w:rPr>
          <w:rFonts w:ascii="맑은 고딕" w:eastAsia="맑은 고딕" w:hAnsi="맑은 고딕"/>
          <w:lang w:val="ko-KR"/>
        </w:rPr>
        <w:t xml:space="preserve">jeasygrid </w:t>
      </w:r>
      <w:r w:rsidRPr="004142CE">
        <w:rPr>
          <w:rFonts w:ascii="맑은 고딕" w:eastAsia="맑은 고딕" w:hAnsi="맑은 고딕" w:hint="eastAsia"/>
          <w:lang w:val="ko-KR"/>
        </w:rPr>
        <w:t>라는 컴포넌트를 만들어 사용하고 있다.</w:t>
      </w:r>
      <w:r w:rsidRPr="004142CE">
        <w:rPr>
          <w:rFonts w:ascii="맑은 고딕" w:eastAsia="맑은 고딕" w:hAnsi="맑은 고딕"/>
          <w:lang w:val="ko-KR"/>
        </w:rPr>
        <w:t xml:space="preserve"> jeasygrid </w:t>
      </w:r>
      <w:r w:rsidRPr="004142CE">
        <w:rPr>
          <w:rFonts w:ascii="맑은 고딕" w:eastAsia="맑은 고딕" w:hAnsi="맑은 고딕" w:hint="eastAsia"/>
          <w:lang w:val="ko-KR"/>
        </w:rPr>
        <w:t>는 그리드의 검색 외에도 그리드의 편집,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행</w:t>
      </w:r>
      <w:r w:rsidR="00EF62C6"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삭제,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저장 등의 처리를 수행하는 함수들이 구현되어 있다.</w:t>
      </w:r>
    </w:p>
    <w:p w:rsidR="00586AB0" w:rsidRPr="004142CE" w:rsidRDefault="00586AB0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각 관리 기능별로 사용된 그리드의 유형은 다음과 같으며,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해당 기능이 필요할 경우 각 예제를 참고하여 구현하도록 한다.</w:t>
      </w:r>
    </w:p>
    <w:tbl>
      <w:tblPr>
        <w:tblStyle w:val="ae"/>
        <w:tblW w:w="8591" w:type="dxa"/>
        <w:tblInd w:w="760" w:type="dxa"/>
        <w:tblLook w:val="04A0" w:firstRow="1" w:lastRow="0" w:firstColumn="1" w:lastColumn="0" w:noHBand="0" w:noVBand="1"/>
      </w:tblPr>
      <w:tblGrid>
        <w:gridCol w:w="1612"/>
        <w:gridCol w:w="1592"/>
        <w:gridCol w:w="1284"/>
        <w:gridCol w:w="4103"/>
      </w:tblGrid>
      <w:tr w:rsidR="00586AB0" w:rsidRPr="004142CE" w:rsidTr="00EF62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12" w:type="dxa"/>
          </w:tcPr>
          <w:p w:rsidR="00586AB0" w:rsidRPr="004142CE" w:rsidRDefault="0047288D" w:rsidP="00586AB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그리드 유형</w:t>
            </w:r>
          </w:p>
        </w:tc>
        <w:tc>
          <w:tcPr>
            <w:tcW w:w="1592" w:type="dxa"/>
          </w:tcPr>
          <w:p w:rsidR="00586AB0" w:rsidRPr="004142CE" w:rsidRDefault="00EF62C6" w:rsidP="00586AB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메뉴</w:t>
            </w:r>
          </w:p>
        </w:tc>
        <w:tc>
          <w:tcPr>
            <w:tcW w:w="1284" w:type="dxa"/>
          </w:tcPr>
          <w:p w:rsidR="00586AB0" w:rsidRPr="004142CE" w:rsidRDefault="00EF62C6" w:rsidP="00586AB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구현소스</w:t>
            </w:r>
          </w:p>
        </w:tc>
        <w:tc>
          <w:tcPr>
            <w:tcW w:w="4103" w:type="dxa"/>
          </w:tcPr>
          <w:p w:rsidR="00586AB0" w:rsidRPr="004142CE" w:rsidRDefault="0047288D" w:rsidP="00586AB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기능 특징</w:t>
            </w:r>
          </w:p>
        </w:tc>
      </w:tr>
      <w:tr w:rsidR="00586AB0" w:rsidRPr="004142CE" w:rsidTr="00EF62C6">
        <w:tc>
          <w:tcPr>
            <w:tcW w:w="1612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팝업폼 그리드</w:t>
            </w:r>
          </w:p>
        </w:tc>
        <w:tc>
          <w:tcPr>
            <w:tcW w:w="1592" w:type="dxa"/>
          </w:tcPr>
          <w:p w:rsidR="00586AB0" w:rsidRPr="004142CE" w:rsidRDefault="00586AB0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사용자관리</w:t>
            </w:r>
          </w:p>
        </w:tc>
        <w:tc>
          <w:tcPr>
            <w:tcW w:w="1284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user.</w:t>
            </w:r>
            <w:r w:rsidRPr="004142CE">
              <w:rPr>
                <w:rFonts w:ascii="맑은 고딕" w:eastAsia="맑은 고딕" w:hAnsi="맑은 고딕"/>
                <w:lang w:val="ko-KR"/>
              </w:rPr>
              <w:t>js</w:t>
            </w:r>
          </w:p>
        </w:tc>
        <w:tc>
          <w:tcPr>
            <w:tcW w:w="4103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기본적인 페이징 그리드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행선택시 상세내용 레이어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팝업 보기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추가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시 팝업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폼으로 입력</w:t>
            </w:r>
          </w:p>
        </w:tc>
      </w:tr>
      <w:tr w:rsidR="00586AB0" w:rsidRPr="004142CE" w:rsidTr="00EF62C6">
        <w:tc>
          <w:tcPr>
            <w:tcW w:w="1612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트리형 그리드</w:t>
            </w:r>
          </w:p>
        </w:tc>
        <w:tc>
          <w:tcPr>
            <w:tcW w:w="1592" w:type="dxa"/>
          </w:tcPr>
          <w:p w:rsidR="00586AB0" w:rsidRPr="004142CE" w:rsidRDefault="00586AB0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Q&amp;A</w:t>
            </w:r>
          </w:p>
        </w:tc>
        <w:tc>
          <w:tcPr>
            <w:tcW w:w="1284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r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eply.</w:t>
            </w:r>
            <w:r w:rsidRPr="004142CE">
              <w:rPr>
                <w:rFonts w:ascii="맑은 고딕" w:eastAsia="맑은 고딕" w:hAnsi="맑은 고딕"/>
                <w:lang w:val="ko-KR"/>
              </w:rPr>
              <w:t>js</w:t>
            </w:r>
          </w:p>
        </w:tc>
        <w:tc>
          <w:tcPr>
            <w:tcW w:w="4103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트리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형태의 페이징 그리드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상세 및 등록은 팝업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폼 그리드와 동일</w:t>
            </w:r>
          </w:p>
        </w:tc>
      </w:tr>
      <w:tr w:rsidR="00586AB0" w:rsidRPr="004142CE" w:rsidTr="00EF62C6">
        <w:tc>
          <w:tcPr>
            <w:tcW w:w="1612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폼패널 그리드</w:t>
            </w:r>
          </w:p>
        </w:tc>
        <w:tc>
          <w:tcPr>
            <w:tcW w:w="1592" w:type="dxa"/>
          </w:tcPr>
          <w:p w:rsidR="00586AB0" w:rsidRPr="004142CE" w:rsidRDefault="00586AB0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코드관리</w:t>
            </w:r>
          </w:p>
        </w:tc>
        <w:tc>
          <w:tcPr>
            <w:tcW w:w="1284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c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ode.</w:t>
            </w:r>
            <w:r w:rsidRPr="004142CE">
              <w:rPr>
                <w:rFonts w:ascii="맑은 고딕" w:eastAsia="맑은 고딕" w:hAnsi="맑은 고딕"/>
                <w:lang w:val="ko-KR"/>
              </w:rPr>
              <w:t>js</w:t>
            </w:r>
          </w:p>
        </w:tc>
        <w:tc>
          <w:tcPr>
            <w:tcW w:w="4103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기본적인 페이징 그리드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행선택시 상세내용 하단 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>폼 패널 표시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lastRenderedPageBreak/>
              <w:t>하단 폼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패널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등록 및 삭제 처리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검색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시 정렬옵션 선택</w:t>
            </w:r>
          </w:p>
        </w:tc>
      </w:tr>
      <w:tr w:rsidR="00586AB0" w:rsidRPr="004142CE" w:rsidTr="00EF62C6">
        <w:tc>
          <w:tcPr>
            <w:tcW w:w="1612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lastRenderedPageBreak/>
              <w:t>행편집 그리드</w:t>
            </w:r>
          </w:p>
        </w:tc>
        <w:tc>
          <w:tcPr>
            <w:tcW w:w="1592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메뉴관리</w:t>
            </w:r>
          </w:p>
        </w:tc>
        <w:tc>
          <w:tcPr>
            <w:tcW w:w="1284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menu.</w:t>
            </w:r>
            <w:r w:rsidRPr="004142CE">
              <w:rPr>
                <w:rFonts w:ascii="맑은 고딕" w:eastAsia="맑은 고딕" w:hAnsi="맑은 고딕"/>
                <w:lang w:val="ko-KR"/>
              </w:rPr>
              <w:t>js</w:t>
            </w:r>
          </w:p>
        </w:tc>
        <w:tc>
          <w:tcPr>
            <w:tcW w:w="4103" w:type="dxa"/>
          </w:tcPr>
          <w:p w:rsidR="00586AB0" w:rsidRPr="004142CE" w:rsidRDefault="00EF62C6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기본적인 </w:t>
            </w:r>
            <w:r w:rsidR="0047288D" w:rsidRPr="004142CE">
              <w:rPr>
                <w:rFonts w:ascii="맑은 고딕" w:eastAsia="맑은 고딕" w:hAnsi="맑은 고딕" w:hint="eastAsia"/>
                <w:lang w:val="ko-KR"/>
              </w:rPr>
              <w:t>페이징 그리드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행선택시 행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단위 편집 기능</w:t>
            </w:r>
          </w:p>
        </w:tc>
      </w:tr>
      <w:tr w:rsidR="0047288D" w:rsidRPr="004142CE" w:rsidTr="00EF62C6">
        <w:tc>
          <w:tcPr>
            <w:tcW w:w="1612" w:type="dxa"/>
          </w:tcPr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다중 그리드</w:t>
            </w:r>
          </w:p>
        </w:tc>
        <w:tc>
          <w:tcPr>
            <w:tcW w:w="1592" w:type="dxa"/>
          </w:tcPr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사용자그룹관리</w:t>
            </w:r>
          </w:p>
        </w:tc>
        <w:tc>
          <w:tcPr>
            <w:tcW w:w="1284" w:type="dxa"/>
          </w:tcPr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u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sergroup.</w:t>
            </w:r>
            <w:r w:rsidRPr="004142CE">
              <w:rPr>
                <w:rFonts w:ascii="맑은 고딕" w:eastAsia="맑은 고딕" w:hAnsi="맑은 고딕"/>
                <w:lang w:val="ko-KR"/>
              </w:rPr>
              <w:t>js</w:t>
            </w:r>
          </w:p>
        </w:tc>
        <w:tc>
          <w:tcPr>
            <w:tcW w:w="4103" w:type="dxa"/>
          </w:tcPr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3개의 그리드 동시 표시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그리드 행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편집 기능</w:t>
            </w:r>
          </w:p>
          <w:p w:rsidR="00EF62C6" w:rsidRPr="004142CE" w:rsidRDefault="00EF62C6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2개 그리드 선택 행을 하단 그리드에 행 추가</w:t>
            </w:r>
          </w:p>
        </w:tc>
      </w:tr>
    </w:tbl>
    <w:p w:rsidR="00196548" w:rsidRPr="004142CE" w:rsidRDefault="00EF62C6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기본적으로 그리드는 페이징을 기본으로 하며 페이징이 필요없는 경우 </w:t>
      </w:r>
      <w:r w:rsidRPr="004142CE">
        <w:rPr>
          <w:rFonts w:ascii="맑은 고딕" w:eastAsia="맑은 고딕" w:hAnsi="맑은 고딕"/>
          <w:lang w:val="ko-KR"/>
        </w:rPr>
        <w:t xml:space="preserve">jeasygrid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init </w:t>
      </w:r>
      <w:r w:rsidRPr="004142CE">
        <w:rPr>
          <w:rFonts w:ascii="맑은 고딕" w:eastAsia="맑은 고딕" w:hAnsi="맑은 고딕" w:hint="eastAsia"/>
          <w:lang w:val="ko-KR"/>
        </w:rPr>
        <w:t xml:space="preserve">에 넘길 </w:t>
      </w:r>
      <w:r w:rsidRPr="004142CE">
        <w:rPr>
          <w:rFonts w:ascii="맑은 고딕" w:eastAsia="맑은 고딕" w:hAnsi="맑은 고딕"/>
          <w:lang w:val="ko-KR"/>
        </w:rPr>
        <w:t xml:space="preserve">Arguments </w:t>
      </w:r>
      <w:r w:rsidRPr="004142CE">
        <w:rPr>
          <w:rFonts w:ascii="맑은 고딕" w:eastAsia="맑은 고딕" w:hAnsi="맑은 고딕" w:hint="eastAsia"/>
          <w:lang w:val="ko-KR"/>
        </w:rPr>
        <w:t xml:space="preserve">에서 </w:t>
      </w:r>
      <w:r w:rsidRPr="004142CE">
        <w:rPr>
          <w:rFonts w:ascii="맑은 고딕" w:eastAsia="맑은 고딕" w:hAnsi="맑은 고딕"/>
          <w:lang w:val="ko-KR"/>
        </w:rPr>
        <w:t>“</w:t>
      </w:r>
      <w:r w:rsidRPr="004142CE">
        <w:rPr>
          <w:rFonts w:ascii="맑은 고딕" w:eastAsia="맑은 고딕" w:hAnsi="맑은 고딕" w:cs="Consolas"/>
          <w:color w:val="1F4E79" w:themeColor="accent1" w:themeShade="80"/>
          <w:szCs w:val="18"/>
        </w:rPr>
        <w:t>pagination</w:t>
      </w:r>
      <w:proofErr w:type="gramStart"/>
      <w:r w:rsidRPr="004142CE">
        <w:rPr>
          <w:rFonts w:ascii="맑은 고딕" w:eastAsia="맑은 고딕" w:hAnsi="맑은 고딕" w:cs="Consolas"/>
          <w:color w:val="1F4E79" w:themeColor="accent1" w:themeShade="80"/>
          <w:szCs w:val="18"/>
        </w:rPr>
        <w:t>:</w:t>
      </w:r>
      <w:r w:rsidRPr="004142CE">
        <w:rPr>
          <w:rFonts w:ascii="맑은 고딕" w:eastAsia="맑은 고딕" w:hAnsi="맑은 고딕" w:cs="Consolas"/>
          <w:b/>
          <w:bCs/>
          <w:color w:val="93C763"/>
          <w:szCs w:val="18"/>
        </w:rPr>
        <w:t>false</w:t>
      </w:r>
      <w:proofErr w:type="gramEnd"/>
      <w:r w:rsidRPr="004142CE">
        <w:rPr>
          <w:rFonts w:ascii="맑은 고딕" w:eastAsia="맑은 고딕" w:hAnsi="맑은 고딕"/>
          <w:lang w:val="ko-KR"/>
        </w:rPr>
        <w:t>”</w:t>
      </w:r>
      <w:r w:rsidRPr="004142CE">
        <w:rPr>
          <w:rFonts w:ascii="맑은 고딕" w:eastAsia="맑은 고딕" w:hAnsi="맑은 고딕" w:hint="eastAsia"/>
          <w:lang w:val="ko-KR"/>
        </w:rPr>
        <w:t>로 설정한다.</w:t>
      </w:r>
    </w:p>
    <w:p w:rsidR="00245861" w:rsidRPr="004142CE" w:rsidRDefault="00EF62C6" w:rsidP="00263435">
      <w:pPr>
        <w:pStyle w:val="af2"/>
        <w:numPr>
          <w:ilvl w:val="0"/>
          <w:numId w:val="3"/>
        </w:numPr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그리드의 정렬은 Local 정렬을 기본으로 하며,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별도의 서버정렬이 필요한 경우 </w:t>
      </w:r>
      <w:r w:rsidRPr="004142CE">
        <w:rPr>
          <w:rFonts w:ascii="맑은 고딕" w:eastAsia="맑은 고딕" w:hAnsi="맑은 고딕"/>
        </w:rPr>
        <w:t>“</w:t>
      </w:r>
      <w:r w:rsidRPr="004142CE">
        <w:rPr>
          <w:rFonts w:ascii="맑은 고딕" w:eastAsia="맑은 고딕" w:hAnsi="맑은 고딕" w:hint="eastAsia"/>
        </w:rPr>
        <w:t>코드관리</w:t>
      </w:r>
      <w:r w:rsidRPr="004142CE">
        <w:rPr>
          <w:rFonts w:ascii="맑은 고딕" w:eastAsia="맑은 고딕" w:hAnsi="맑은 고딕"/>
        </w:rPr>
        <w:t>”</w:t>
      </w:r>
      <w:r w:rsidRPr="004142CE">
        <w:rPr>
          <w:rFonts w:ascii="맑은 고딕" w:eastAsia="맑은 고딕" w:hAnsi="맑은 고딕" w:hint="eastAsia"/>
        </w:rPr>
        <w:t>에 구현된 것과 같이 검색 옵션으로 처리하도록 한다.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정렬할 칼럼은 다음과 같이 해당 항목의 </w:t>
      </w:r>
      <w:r w:rsidRPr="004142CE">
        <w:rPr>
          <w:rFonts w:ascii="맑은 고딕" w:eastAsia="맑은 고딕" w:hAnsi="맑은 고딕"/>
        </w:rPr>
        <w:t xml:space="preserve">data-options </w:t>
      </w:r>
      <w:r w:rsidRPr="004142CE">
        <w:rPr>
          <w:rFonts w:ascii="맑은 고딕" w:eastAsia="맑은 고딕" w:hAnsi="맑은 고딕" w:hint="eastAsia"/>
        </w:rPr>
        <w:t xml:space="preserve">에 </w:t>
      </w:r>
      <w:r w:rsidRPr="004142CE">
        <w:rPr>
          <w:rFonts w:ascii="맑은 고딕" w:eastAsia="맑은 고딕" w:hAnsi="맑은 고딕"/>
          <w:lang w:val="ko-KR"/>
        </w:rPr>
        <w:t>“</w:t>
      </w:r>
      <w:r w:rsidRPr="004142CE">
        <w:rPr>
          <w:rFonts w:ascii="맑은 고딕" w:eastAsia="맑은 고딕" w:hAnsi="맑은 고딕" w:cs="Consolas"/>
          <w:color w:val="1F4E79" w:themeColor="accent1" w:themeShade="80"/>
          <w:szCs w:val="18"/>
        </w:rPr>
        <w:t>sortable</w:t>
      </w:r>
      <w:proofErr w:type="gramStart"/>
      <w:r w:rsidRPr="004142CE">
        <w:rPr>
          <w:rFonts w:ascii="맑은 고딕" w:eastAsia="맑은 고딕" w:hAnsi="맑은 고딕" w:cs="Consolas"/>
          <w:color w:val="1F4E79" w:themeColor="accent1" w:themeShade="80"/>
          <w:szCs w:val="18"/>
        </w:rPr>
        <w:t>:</w:t>
      </w:r>
      <w:r w:rsidRPr="004142CE">
        <w:rPr>
          <w:rFonts w:ascii="맑은 고딕" w:eastAsia="맑은 고딕" w:hAnsi="맑은 고딕" w:cs="Consolas"/>
          <w:b/>
          <w:bCs/>
          <w:color w:val="93C763"/>
          <w:szCs w:val="18"/>
        </w:rPr>
        <w:t>true</w:t>
      </w:r>
      <w:proofErr w:type="gramEnd"/>
      <w:r w:rsidRPr="004142CE">
        <w:rPr>
          <w:rFonts w:ascii="맑은 고딕" w:eastAsia="맑은 고딕" w:hAnsi="맑은 고딕"/>
          <w:lang w:val="ko-KR"/>
        </w:rPr>
        <w:t>”</w:t>
      </w:r>
      <w:r w:rsidRPr="004142CE">
        <w:rPr>
          <w:rFonts w:ascii="맑은 고딕" w:eastAsia="맑은 고딕" w:hAnsi="맑은 고딕" w:hint="eastAsia"/>
          <w:lang w:val="ko-KR"/>
        </w:rPr>
        <w:t>를 추가하도록 한다.</w:t>
      </w:r>
    </w:p>
    <w:p w:rsidR="00245861" w:rsidRPr="004142CE" w:rsidRDefault="00245861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25" w:name="_Toc420506816"/>
      <w:r w:rsidRPr="004142CE">
        <w:rPr>
          <w:rFonts w:ascii="맑은 고딕" w:eastAsia="맑은 고딕" w:hAnsi="맑은 고딕"/>
        </w:rPr>
        <w:t xml:space="preserve">Context Menu </w:t>
      </w:r>
      <w:r w:rsidRPr="004142CE">
        <w:rPr>
          <w:rFonts w:ascii="맑은 고딕" w:eastAsia="맑은 고딕" w:hAnsi="맑은 고딕" w:hint="eastAsia"/>
        </w:rPr>
        <w:t>기능</w:t>
      </w:r>
      <w:bookmarkEnd w:id="25"/>
      <w:r w:rsidRPr="004142CE">
        <w:rPr>
          <w:rFonts w:ascii="맑은 고딕" w:eastAsia="맑은 고딕" w:hAnsi="맑은 고딕"/>
        </w:rPr>
        <w:t xml:space="preserve"> </w:t>
      </w:r>
    </w:p>
    <w:p w:rsidR="00245861" w:rsidRPr="004142CE" w:rsidRDefault="007E561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drawing>
          <wp:anchor distT="0" distB="0" distL="114300" distR="114300" simplePos="0" relativeHeight="251697152" behindDoc="0" locked="0" layoutInCell="1" allowOverlap="1" wp14:anchorId="7CDAE63C" wp14:editId="74BF7ECF">
            <wp:simplePos x="0" y="0"/>
            <wp:positionH relativeFrom="column">
              <wp:posOffset>0</wp:posOffset>
            </wp:positionH>
            <wp:positionV relativeFrom="paragraph">
              <wp:posOffset>98425</wp:posOffset>
            </wp:positionV>
            <wp:extent cx="2041525" cy="3038475"/>
            <wp:effectExtent l="19050" t="19050" r="15875" b="28575"/>
            <wp:wrapSquare wrapText="bothSides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ontext_menu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525" cy="3038475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42CE">
        <w:rPr>
          <w:rFonts w:ascii="맑은 고딕" w:eastAsia="맑은 고딕" w:hAnsi="맑은 고딕" w:hint="eastAsia"/>
          <w:lang w:val="ko-KR"/>
        </w:rPr>
        <w:t xml:space="preserve">좌측메뉴에 현재 </w:t>
      </w:r>
      <w:r w:rsidRPr="004142CE">
        <w:rPr>
          <w:rFonts w:ascii="맑은 고딕" w:eastAsia="맑은 고딕" w:hAnsi="맑은 고딕"/>
          <w:lang w:val="ko-KR"/>
        </w:rPr>
        <w:t xml:space="preserve">EasyUI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Context Menu </w:t>
      </w:r>
      <w:r w:rsidRPr="004142CE">
        <w:rPr>
          <w:rFonts w:ascii="맑은 고딕" w:eastAsia="맑은 고딕" w:hAnsi="맑은 고딕" w:hint="eastAsia"/>
          <w:lang w:val="ko-KR"/>
        </w:rPr>
        <w:t>기능이 구현되어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좌측메뉴에서 오른쪽마우스를 클릭하면 다음의 그림과 같이 </w:t>
      </w:r>
      <w:r w:rsidRPr="004142CE">
        <w:rPr>
          <w:rFonts w:ascii="맑은 고딕" w:eastAsia="맑은 고딕" w:hAnsi="맑은 고딕"/>
          <w:lang w:val="ko-KR"/>
        </w:rPr>
        <w:t>“</w:t>
      </w:r>
      <w:r w:rsidRPr="004142CE">
        <w:rPr>
          <w:rFonts w:ascii="맑은 고딕" w:eastAsia="맑은 고딕" w:hAnsi="맑은 고딕" w:hint="eastAsia"/>
          <w:lang w:val="ko-KR"/>
        </w:rPr>
        <w:t>핫메뉴추가</w:t>
      </w:r>
      <w:r w:rsidRPr="004142CE">
        <w:rPr>
          <w:rFonts w:ascii="맑은 고딕" w:eastAsia="맑은 고딕" w:hAnsi="맑은 고딕"/>
          <w:lang w:val="ko-KR"/>
        </w:rPr>
        <w:t xml:space="preserve">” </w:t>
      </w:r>
      <w:r w:rsidRPr="004142CE">
        <w:rPr>
          <w:rFonts w:ascii="맑은 고딕" w:eastAsia="맑은 고딕" w:hAnsi="맑은 고딕" w:hint="eastAsia"/>
          <w:lang w:val="ko-KR"/>
        </w:rPr>
        <w:t>라는 Context Menu가 보인다.</w:t>
      </w:r>
    </w:p>
    <w:tbl>
      <w:tblPr>
        <w:tblStyle w:val="ae"/>
        <w:tblpPr w:leftFromText="142" w:rightFromText="142" w:vertAnchor="text" w:horzAnchor="page" w:tblpX="4951" w:tblpY="1569"/>
        <w:tblW w:w="0" w:type="auto"/>
        <w:tblLayout w:type="fixed"/>
        <w:tblLook w:val="04A0" w:firstRow="1" w:lastRow="0" w:firstColumn="1" w:lastColumn="0" w:noHBand="0" w:noVBand="1"/>
      </w:tblPr>
      <w:tblGrid>
        <w:gridCol w:w="5665"/>
      </w:tblGrid>
      <w:tr w:rsidR="007E5612" w:rsidRPr="004142CE" w:rsidTr="007E5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6"/>
        </w:trPr>
        <w:tc>
          <w:tcPr>
            <w:tcW w:w="5665" w:type="dxa"/>
            <w:shd w:val="clear" w:color="auto" w:fill="595959" w:themeFill="text1" w:themeFillTint="A6"/>
          </w:tcPr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 w:val="0"/>
                <w:bCs/>
                <w:color w:val="93C763"/>
                <w:szCs w:val="18"/>
              </w:rPr>
              <w:t>this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tree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tree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({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…,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onContextMenu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: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b w:val="0"/>
                <w:bCs/>
                <w:color w:val="93C763"/>
                <w:szCs w:val="18"/>
              </w:rPr>
              <w:t>function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,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node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)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{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firstLineChars="100" w:firstLine="18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preventDefault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();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firstLineChars="100" w:firstLine="18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$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b w:val="0"/>
                <w:bCs/>
                <w:color w:val="93C763"/>
                <w:szCs w:val="18"/>
              </w:rPr>
              <w:t>this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).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tree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EC7600"/>
                <w:szCs w:val="18"/>
              </w:rPr>
              <w:t>'select'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,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node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target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);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firstLineChars="100" w:firstLine="18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p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mctx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menu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EC7600"/>
                <w:szCs w:val="18"/>
              </w:rPr>
              <w:t>'show'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,{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left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: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 xml:space="preserve"> 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pageX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,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top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: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 xml:space="preserve"> 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pageY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});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}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});</w:t>
            </w:r>
          </w:p>
        </w:tc>
      </w:tr>
    </w:tbl>
    <w:p w:rsidR="00245861" w:rsidRPr="004142CE" w:rsidRDefault="007E561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해당 항목에 대해 별도의 기능버튼이 필요한 경우에 사용할 수 있는 기능으로서 해당 부분을 참고하기 위해서 </w:t>
      </w:r>
      <w:r w:rsidRPr="004142CE">
        <w:rPr>
          <w:rFonts w:ascii="맑은 고딕" w:eastAsia="맑은 고딕" w:hAnsi="맑은 고딕"/>
          <w:lang w:val="ko-KR"/>
        </w:rPr>
        <w:t xml:space="preserve">widget.js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submenu </w:t>
      </w:r>
      <w:r w:rsidRPr="004142CE">
        <w:rPr>
          <w:rFonts w:ascii="맑은 고딕" w:eastAsia="맑은 고딕" w:hAnsi="맑은 고딕" w:hint="eastAsia"/>
          <w:lang w:val="ko-KR"/>
        </w:rPr>
        <w:t>또는 hotmenu 를 확인하면 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이는 </w:t>
      </w:r>
      <w:r w:rsidRPr="004142CE">
        <w:rPr>
          <w:rFonts w:ascii="맑은 고딕" w:eastAsia="맑은 고딕" w:hAnsi="맑은 고딕"/>
          <w:lang w:val="ko-KR"/>
        </w:rPr>
        <w:t xml:space="preserve">EasyUI </w:t>
      </w:r>
      <w:r w:rsidRPr="004142CE">
        <w:rPr>
          <w:rFonts w:ascii="맑은 고딕" w:eastAsia="맑은 고딕" w:hAnsi="맑은 고딕" w:hint="eastAsia"/>
          <w:lang w:val="ko-KR"/>
        </w:rPr>
        <w:t xml:space="preserve">에 있는 기능으로 </w:t>
      </w:r>
      <w:r w:rsidRPr="004142CE">
        <w:rPr>
          <w:rFonts w:ascii="맑은 고딕" w:eastAsia="맑은 고딕" w:hAnsi="맑은 고딕"/>
          <w:lang w:val="ko-KR"/>
        </w:rPr>
        <w:t>EasyUI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API </w:t>
      </w:r>
      <w:r w:rsidRPr="004142CE">
        <w:rPr>
          <w:rFonts w:ascii="맑은 고딕" w:eastAsia="맑은 고딕" w:hAnsi="맑은 고딕" w:hint="eastAsia"/>
          <w:lang w:val="ko-KR"/>
        </w:rPr>
        <w:t>를 참고하여 구현하도록 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submenu 상에 구현된 예시는 다음과 같다.</w:t>
      </w:r>
    </w:p>
    <w:p w:rsidR="007E5612" w:rsidRPr="004142CE" w:rsidRDefault="007E5612" w:rsidP="007E5612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245861" w:rsidRPr="004142CE" w:rsidRDefault="00631C58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26" w:name="_Toc420506817"/>
      <w:r w:rsidRPr="004142CE">
        <w:rPr>
          <w:rFonts w:ascii="맑은 고딕" w:eastAsia="맑은 고딕" w:hAnsi="맑은 고딕" w:hint="eastAsia"/>
        </w:rPr>
        <w:lastRenderedPageBreak/>
        <w:t>Hot</w:t>
      </w:r>
      <w:r w:rsidR="00245861" w:rsidRPr="004142CE">
        <w:rPr>
          <w:rFonts w:ascii="맑은 고딕" w:eastAsia="맑은 고딕" w:hAnsi="맑은 고딕"/>
        </w:rPr>
        <w:t xml:space="preserve"> Menu </w:t>
      </w:r>
      <w:r w:rsidR="00245861" w:rsidRPr="004142CE">
        <w:rPr>
          <w:rFonts w:ascii="맑은 고딕" w:eastAsia="맑은 고딕" w:hAnsi="맑은 고딕" w:hint="eastAsia"/>
        </w:rPr>
        <w:t>기능</w:t>
      </w:r>
      <w:bookmarkEnd w:id="26"/>
    </w:p>
    <w:p w:rsidR="00245861" w:rsidRPr="004142CE" w:rsidRDefault="00A0677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noProof/>
        </w:rPr>
        <w:drawing>
          <wp:anchor distT="0" distB="0" distL="114300" distR="114300" simplePos="0" relativeHeight="251724800" behindDoc="1" locked="0" layoutInCell="1" allowOverlap="1" wp14:anchorId="5CE4EB7A" wp14:editId="552A7ED6">
            <wp:simplePos x="0" y="0"/>
            <wp:positionH relativeFrom="column">
              <wp:posOffset>-19050</wp:posOffset>
            </wp:positionH>
            <wp:positionV relativeFrom="paragraph">
              <wp:posOffset>76200</wp:posOffset>
            </wp:positionV>
            <wp:extent cx="3124200" cy="1811020"/>
            <wp:effectExtent l="19050" t="19050" r="19050" b="17780"/>
            <wp:wrapSquare wrapText="bothSides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핫메뉴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811020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1C58" w:rsidRPr="004142CE">
        <w:rPr>
          <w:rFonts w:ascii="맑은 고딕" w:eastAsia="맑은 고딕" w:hAnsi="맑은 고딕"/>
          <w:lang w:val="ko-KR"/>
        </w:rPr>
        <w:t>H</w:t>
      </w:r>
      <w:r w:rsidR="00631C58" w:rsidRPr="004142CE">
        <w:rPr>
          <w:rFonts w:ascii="맑은 고딕" w:eastAsia="맑은 고딕" w:hAnsi="맑은 고딕" w:hint="eastAsia"/>
          <w:lang w:val="ko-KR"/>
        </w:rPr>
        <w:t xml:space="preserve">ot </w:t>
      </w:r>
      <w:r w:rsidR="00631C58" w:rsidRPr="004142CE">
        <w:rPr>
          <w:rFonts w:ascii="맑은 고딕" w:eastAsia="맑은 고딕" w:hAnsi="맑은 고딕"/>
          <w:lang w:val="ko-KR"/>
        </w:rPr>
        <w:t xml:space="preserve">Menu </w:t>
      </w:r>
      <w:r w:rsidR="00631C58" w:rsidRPr="004142CE">
        <w:rPr>
          <w:rFonts w:ascii="맑은 고딕" w:eastAsia="맑은 고딕" w:hAnsi="맑은 고딕" w:hint="eastAsia"/>
          <w:lang w:val="ko-KR"/>
        </w:rPr>
        <w:t>는 사용자가 자주 찾는 메뉴를 Hot Menu에 등록하고 해당 메뉴의 접근을 편하게 하기 위해 구현된 기능이다.</w:t>
      </w:r>
      <w:r w:rsidR="00631C58" w:rsidRPr="004142CE">
        <w:rPr>
          <w:rFonts w:ascii="맑은 고딕" w:eastAsia="맑은 고딕" w:hAnsi="맑은 고딕"/>
          <w:lang w:val="ko-KR"/>
        </w:rPr>
        <w:t xml:space="preserve"> </w:t>
      </w:r>
      <w:r w:rsidR="00631C58" w:rsidRPr="004142CE">
        <w:rPr>
          <w:rFonts w:ascii="맑은 고딕" w:eastAsia="맑은 고딕" w:hAnsi="맑은 고딕" w:hint="eastAsia"/>
          <w:lang w:val="ko-KR"/>
        </w:rPr>
        <w:t xml:space="preserve">Hot Menu 의 추가는 열린 탭 패널의 아이콘이나, 좌측 메뉴의 </w:t>
      </w:r>
      <w:r w:rsidR="00631C58" w:rsidRPr="004142CE">
        <w:rPr>
          <w:rFonts w:ascii="맑은 고딕" w:eastAsia="맑은 고딕" w:hAnsi="맑은 고딕"/>
          <w:lang w:val="ko-KR"/>
        </w:rPr>
        <w:t>Context Menu</w:t>
      </w:r>
      <w:r w:rsidR="00631C58" w:rsidRPr="004142CE">
        <w:rPr>
          <w:rFonts w:ascii="맑은 고딕" w:eastAsia="맑은 고딕" w:hAnsi="맑은 고딕" w:hint="eastAsia"/>
          <w:lang w:val="ko-KR"/>
        </w:rPr>
        <w:t>를 이용해 추가할 수 있다.</w:t>
      </w:r>
      <w:r w:rsidR="00631C58" w:rsidRPr="004142CE">
        <w:rPr>
          <w:rFonts w:ascii="맑은 고딕" w:eastAsia="맑은 고딕" w:hAnsi="맑은 고딕"/>
          <w:lang w:val="ko-KR"/>
        </w:rPr>
        <w:t xml:space="preserve"> </w:t>
      </w:r>
      <w:r w:rsidR="00631C58" w:rsidRPr="004142CE">
        <w:rPr>
          <w:rFonts w:ascii="맑은 고딕" w:eastAsia="맑은 고딕" w:hAnsi="맑은 고딕" w:hint="eastAsia"/>
          <w:lang w:val="ko-KR"/>
        </w:rPr>
        <w:t xml:space="preserve">이는 </w:t>
      </w:r>
      <w:r w:rsidR="00631C58" w:rsidRPr="004142CE">
        <w:rPr>
          <w:rFonts w:ascii="맑은 고딕" w:eastAsia="맑은 고딕" w:hAnsi="맑은 고딕"/>
          <w:lang w:val="ko-KR"/>
        </w:rPr>
        <w:t xml:space="preserve">widget.js </w:t>
      </w:r>
      <w:r w:rsidR="00631C58" w:rsidRPr="004142CE">
        <w:rPr>
          <w:rFonts w:ascii="맑은 고딕" w:eastAsia="맑은 고딕" w:hAnsi="맑은 고딕" w:hint="eastAsia"/>
          <w:lang w:val="ko-KR"/>
        </w:rPr>
        <w:t xml:space="preserve">안의 </w:t>
      </w:r>
      <w:r w:rsidR="00631C58" w:rsidRPr="004142CE">
        <w:rPr>
          <w:rFonts w:ascii="맑은 고딕" w:eastAsia="맑은 고딕" w:hAnsi="맑은 고딕"/>
          <w:lang w:val="ko-KR"/>
        </w:rPr>
        <w:t xml:space="preserve">hotmenu </w:t>
      </w:r>
      <w:r w:rsidR="00631C58" w:rsidRPr="004142CE">
        <w:rPr>
          <w:rFonts w:ascii="맑은 고딕" w:eastAsia="맑은 고딕" w:hAnsi="맑은 고딕" w:hint="eastAsia"/>
          <w:lang w:val="ko-KR"/>
        </w:rPr>
        <w:t>객체에 정의되어 있으며,</w:t>
      </w:r>
      <w:r w:rsidR="00631C58" w:rsidRPr="004142CE">
        <w:rPr>
          <w:rFonts w:ascii="맑은 고딕" w:eastAsia="맑은 고딕" w:hAnsi="맑은 고딕"/>
          <w:lang w:val="ko-KR"/>
        </w:rPr>
        <w:t xml:space="preserve"> </w:t>
      </w:r>
      <w:r w:rsidR="00631C58" w:rsidRPr="004142CE">
        <w:rPr>
          <w:rFonts w:ascii="맑은 고딕" w:eastAsia="맑은 고딕" w:hAnsi="맑은 고딕" w:hint="eastAsia"/>
          <w:lang w:val="ko-KR"/>
        </w:rPr>
        <w:t xml:space="preserve">탭 패널과 Layout 의 </w:t>
      </w:r>
      <w:r w:rsidR="00631C58" w:rsidRPr="004142CE">
        <w:rPr>
          <w:rFonts w:ascii="맑은 고딕" w:eastAsia="맑은 고딕" w:hAnsi="맑은 고딕"/>
          <w:lang w:val="ko-KR"/>
        </w:rPr>
        <w:t xml:space="preserve">West Region </w:t>
      </w:r>
      <w:r w:rsidR="00631C58" w:rsidRPr="004142CE">
        <w:rPr>
          <w:rFonts w:ascii="맑은 고딕" w:eastAsia="맑은 고딕" w:hAnsi="맑은 고딕" w:hint="eastAsia"/>
          <w:lang w:val="ko-KR"/>
        </w:rPr>
        <w:t>을 이용하는 경우 별도의 설정 없이 기본적으로 사용된다.</w:t>
      </w:r>
    </w:p>
    <w:p w:rsidR="00245861" w:rsidRPr="004142CE" w:rsidRDefault="00245861" w:rsidP="00631C58">
      <w:pPr>
        <w:spacing w:after="0"/>
        <w:ind w:left="400"/>
        <w:rPr>
          <w:rFonts w:ascii="맑은 고딕" w:eastAsia="맑은 고딕" w:hAnsi="맑은 고딕"/>
          <w:lang w:val="ko-KR"/>
        </w:rPr>
      </w:pPr>
    </w:p>
    <w:p w:rsidR="00245861" w:rsidRPr="004142CE" w:rsidRDefault="00245861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27" w:name="_Toc420506818"/>
      <w:r w:rsidRPr="004142CE">
        <w:rPr>
          <w:rFonts w:ascii="맑은 고딕" w:eastAsia="맑은 고딕" w:hAnsi="맑은 고딕" w:hint="eastAsia"/>
        </w:rPr>
        <w:t>일정관리 기능</w:t>
      </w:r>
      <w:bookmarkEnd w:id="27"/>
      <w:r w:rsidRPr="004142CE">
        <w:rPr>
          <w:rFonts w:ascii="맑은 고딕" w:eastAsia="맑은 고딕" w:hAnsi="맑은 고딕"/>
        </w:rPr>
        <w:t xml:space="preserve"> </w:t>
      </w:r>
    </w:p>
    <w:p w:rsidR="00245861" w:rsidRPr="004142CE" w:rsidRDefault="00BF6C89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일정관리는 </w:t>
      </w:r>
      <w:r w:rsidRPr="004142CE">
        <w:rPr>
          <w:rFonts w:ascii="맑은 고딕" w:eastAsia="맑은 고딕" w:hAnsi="맑은 고딕" w:hint="eastAsia"/>
          <w:lang w:val="ko-KR"/>
        </w:rPr>
        <w:t>Full Calendar jQuery Plugin을 사용하여 개발되었으며,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개인의 일정은 </w:t>
      </w:r>
      <w:r w:rsidRPr="004142CE">
        <w:rPr>
          <w:rFonts w:ascii="맑은 고딕" w:eastAsia="맑은 고딕" w:hAnsi="맑은 고딕"/>
          <w:lang w:val="ko-KR"/>
        </w:rPr>
        <w:t>Grid</w:t>
      </w:r>
      <w:r w:rsidRPr="004142CE">
        <w:rPr>
          <w:rFonts w:ascii="맑은 고딕" w:eastAsia="맑은 고딕" w:hAnsi="맑은 고딕" w:hint="eastAsia"/>
          <w:lang w:val="ko-KR"/>
        </w:rPr>
        <w:t>를 사용하여 관리되며,</w:t>
      </w:r>
      <w:r w:rsidRPr="004142CE">
        <w:rPr>
          <w:rFonts w:ascii="맑은 고딕" w:eastAsia="맑은 고딕" w:hAnsi="맑은 고딕"/>
          <w:lang w:val="ko-KR"/>
        </w:rPr>
        <w:t xml:space="preserve"> Full Calendar </w:t>
      </w:r>
      <w:r w:rsidRPr="004142CE">
        <w:rPr>
          <w:rFonts w:ascii="맑은 고딕" w:eastAsia="맑은 고딕" w:hAnsi="맑은 고딕" w:hint="eastAsia"/>
          <w:lang w:val="ko-KR"/>
        </w:rPr>
        <w:t>는 월별,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주별,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일별로 외부에서 공유한 일정까지 함께 조회되는 기능이다.</w:t>
      </w:r>
    </w:p>
    <w:p w:rsidR="00A0677A" w:rsidRPr="004142CE" w:rsidRDefault="00A0677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일정달력의 표시예제는 다음과 같다.</w:t>
      </w:r>
    </w:p>
    <w:p w:rsidR="00A0677A" w:rsidRPr="004142CE" w:rsidRDefault="00A0677A" w:rsidP="00A0677A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2F77131E" wp14:editId="06252BBC">
            <wp:extent cx="4165135" cy="3152775"/>
            <wp:effectExtent l="19050" t="19050" r="26035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일정달력_월별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242" cy="3164967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0677A" w:rsidRPr="004142CE" w:rsidRDefault="00A0677A" w:rsidP="00A0677A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7DAA6043" wp14:editId="0C3BF902">
            <wp:extent cx="4171829" cy="3162300"/>
            <wp:effectExtent l="19050" t="19050" r="19685" b="1905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일정달력_주별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977" cy="3173782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0677A" w:rsidRPr="004142CE" w:rsidRDefault="00A0677A" w:rsidP="00A0677A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A0677A" w:rsidRPr="004142CE" w:rsidRDefault="00A0677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공유일정을 등록하기 위해서 공유 설정을 해야 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그림과 같이 공유설정 버튼을 클릭하면 전체사용자에서 선택할 수 있는 레이어팝업이 띄워진다.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공유할 대상을 선택 후 확인버튼을 누르면 선택한 대상자가 표시된다.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만약 전체 사용자를 대상으로 공유할 경우엔 공유설정 팝업에서 하단의 </w:t>
      </w:r>
      <w:r w:rsidRPr="004142CE">
        <w:rPr>
          <w:rFonts w:ascii="맑은 고딕" w:eastAsia="맑은 고딕" w:hAnsi="맑은 고딕"/>
          <w:lang w:val="ko-KR"/>
        </w:rPr>
        <w:t>“</w:t>
      </w:r>
      <w:r w:rsidRPr="004142CE">
        <w:rPr>
          <w:rFonts w:ascii="맑은 고딕" w:eastAsia="맑은 고딕" w:hAnsi="맑은 고딕" w:hint="eastAsia"/>
          <w:lang w:val="ko-KR"/>
        </w:rPr>
        <w:t>전체공유</w:t>
      </w:r>
      <w:r w:rsidRPr="004142CE">
        <w:rPr>
          <w:rFonts w:ascii="맑은 고딕" w:eastAsia="맑은 고딕" w:hAnsi="맑은 고딕"/>
          <w:lang w:val="ko-KR"/>
        </w:rPr>
        <w:t xml:space="preserve">” </w:t>
      </w:r>
      <w:r w:rsidRPr="004142CE">
        <w:rPr>
          <w:rFonts w:ascii="맑은 고딕" w:eastAsia="맑은 고딕" w:hAnsi="맑은 고딕" w:hint="eastAsia"/>
          <w:lang w:val="ko-KR"/>
        </w:rPr>
        <w:t>버튼을 누르면 된다.</w:t>
      </w:r>
    </w:p>
    <w:p w:rsidR="00BF6C89" w:rsidRPr="004142CE" w:rsidRDefault="00A0677A" w:rsidP="00BF6C89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79BE9DE5" wp14:editId="20BC5E71">
            <wp:extent cx="2445933" cy="2133600"/>
            <wp:effectExtent l="19050" t="19050" r="12065" b="1905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일정등록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643" cy="2143814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noProof/>
        </w:rPr>
        <w:drawing>
          <wp:inline distT="0" distB="0" distL="0" distR="0" wp14:anchorId="1524A06C" wp14:editId="392B0EED">
            <wp:extent cx="2905125" cy="2123783"/>
            <wp:effectExtent l="19050" t="19050" r="9525" b="10160"/>
            <wp:docPr id="55" name="그림 55" descr="C:\Users\carmine\Desktop\가이드문서작업\완료\일정등록_공유설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armine\Desktop\가이드문서작업\완료\일정등록_공유설정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844" cy="21593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45861" w:rsidRPr="004142CE" w:rsidRDefault="00A0677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추가적으로 일정관리 기능이 필요할 경우엔 </w:t>
      </w:r>
      <w:r w:rsidR="00D43165" w:rsidRPr="004142CE">
        <w:rPr>
          <w:rFonts w:ascii="맑은 고딕" w:eastAsia="맑은 고딕" w:hAnsi="맑은 고딕" w:hint="eastAsia"/>
          <w:lang w:val="ko-KR"/>
        </w:rPr>
        <w:t>게시판을 추가하는 방법과 동일한 패턴으로 구현하면 된다.</w:t>
      </w:r>
    </w:p>
    <w:p w:rsidR="00245861" w:rsidRPr="004142CE" w:rsidRDefault="00245861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28" w:name="_Toc420506819"/>
      <w:r w:rsidRPr="004142CE">
        <w:rPr>
          <w:rFonts w:ascii="맑은 고딕" w:eastAsia="맑은 고딕" w:hAnsi="맑은 고딕" w:hint="eastAsia"/>
        </w:rPr>
        <w:t>전자메일 기능</w:t>
      </w:r>
      <w:bookmarkEnd w:id="28"/>
      <w:r w:rsidRPr="004142CE">
        <w:rPr>
          <w:rFonts w:ascii="맑은 고딕" w:eastAsia="맑은 고딕" w:hAnsi="맑은 고딕"/>
        </w:rPr>
        <w:t xml:space="preserve"> </w:t>
      </w:r>
    </w:p>
    <w:p w:rsidR="00245861" w:rsidRPr="004142CE" w:rsidRDefault="00D43165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게시판을 활용한 기능으로 게시판 + 게시대상 설정의 기능을 가지고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다만,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받은메일함과 보낸메일함의 검색기준이 다르므로 별도의 </w:t>
      </w:r>
      <w:r w:rsidRPr="004142CE">
        <w:rPr>
          <w:rFonts w:ascii="맑은 고딕" w:eastAsia="맑은 고딕" w:hAnsi="맑은 고딕"/>
          <w:lang w:val="ko-KR"/>
        </w:rPr>
        <w:t>URL</w:t>
      </w:r>
      <w:r w:rsidRPr="004142CE">
        <w:rPr>
          <w:rFonts w:ascii="맑은 고딕" w:eastAsia="맑은 고딕" w:hAnsi="맑은 고딕" w:hint="eastAsia"/>
          <w:lang w:val="ko-KR"/>
        </w:rPr>
        <w:t>로 맵핑되어 구현되어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메일을 삭제시에도 받은 </w:t>
      </w:r>
      <w:r w:rsidRPr="004142CE">
        <w:rPr>
          <w:rFonts w:ascii="맑은 고딕" w:eastAsia="맑은 고딕" w:hAnsi="맑은 고딕" w:hint="eastAsia"/>
          <w:lang w:val="ko-KR"/>
        </w:rPr>
        <w:lastRenderedPageBreak/>
        <w:t>대상자는 해당 메일을 확인할 수 있어야 하므로 게시판과 다르게 삭제시엔 사용유무 플래그의 비활성화로 삭제처리가 실행된다.</w:t>
      </w:r>
    </w:p>
    <w:p w:rsidR="00D43165" w:rsidRPr="004142CE" w:rsidRDefault="00D43165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보낸메일함의 경우 대상자가 다수이므로 그림과 같이 서브그리드를 활용한 방식으로 구현되어 있다.</w:t>
      </w:r>
    </w:p>
    <w:p w:rsidR="00D43165" w:rsidRPr="004142CE" w:rsidRDefault="00D43165" w:rsidP="00D43165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02DE058E" wp14:editId="1A87BAC1">
            <wp:extent cx="4562475" cy="3522554"/>
            <wp:effectExtent l="19050" t="19050" r="9525" b="20955"/>
            <wp:docPr id="57" name="그림 57" descr="C:\Users\carmine\Desktop\가이드문서작업\보낸메일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armine\Desktop\가이드문서작업\보낸메일함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520" cy="35318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43165" w:rsidRPr="004142CE" w:rsidRDefault="00093F5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cs="Consolas" w:hint="eastAsia"/>
          <w:noProof/>
          <w:color w:val="008080"/>
          <w:szCs w:val="1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4486111" wp14:editId="37C08B0A">
                <wp:simplePos x="0" y="0"/>
                <wp:positionH relativeFrom="margin">
                  <wp:posOffset>3838575</wp:posOffset>
                </wp:positionH>
                <wp:positionV relativeFrom="paragraph">
                  <wp:posOffset>1428750</wp:posOffset>
                </wp:positionV>
                <wp:extent cx="1343025" cy="257175"/>
                <wp:effectExtent l="171450" t="419100" r="28575" b="28575"/>
                <wp:wrapSquare wrapText="bothSides"/>
                <wp:docPr id="61" name="사각형 설명선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43025" cy="257175"/>
                        </a:xfrm>
                        <a:prstGeom prst="wedgeRectCallout">
                          <a:avLst>
                            <a:gd name="adj1" fmla="val 58719"/>
                            <a:gd name="adj2" fmla="val -194915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493D" w:rsidRPr="005D2B10" w:rsidRDefault="003A493D" w:rsidP="00093F5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수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신인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지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정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클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86111" id="사각형 설명선 61" o:spid="_x0000_s1035" type="#_x0000_t61" style="position:absolute;left:0;text-align:left;margin-left:302.25pt;margin-top:112.5pt;width:105.75pt;height:20.25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" adj="23483,-31302" fillcolor="#f7d373 [2166]" strokecolor="#f4bf2e [3206]" strokeweight=".5pt">
                <v:fill color2="#f6ca55 [2614]" rotate="t" colors="0 #fbdda4;.5 #fad695;1 #fdd380" focus="100%" type="gradient">
                  <o:fill v:ext="view" type="gradientUnscaled"/>
                </v:fill>
                <v:textbox>
                  <w:txbxContent>
                    <w:p w:rsidR="003A493D" w:rsidRPr="005D2B10" w:rsidRDefault="003A493D" w:rsidP="00093F52">
                      <w:pPr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sz w:val="16"/>
                          <w:szCs w:val="16"/>
                        </w:rPr>
                        <w:t>수</w:t>
                      </w:r>
                      <w:r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  <w:t>신인</w:t>
                      </w:r>
                      <w:r>
                        <w:rPr>
                          <w:rFonts w:ascii="맑은 고딕" w:eastAsia="맑은 고딕" w:hAnsi="맑은 고딕" w:hint="eastAsia"/>
                          <w:sz w:val="16"/>
                          <w:szCs w:val="16"/>
                        </w:rPr>
                        <w:t>지</w:t>
                      </w:r>
                      <w:r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  <w:t>정</w:t>
                      </w:r>
                      <w:r>
                        <w:rPr>
                          <w:rFonts w:ascii="맑은 고딕" w:eastAsia="맑은 고딕" w:hAnsi="맑은 고딕" w:hint="eastAsia"/>
                          <w:sz w:val="16"/>
                          <w:szCs w:val="16"/>
                        </w:rPr>
                        <w:t xml:space="preserve"> 클</w:t>
                      </w:r>
                      <w:r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  <w:t>릭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43165" w:rsidRPr="004142CE">
        <w:rPr>
          <w:rFonts w:ascii="맑은 고딕" w:eastAsia="맑은 고딕" w:hAnsi="맑은 고딕" w:hint="eastAsia"/>
          <w:lang w:val="ko-KR"/>
        </w:rPr>
        <w:t>게시대상 설정은 다음과 같이 전제사용자에서 선택,</w:t>
      </w:r>
      <w:r w:rsidR="00D43165" w:rsidRPr="004142CE">
        <w:rPr>
          <w:rFonts w:ascii="맑은 고딕" w:eastAsia="맑은 고딕" w:hAnsi="맑은 고딕"/>
          <w:lang w:val="ko-KR"/>
        </w:rPr>
        <w:t xml:space="preserve"> </w:t>
      </w:r>
      <w:r w:rsidR="00D43165" w:rsidRPr="004142CE">
        <w:rPr>
          <w:rFonts w:ascii="맑은 고딕" w:eastAsia="맑은 고딕" w:hAnsi="맑은 고딕" w:hint="eastAsia"/>
          <w:lang w:val="ko-KR"/>
        </w:rPr>
        <w:t>개인주소록에서 선택,</w:t>
      </w:r>
      <w:r w:rsidR="00D43165" w:rsidRPr="004142CE">
        <w:rPr>
          <w:rFonts w:ascii="맑은 고딕" w:eastAsia="맑은 고딕" w:hAnsi="맑은 고딕"/>
          <w:lang w:val="ko-KR"/>
        </w:rPr>
        <w:t xml:space="preserve"> </w:t>
      </w:r>
      <w:r w:rsidR="00D43165" w:rsidRPr="004142CE">
        <w:rPr>
          <w:rFonts w:ascii="맑은 고딕" w:eastAsia="맑은 고딕" w:hAnsi="맑은 고딕" w:hint="eastAsia"/>
          <w:lang w:val="ko-KR"/>
        </w:rPr>
        <w:t xml:space="preserve">그룹 주소록에서 선택의 </w:t>
      </w:r>
      <w:r w:rsidR="00D43165" w:rsidRPr="004142CE">
        <w:rPr>
          <w:rFonts w:ascii="맑은 고딕" w:eastAsia="맑은 고딕" w:hAnsi="맑은 고딕"/>
          <w:lang w:val="ko-KR"/>
        </w:rPr>
        <w:t>3</w:t>
      </w:r>
      <w:r w:rsidR="00D43165" w:rsidRPr="004142CE">
        <w:rPr>
          <w:rFonts w:ascii="맑은 고딕" w:eastAsia="맑은 고딕" w:hAnsi="맑은 고딕" w:hint="eastAsia"/>
          <w:lang w:val="ko-KR"/>
        </w:rPr>
        <w:t>가지 선택방식을 가지고 있다.</w:t>
      </w:r>
      <w:r w:rsidR="00D43165" w:rsidRPr="004142CE">
        <w:rPr>
          <w:rFonts w:ascii="맑은 고딕" w:eastAsia="맑은 고딕" w:hAnsi="맑은 고딕"/>
          <w:lang w:val="ko-KR"/>
        </w:rPr>
        <w:t xml:space="preserve"> </w:t>
      </w:r>
    </w:p>
    <w:p w:rsidR="00093F52" w:rsidRPr="004142CE" w:rsidRDefault="00093F52" w:rsidP="00093F52">
      <w:pPr>
        <w:spacing w:after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noProof/>
        </w:rPr>
        <w:drawing>
          <wp:anchor distT="0" distB="0" distL="114300" distR="114300" simplePos="0" relativeHeight="251735040" behindDoc="0" locked="0" layoutInCell="1" allowOverlap="1" wp14:anchorId="456D8C76" wp14:editId="16B25499">
            <wp:simplePos x="0" y="0"/>
            <wp:positionH relativeFrom="column">
              <wp:posOffset>552450</wp:posOffset>
            </wp:positionH>
            <wp:positionV relativeFrom="paragraph">
              <wp:posOffset>49530</wp:posOffset>
            </wp:positionV>
            <wp:extent cx="4200525" cy="2878455"/>
            <wp:effectExtent l="19050" t="19050" r="28575" b="17145"/>
            <wp:wrapTopAndBottom/>
            <wp:docPr id="60" name="그림 60" descr="C:\Users\carmine\Desktop\가이드문서작업\메일작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armine\Desktop\가이드문서작업\메일작성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878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3F52" w:rsidRPr="004142CE" w:rsidRDefault="00093F52" w:rsidP="00D43165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lastRenderedPageBreak/>
        <w:drawing>
          <wp:anchor distT="0" distB="0" distL="114300" distR="114300" simplePos="0" relativeHeight="251730944" behindDoc="0" locked="0" layoutInCell="1" allowOverlap="1" wp14:anchorId="6911B235" wp14:editId="66EE899F">
            <wp:simplePos x="0" y="0"/>
            <wp:positionH relativeFrom="margin">
              <wp:posOffset>1228725</wp:posOffset>
            </wp:positionH>
            <wp:positionV relativeFrom="paragraph">
              <wp:posOffset>1059180</wp:posOffset>
            </wp:positionV>
            <wp:extent cx="3476625" cy="2456815"/>
            <wp:effectExtent l="19050" t="19050" r="28575" b="19685"/>
            <wp:wrapNone/>
            <wp:docPr id="58" name="그림 58" descr="C:\Users\carmine\Desktop\가이드문서작업\수신인지정-개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armine\Desktop\가이드문서작업\수신인지정-개인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456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42CE">
        <w:rPr>
          <w:rFonts w:ascii="맑은 고딕" w:eastAsia="맑은 고딕" w:hAnsi="맑은 고딕"/>
          <w:noProof/>
        </w:rPr>
        <w:drawing>
          <wp:anchor distT="0" distB="0" distL="114300" distR="114300" simplePos="0" relativeHeight="251732992" behindDoc="0" locked="0" layoutInCell="1" allowOverlap="1" wp14:anchorId="55B77361" wp14:editId="79D230E4">
            <wp:simplePos x="0" y="0"/>
            <wp:positionH relativeFrom="margin">
              <wp:posOffset>2181225</wp:posOffset>
            </wp:positionH>
            <wp:positionV relativeFrom="paragraph">
              <wp:posOffset>2091055</wp:posOffset>
            </wp:positionV>
            <wp:extent cx="3476625" cy="2451100"/>
            <wp:effectExtent l="19050" t="19050" r="28575" b="25400"/>
            <wp:wrapNone/>
            <wp:docPr id="59" name="그림 59" descr="C:\Users\carmine\Desktop\가이드문서작업\수신인지정-그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armine\Desktop\가이드문서작업\수신인지정-그룹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451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67B43A17" wp14:editId="08256D2F">
            <wp:extent cx="3467100" cy="2439193"/>
            <wp:effectExtent l="19050" t="19050" r="19050" b="18415"/>
            <wp:docPr id="56" name="그림 56" descr="C:\Users\carmine\Desktop\가이드문서작업\수신인지정-전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armine\Desktop\가이드문서작업\수신인지정-전체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717" cy="24508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43165" w:rsidRPr="004142CE" w:rsidRDefault="00D43165" w:rsidP="00D43165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093F52" w:rsidRPr="004142CE" w:rsidRDefault="00093F52" w:rsidP="00D43165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D43165" w:rsidRPr="004142CE" w:rsidRDefault="00D43165" w:rsidP="00D43165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093F52" w:rsidRPr="004142CE" w:rsidRDefault="00093F52" w:rsidP="007906A3">
      <w:pPr>
        <w:pStyle w:val="2"/>
        <w:numPr>
          <w:ilvl w:val="0"/>
          <w:numId w:val="0"/>
        </w:numPr>
        <w:spacing w:before="240"/>
        <w:rPr>
          <w:rFonts w:ascii="맑은 고딕" w:eastAsia="맑은 고딕" w:hAnsi="맑은 고딕"/>
        </w:rPr>
      </w:pPr>
    </w:p>
    <w:p w:rsidR="007906A3" w:rsidRPr="004142CE" w:rsidRDefault="007906A3" w:rsidP="007906A3">
      <w:pPr>
        <w:rPr>
          <w:rFonts w:ascii="맑은 고딕" w:eastAsia="맑은 고딕" w:hAnsi="맑은 고딕"/>
        </w:rPr>
      </w:pPr>
    </w:p>
    <w:p w:rsidR="007906A3" w:rsidRPr="004142CE" w:rsidRDefault="007906A3" w:rsidP="007906A3">
      <w:pPr>
        <w:rPr>
          <w:rFonts w:ascii="맑은 고딕" w:eastAsia="맑은 고딕" w:hAnsi="맑은 고딕"/>
        </w:rPr>
      </w:pPr>
    </w:p>
    <w:p w:rsidR="00631918" w:rsidRPr="004142CE" w:rsidRDefault="00631918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29" w:name="_Toc420506820"/>
      <w:r w:rsidRPr="004142CE">
        <w:rPr>
          <w:rFonts w:ascii="맑은 고딕" w:eastAsia="맑은 고딕" w:hAnsi="맑은 고딕" w:hint="eastAsia"/>
        </w:rPr>
        <w:t>i</w:t>
      </w:r>
      <w:r w:rsidRPr="004142CE">
        <w:rPr>
          <w:rFonts w:ascii="맑은 고딕" w:eastAsia="맑은 고딕" w:hAnsi="맑은 고딕"/>
        </w:rPr>
        <w:t xml:space="preserve">Report </w:t>
      </w:r>
      <w:r w:rsidR="005D4F86" w:rsidRPr="004142CE">
        <w:rPr>
          <w:rFonts w:ascii="맑은 고딕" w:eastAsia="맑은 고딕" w:hAnsi="맑은 고딕" w:hint="eastAsia"/>
        </w:rPr>
        <w:t xml:space="preserve">연동 </w:t>
      </w:r>
      <w:r w:rsidRPr="004142CE">
        <w:rPr>
          <w:rFonts w:ascii="맑은 고딕" w:eastAsia="맑은 고딕" w:hAnsi="맑은 고딕" w:hint="eastAsia"/>
        </w:rPr>
        <w:t>기능</w:t>
      </w:r>
      <w:bookmarkEnd w:id="29"/>
      <w:r w:rsidRPr="004142CE">
        <w:rPr>
          <w:rFonts w:ascii="맑은 고딕" w:eastAsia="맑은 고딕" w:hAnsi="맑은 고딕"/>
        </w:rPr>
        <w:t xml:space="preserve"> </w:t>
      </w:r>
    </w:p>
    <w:p w:rsidR="00631918" w:rsidRPr="004142CE" w:rsidRDefault="005D4F86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i</w:t>
      </w:r>
      <w:r w:rsidRPr="004142CE">
        <w:rPr>
          <w:rFonts w:ascii="맑은 고딕" w:eastAsia="맑은 고딕" w:hAnsi="맑은 고딕"/>
          <w:lang w:val="ko-KR"/>
        </w:rPr>
        <w:t xml:space="preserve">Report </w:t>
      </w:r>
      <w:r w:rsidRPr="004142CE">
        <w:rPr>
          <w:rFonts w:ascii="맑은 고딕" w:eastAsia="맑은 고딕" w:hAnsi="맑은 고딕" w:hint="eastAsia"/>
          <w:lang w:val="ko-KR"/>
        </w:rPr>
        <w:t>연동은 현재 기본적인 개발만 이루어진 단계이므로, 추가적인 개발이 필요한 부분이다.</w:t>
      </w:r>
    </w:p>
    <w:p w:rsidR="005D4F86" w:rsidRPr="004142CE" w:rsidRDefault="005D4F86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b/>
          <w:lang w:val="ko-KR"/>
        </w:rPr>
      </w:pPr>
      <w:r w:rsidRPr="004142CE">
        <w:rPr>
          <w:rFonts w:ascii="맑은 고딕" w:eastAsia="맑은 고딕" w:hAnsi="맑은 고딕" w:hint="eastAsia"/>
          <w:b/>
          <w:lang w:val="ko-KR"/>
        </w:rPr>
        <w:t>현재까지 개발된 기능은 다음과 같다.</w:t>
      </w:r>
    </w:p>
    <w:p w:rsidR="005D4F86" w:rsidRPr="004142CE" w:rsidRDefault="005D4F86" w:rsidP="00263435">
      <w:pPr>
        <w:pStyle w:val="af2"/>
        <w:numPr>
          <w:ilvl w:val="0"/>
          <w:numId w:val="2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iReport </w:t>
      </w:r>
      <w:r w:rsidRPr="004142CE">
        <w:rPr>
          <w:rFonts w:ascii="맑은 고딕" w:eastAsia="맑은 고딕" w:hAnsi="맑은 고딕" w:hint="eastAsia"/>
          <w:lang w:val="ko-KR"/>
        </w:rPr>
        <w:t xml:space="preserve">Libaray </w:t>
      </w:r>
      <w:r w:rsidR="00270EDF" w:rsidRPr="004142CE">
        <w:rPr>
          <w:rFonts w:ascii="맑은 고딕" w:eastAsia="맑은 고딕" w:hAnsi="맑은 고딕"/>
          <w:lang w:val="ko-KR"/>
        </w:rPr>
        <w:t>Import</w:t>
      </w:r>
    </w:p>
    <w:p w:rsidR="00270EDF" w:rsidRPr="004142CE" w:rsidRDefault="00270EDF" w:rsidP="00263435">
      <w:pPr>
        <w:pStyle w:val="af2"/>
        <w:numPr>
          <w:ilvl w:val="0"/>
          <w:numId w:val="2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Spring Framework 내의 </w:t>
      </w:r>
      <w:r w:rsidRPr="004142CE">
        <w:rPr>
          <w:rFonts w:ascii="맑은 고딕" w:eastAsia="맑은 고딕" w:hAnsi="맑은 고딕"/>
          <w:lang w:val="ko-KR"/>
        </w:rPr>
        <w:t xml:space="preserve">Report </w:t>
      </w:r>
      <w:r w:rsidRPr="004142CE">
        <w:rPr>
          <w:rFonts w:ascii="맑은 고딕" w:eastAsia="맑은 고딕" w:hAnsi="맑은 고딕" w:hint="eastAsia"/>
          <w:lang w:val="ko-KR"/>
        </w:rPr>
        <w:t>설정 파일 생성(</w:t>
      </w:r>
      <w:r w:rsidRPr="004142CE">
        <w:rPr>
          <w:rFonts w:ascii="맑은 고딕" w:eastAsia="맑은 고딕" w:hAnsi="맑은 고딕"/>
          <w:lang w:val="ko-KR"/>
        </w:rPr>
        <w:t>wsc-jasper.xml)</w:t>
      </w:r>
    </w:p>
    <w:p w:rsidR="00270EDF" w:rsidRPr="004142CE" w:rsidRDefault="00270EDF" w:rsidP="00263435">
      <w:pPr>
        <w:pStyle w:val="af2"/>
        <w:numPr>
          <w:ilvl w:val="0"/>
          <w:numId w:val="2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Spring Framework 의 </w:t>
      </w:r>
      <w:r w:rsidRPr="004142CE">
        <w:rPr>
          <w:rFonts w:ascii="맑은 고딕" w:eastAsia="맑은 고딕" w:hAnsi="맑은 고딕"/>
          <w:lang w:val="ko-KR"/>
        </w:rPr>
        <w:t xml:space="preserve">JasperReportsMultiFormatView </w:t>
      </w:r>
      <w:r w:rsidRPr="004142CE">
        <w:rPr>
          <w:rFonts w:ascii="맑은 고딕" w:eastAsia="맑은 고딕" w:hAnsi="맑은 고딕" w:hint="eastAsia"/>
          <w:lang w:val="ko-KR"/>
        </w:rPr>
        <w:t xml:space="preserve">를 사용한 PDF, HTML, XLS </w:t>
      </w:r>
      <w:r w:rsidRPr="004142CE">
        <w:rPr>
          <w:rFonts w:ascii="맑은 고딕" w:eastAsia="맑은 고딕" w:hAnsi="맑은 고딕"/>
          <w:lang w:val="ko-KR"/>
        </w:rPr>
        <w:t xml:space="preserve">Viewer </w:t>
      </w:r>
      <w:r w:rsidRPr="004142CE">
        <w:rPr>
          <w:rFonts w:ascii="맑은 고딕" w:eastAsia="맑은 고딕" w:hAnsi="맑은 고딕" w:hint="eastAsia"/>
          <w:lang w:val="ko-KR"/>
        </w:rPr>
        <w:t>설정</w:t>
      </w:r>
    </w:p>
    <w:p w:rsidR="00270EDF" w:rsidRPr="004142CE" w:rsidRDefault="00270EDF" w:rsidP="00263435">
      <w:pPr>
        <w:pStyle w:val="af2"/>
        <w:numPr>
          <w:ilvl w:val="0"/>
          <w:numId w:val="2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코드데이터 검색 샘플을 활용한 iReport 파일 생성</w:t>
      </w:r>
    </w:p>
    <w:p w:rsidR="00270EDF" w:rsidRPr="004142CE" w:rsidRDefault="00270EDF" w:rsidP="00263435">
      <w:pPr>
        <w:pStyle w:val="af2"/>
        <w:numPr>
          <w:ilvl w:val="0"/>
          <w:numId w:val="2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코드관리 내에 </w:t>
      </w:r>
      <w:r w:rsidRPr="004142CE">
        <w:rPr>
          <w:rFonts w:ascii="맑은 고딕" w:eastAsia="맑은 고딕" w:hAnsi="맑은 고딕"/>
          <w:lang w:val="ko-KR"/>
        </w:rPr>
        <w:t xml:space="preserve">PDF, XLS, HTML </w:t>
      </w:r>
      <w:r w:rsidRPr="004142CE">
        <w:rPr>
          <w:rFonts w:ascii="맑은 고딕" w:eastAsia="맑은 고딕" w:hAnsi="맑은 고딕" w:hint="eastAsia"/>
          <w:lang w:val="ko-KR"/>
        </w:rPr>
        <w:t>형태의 팝업보기 설정</w:t>
      </w:r>
    </w:p>
    <w:p w:rsidR="00631918" w:rsidRPr="004142CE" w:rsidRDefault="00270ED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b/>
          <w:lang w:val="ko-KR"/>
        </w:rPr>
      </w:pPr>
      <w:r w:rsidRPr="004142CE">
        <w:rPr>
          <w:rFonts w:ascii="맑은 고딕" w:eastAsia="맑은 고딕" w:hAnsi="맑은 고딕" w:hint="eastAsia"/>
          <w:b/>
          <w:lang w:val="ko-KR"/>
        </w:rPr>
        <w:t>개발이 필요한 부분</w:t>
      </w:r>
    </w:p>
    <w:p w:rsidR="00270EDF" w:rsidRPr="004142CE" w:rsidRDefault="00270EDF" w:rsidP="00263435">
      <w:pPr>
        <w:pStyle w:val="af2"/>
        <w:numPr>
          <w:ilvl w:val="0"/>
          <w:numId w:val="24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HTML </w:t>
      </w:r>
      <w:r w:rsidRPr="004142CE">
        <w:rPr>
          <w:rFonts w:ascii="맑은 고딕" w:eastAsia="맑은 고딕" w:hAnsi="맑은 고딕" w:hint="eastAsia"/>
          <w:lang w:val="ko-KR"/>
        </w:rPr>
        <w:t>방식의 리포트 이미지 표시 방법</w:t>
      </w:r>
    </w:p>
    <w:p w:rsidR="00270EDF" w:rsidRPr="004142CE" w:rsidRDefault="00270EDF" w:rsidP="00263435">
      <w:pPr>
        <w:pStyle w:val="af2"/>
        <w:numPr>
          <w:ilvl w:val="0"/>
          <w:numId w:val="24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출력 실행 처리 부분</w:t>
      </w:r>
    </w:p>
    <w:p w:rsidR="00270EDF" w:rsidRPr="004142CE" w:rsidRDefault="00270ED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b/>
          <w:lang w:val="ko-KR"/>
        </w:rPr>
      </w:pPr>
      <w:proofErr w:type="gramStart"/>
      <w:r w:rsidRPr="004142CE">
        <w:rPr>
          <w:rFonts w:ascii="맑은 고딕" w:eastAsia="맑은 고딕" w:hAnsi="맑은 고딕" w:hint="eastAsia"/>
          <w:b/>
          <w:lang w:val="ko-KR"/>
        </w:rPr>
        <w:t>R</w:t>
      </w:r>
      <w:r w:rsidRPr="004142CE">
        <w:rPr>
          <w:rFonts w:ascii="맑은 고딕" w:eastAsia="맑은 고딕" w:hAnsi="맑은 고딕"/>
          <w:b/>
          <w:lang w:val="ko-KR"/>
        </w:rPr>
        <w:t xml:space="preserve">eport  </w:t>
      </w:r>
      <w:r w:rsidRPr="004142CE">
        <w:rPr>
          <w:rFonts w:ascii="맑은 고딕" w:eastAsia="맑은 고딕" w:hAnsi="맑은 고딕" w:hint="eastAsia"/>
          <w:b/>
          <w:lang w:val="ko-KR"/>
        </w:rPr>
        <w:t>구현</w:t>
      </w:r>
      <w:proofErr w:type="gramEnd"/>
      <w:r w:rsidRPr="004142CE">
        <w:rPr>
          <w:rFonts w:ascii="맑은 고딕" w:eastAsia="맑은 고딕" w:hAnsi="맑은 고딕" w:hint="eastAsia"/>
          <w:b/>
          <w:lang w:val="ko-KR"/>
        </w:rPr>
        <w:t xml:space="preserve"> 절차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270EDF" w:rsidRPr="004142CE" w:rsidTr="00270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90" w:type="dxa"/>
          </w:tcPr>
          <w:p w:rsidR="00270EDF" w:rsidRPr="004142CE" w:rsidRDefault="00270EDF" w:rsidP="00263435">
            <w:pPr>
              <w:pStyle w:val="af2"/>
              <w:numPr>
                <w:ilvl w:val="0"/>
                <w:numId w:val="25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lastRenderedPageBreak/>
              <w:t xml:space="preserve">리포트 파일을 생성하여 </w:t>
            </w:r>
            <w:r w:rsidRPr="004142CE">
              <w:rPr>
                <w:rFonts w:ascii="맑은 고딕" w:eastAsia="맑은 고딕" w:hAnsi="맑은 고딕"/>
              </w:rPr>
              <w:t>{</w:t>
            </w:r>
            <w:r w:rsidRPr="004142CE">
              <w:rPr>
                <w:rFonts w:ascii="맑은 고딕" w:eastAsia="맑은 고딕" w:hAnsi="맑은 고딕" w:hint="eastAsia"/>
              </w:rPr>
              <w:t>웹경로}</w:t>
            </w:r>
            <w:r w:rsidRPr="004142CE">
              <w:rPr>
                <w:rFonts w:ascii="맑은 고딕" w:eastAsia="맑은 고딕" w:hAnsi="맑은 고딕"/>
              </w:rPr>
              <w:t xml:space="preserve">/WEB-INF/reports </w:t>
            </w:r>
            <w:r w:rsidRPr="004142CE">
              <w:rPr>
                <w:rFonts w:ascii="맑은 고딕" w:eastAsia="맑은 고딕" w:hAnsi="맑은 고딕" w:hint="eastAsia"/>
              </w:rPr>
              <w:t>안에 위치시킨다.</w:t>
            </w:r>
          </w:p>
        </w:tc>
      </w:tr>
      <w:tr w:rsidR="00270EDF" w:rsidRPr="004142CE" w:rsidTr="00270EDF">
        <w:tc>
          <w:tcPr>
            <w:tcW w:w="8590" w:type="dxa"/>
          </w:tcPr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32297E98" wp14:editId="7CEA5AC4">
                      <wp:simplePos x="0" y="0"/>
                      <wp:positionH relativeFrom="page">
                        <wp:posOffset>977900</wp:posOffset>
                      </wp:positionH>
                      <wp:positionV relativeFrom="paragraph">
                        <wp:posOffset>1097915</wp:posOffset>
                      </wp:positionV>
                      <wp:extent cx="1771650" cy="514350"/>
                      <wp:effectExtent l="0" t="0" r="19050" b="19050"/>
                      <wp:wrapNone/>
                      <wp:docPr id="63" name="모서리가 둥근 직사각형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71650" cy="5143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  <a:alpha val="49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1E7AC2" id="모서리가 둥근 직사각형 63" o:spid="_x0000_s1026" style="position:absolute;left:0;text-align:left;margin-left:77pt;margin-top:86.45pt;width:139.5pt;height:40.5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" fillcolor="#fcf2d5 [662]" strokecolor="#f4bf2e [3206]" strokeweight=".5pt">
                      <v:fill opacity="32125f"/>
                      <v:stroke joinstyle="miter"/>
                      <w10:wrap anchorx="page"/>
                    </v:roundrect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b/>
                <w:bCs/>
                <w:noProof/>
                <w:color w:val="7F0055"/>
                <w:szCs w:val="18"/>
              </w:rPr>
              <w:drawing>
                <wp:inline distT="0" distB="0" distL="0" distR="0" wp14:anchorId="0A41DCCC" wp14:editId="1BC03EA0">
                  <wp:extent cx="2476500" cy="2276475"/>
                  <wp:effectExtent l="19050" t="19050" r="19050" b="28575"/>
                  <wp:docPr id="62" name="그림 62" descr="C:\Users\carmine\Desktop\가이드문서작업\리포트경로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carmine\Desktop\가이드문서작업\리포트경로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2764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3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</w:p>
        </w:tc>
      </w:tr>
    </w:tbl>
    <w:p w:rsidR="00270EDF" w:rsidRPr="004142CE" w:rsidRDefault="00270EDF" w:rsidP="00270EDF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270EDF" w:rsidRPr="004142CE" w:rsidTr="00270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270EDF" w:rsidRPr="004142CE" w:rsidRDefault="003643FC" w:rsidP="00263435">
            <w:pPr>
              <w:pStyle w:val="af2"/>
              <w:numPr>
                <w:ilvl w:val="0"/>
                <w:numId w:val="25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w</w:t>
            </w:r>
            <w:r w:rsidRPr="004142CE">
              <w:rPr>
                <w:rFonts w:ascii="맑은 고딕" w:eastAsia="맑은 고딕" w:hAnsi="맑은 고딕"/>
              </w:rPr>
              <w:t xml:space="preserve">sc-jasper.xml </w:t>
            </w:r>
            <w:r w:rsidRPr="004142CE">
              <w:rPr>
                <w:rFonts w:ascii="맑은 고딕" w:eastAsia="맑은 고딕" w:hAnsi="맑은 고딕" w:hint="eastAsia"/>
              </w:rPr>
              <w:t>에 아래와 같은 구문을 추가한다.</w:t>
            </w:r>
            <w:r w:rsidRPr="004142CE">
              <w:rPr>
                <w:rFonts w:ascii="맑은 고딕" w:eastAsia="맑은 고딕" w:hAnsi="맑은 고딕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단,</w:t>
            </w:r>
            <w:r w:rsidRPr="004142CE">
              <w:rPr>
                <w:rFonts w:ascii="맑은 고딕" w:eastAsia="맑은 고딕" w:hAnsi="맑은 고딕"/>
              </w:rPr>
              <w:t xml:space="preserve"> id </w:t>
            </w:r>
            <w:r w:rsidRPr="004142CE">
              <w:rPr>
                <w:rFonts w:ascii="맑은 고딕" w:eastAsia="맑은 고딕" w:hAnsi="맑은 고딕" w:hint="eastAsia"/>
              </w:rPr>
              <w:t xml:space="preserve">는 </w:t>
            </w:r>
            <w:r w:rsidRPr="004142CE">
              <w:rPr>
                <w:rFonts w:ascii="맑은 고딕" w:eastAsia="맑은 고딕" w:hAnsi="맑은 고딕"/>
              </w:rPr>
              <w:t xml:space="preserve">고유한 </w:t>
            </w:r>
            <w:r w:rsidRPr="004142CE">
              <w:rPr>
                <w:rFonts w:ascii="맑은 고딕" w:eastAsia="맑은 고딕" w:hAnsi="맑은 고딕" w:hint="eastAsia"/>
              </w:rPr>
              <w:t xml:space="preserve">아이디로 정의되어야 하며 여기에 정의한 </w:t>
            </w:r>
            <w:r w:rsidRPr="004142CE">
              <w:rPr>
                <w:rFonts w:ascii="맑은 고딕" w:eastAsia="맑은 고딕" w:hAnsi="맑은 고딕"/>
              </w:rPr>
              <w:t>id</w:t>
            </w:r>
            <w:r w:rsidRPr="004142CE">
              <w:rPr>
                <w:rFonts w:ascii="맑은 고딕" w:eastAsia="맑은 고딕" w:hAnsi="맑은 고딕" w:hint="eastAsia"/>
              </w:rPr>
              <w:t xml:space="preserve">가 </w:t>
            </w:r>
            <w:r w:rsidRPr="004142CE">
              <w:rPr>
                <w:rFonts w:ascii="맑은 고딕" w:eastAsia="맑은 고딕" w:hAnsi="맑은 고딕"/>
              </w:rPr>
              <w:t xml:space="preserve">controller </w:t>
            </w:r>
            <w:r w:rsidRPr="004142CE">
              <w:rPr>
                <w:rFonts w:ascii="맑은 고딕" w:eastAsia="맑은 고딕" w:hAnsi="맑은 고딕" w:hint="eastAsia"/>
              </w:rPr>
              <w:t xml:space="preserve">의 </w:t>
            </w:r>
            <w:r w:rsidRPr="004142CE">
              <w:rPr>
                <w:rFonts w:ascii="맑은 고딕" w:eastAsia="맑은 고딕" w:hAnsi="맑은 고딕"/>
              </w:rPr>
              <w:t>view name</w:t>
            </w:r>
            <w:r w:rsidRPr="004142CE">
              <w:rPr>
                <w:rFonts w:ascii="맑은 고딕" w:eastAsia="맑은 고딕" w:hAnsi="맑은 고딕" w:hint="eastAsia"/>
              </w:rPr>
              <w:t>으로 사용된다.</w:t>
            </w:r>
            <w:r w:rsidRPr="004142CE">
              <w:rPr>
                <w:rFonts w:ascii="맑은 고딕" w:eastAsia="맑은 고딕" w:hAnsi="맑은 고딕"/>
              </w:rPr>
              <w:t xml:space="preserve"> url </w:t>
            </w:r>
            <w:r w:rsidRPr="004142CE">
              <w:rPr>
                <w:rFonts w:ascii="맑은 고딕" w:eastAsia="맑은 고딕" w:hAnsi="맑은 고딕" w:hint="eastAsia"/>
              </w:rPr>
              <w:t>에는 생성한 리포트 파일을 입력한다</w:t>
            </w:r>
          </w:p>
        </w:tc>
      </w:tr>
      <w:tr w:rsidR="00270EDF" w:rsidRPr="004142CE" w:rsidTr="00270EDF">
        <w:tc>
          <w:tcPr>
            <w:tcW w:w="9350" w:type="dxa"/>
          </w:tcPr>
          <w:p w:rsidR="00270EDF" w:rsidRPr="004142CE" w:rsidRDefault="003643FC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43E747AB" wp14:editId="1AB54D0E">
                      <wp:simplePos x="0" y="0"/>
                      <wp:positionH relativeFrom="page">
                        <wp:posOffset>82550</wp:posOffset>
                      </wp:positionH>
                      <wp:positionV relativeFrom="paragraph">
                        <wp:posOffset>67945</wp:posOffset>
                      </wp:positionV>
                      <wp:extent cx="1657350" cy="142875"/>
                      <wp:effectExtent l="0" t="0" r="19050" b="28575"/>
                      <wp:wrapNone/>
                      <wp:docPr id="449" name="모서리가 둥근 직사각형 4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657350" cy="1428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  <a:alpha val="49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86791A" id="모서리가 둥근 직사각형 449" o:spid="_x0000_s1026" style="position:absolute;left:0;text-align:left;margin-left:6.5pt;margin-top:5.35pt;width:130.5pt;height:11.25pt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" fillcolor="#fcf2d5 [662]" strokecolor="#f4bf2e [3206]" strokeweight=".5pt">
                      <v:fill opacity="32125f"/>
                      <v:stroke joinstyle="miter"/>
                      <w10:wrap anchorx="page"/>
                    </v:roundrect>
                  </w:pict>
                </mc:Fallback>
              </mc:AlternateContent>
            </w:r>
            <w:r w:rsidR="00270EDF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="00270EDF"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bean</w:t>
            </w:r>
            <w:r w:rsidR="00270EDF"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="00270EDF"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="00270EDF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="00270EDF"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"codeReport"</w:t>
            </w:r>
            <w:r w:rsidR="00270EDF"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="00270EDF"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class</w:t>
            </w:r>
            <w:r w:rsidR="00270EDF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="00270EDF"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"org.springframework.web.servlet.view.jasperreports.JasperReportsMultiFormatView"</w:t>
            </w:r>
            <w:r w:rsidR="00270EDF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property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name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"url"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value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"/WEB-INF/reports/report5.jasper"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/&gt;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property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name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"exporterParameters"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entry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key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"net.sf.jasperreports.engine.JRExporterParameter.CHARACTER_ENCODING"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value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UTF-8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value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entry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entry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key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"net.sf.jasperreports.engine.export.JRHtmlExporterParameter.IS_USING_IMAGES_TO_ALIGN"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value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false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value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entry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property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bean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</w:tc>
      </w:tr>
    </w:tbl>
    <w:p w:rsidR="00270EDF" w:rsidRPr="004142CE" w:rsidRDefault="00270EDF" w:rsidP="00270EDF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 w:hint="eastAsia"/>
          <w:szCs w:val="18"/>
        </w:rPr>
        <w:t xml:space="preserve"> 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270EDF" w:rsidRPr="004142CE" w:rsidTr="00270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90" w:type="dxa"/>
          </w:tcPr>
          <w:p w:rsidR="00270EDF" w:rsidRPr="004142CE" w:rsidRDefault="00270EDF" w:rsidP="00263435">
            <w:pPr>
              <w:pStyle w:val="af2"/>
              <w:numPr>
                <w:ilvl w:val="0"/>
                <w:numId w:val="25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lastRenderedPageBreak/>
              <w:t>해당 업무의 Controller Class에 다음과 같이 리포트 관련 메서드를 추가한다.</w:t>
            </w:r>
          </w:p>
        </w:tc>
      </w:tr>
      <w:tr w:rsidR="00270EDF" w:rsidRPr="004142CE" w:rsidTr="00270EDF">
        <w:tc>
          <w:tcPr>
            <w:tcW w:w="8590" w:type="dxa"/>
          </w:tcPr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@RequestMapping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"/code.{format}"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public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String reportCode(HttpServletRequest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Model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@PathVariable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"format"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) String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format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)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throws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Exception {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ParamsMap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params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getParams(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Object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data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r w:rsidRPr="004142CE">
              <w:rPr>
                <w:rFonts w:ascii="맑은 고딕" w:eastAsia="맑은 고딕" w:hAnsi="맑은 고딕" w:cs="Consolas"/>
                <w:color w:val="0000C0"/>
                <w:szCs w:val="18"/>
              </w:rPr>
              <w:t>service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.search(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params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JRDataSource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JRdataSource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new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JRBeanCollectionDataSource((List)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data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.addAttribute(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"datasource"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JRdataSource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.addAttribute(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"format"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   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format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270EDF" w:rsidRPr="004142CE" w:rsidRDefault="003643FC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B3F3DC8" wp14:editId="44322335">
                      <wp:simplePos x="0" y="0"/>
                      <wp:positionH relativeFrom="page">
                        <wp:posOffset>425450</wp:posOffset>
                      </wp:positionH>
                      <wp:positionV relativeFrom="paragraph">
                        <wp:posOffset>27940</wp:posOffset>
                      </wp:positionV>
                      <wp:extent cx="1657350" cy="238125"/>
                      <wp:effectExtent l="0" t="0" r="19050" b="28575"/>
                      <wp:wrapNone/>
                      <wp:docPr id="448" name="모서리가 둥근 직사각형 4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657350" cy="2381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  <a:alpha val="49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BDBFF3C" id="모서리가 둥근 직사각형 448" o:spid="_x0000_s1026" style="position:absolute;left:0;text-align:left;margin-left:33.5pt;margin-top:2.2pt;width:130.5pt;height:18.75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" fillcolor="#fcf2d5 [662]" strokecolor="#f4bf2e [3206]" strokeweight=".5pt">
                      <v:fill opacity="32125f"/>
                      <v:stroke joinstyle="miter"/>
                      <w10:wrap anchorx="page"/>
                    </v:roundrect>
                  </w:pict>
                </mc:Fallback>
              </mc:AlternateContent>
            </w:r>
            <w:r w:rsidR="00270EDF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="00270EDF"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return</w:t>
            </w:r>
            <w:r w:rsidR="00270EDF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="00270EDF"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"codeReport"</w:t>
            </w:r>
            <w:r w:rsidR="00270EDF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</w:t>
            </w:r>
          </w:p>
        </w:tc>
      </w:tr>
    </w:tbl>
    <w:p w:rsidR="00270EDF" w:rsidRPr="004142CE" w:rsidRDefault="00270EDF" w:rsidP="00270EDF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 w:hint="eastAsia"/>
          <w:szCs w:val="18"/>
        </w:rPr>
        <w:t xml:space="preserve"> 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270EDF" w:rsidRPr="004142CE" w:rsidTr="00270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270EDF" w:rsidRPr="004142CE" w:rsidRDefault="003643FC" w:rsidP="00263435">
            <w:pPr>
              <w:pStyle w:val="af2"/>
              <w:numPr>
                <w:ilvl w:val="0"/>
                <w:numId w:val="25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 xml:space="preserve">해당 </w:t>
            </w:r>
            <w:r w:rsidRPr="004142CE">
              <w:rPr>
                <w:rFonts w:ascii="맑은 고딕" w:eastAsia="맑은 고딕" w:hAnsi="맑은 고딕" w:hint="eastAsia"/>
              </w:rPr>
              <w:t>업무의 JSP 파일에는 해당 버튼을 추가하고 스크립트에 해당 버튼의 이벤트를 다음과 같이 추가한다.</w:t>
            </w:r>
          </w:p>
        </w:tc>
      </w:tr>
      <w:tr w:rsidR="00270EDF" w:rsidRPr="004142CE" w:rsidTr="00270EDF">
        <w:tc>
          <w:tcPr>
            <w:tcW w:w="9350" w:type="dxa"/>
          </w:tcPr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$(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function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() {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$(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"#report-button-pdf"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).bind(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"click"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, doReport);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$(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"#report-button-xls"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).bind(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"click"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, doReport);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$(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"#report-button-htm"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).bind(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"click"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, doReport);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});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function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doReport() {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var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id  =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this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.id;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var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ext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'pdf'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(id ==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'report-button-pdf'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) ext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'pdf'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else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(id ==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'report-button-xls'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) ext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'xls'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else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(id ==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'report-button-htm'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) ext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'html'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proofErr w:type="gram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jlogic.report(</w:t>
            </w:r>
            <w:proofErr w:type="gram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{url: getUrl(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"/common/report/code."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)+ext});</w:t>
            </w:r>
          </w:p>
          <w:p w:rsidR="00270EDF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</w:t>
            </w:r>
          </w:p>
        </w:tc>
      </w:tr>
    </w:tbl>
    <w:p w:rsidR="00B82317" w:rsidRPr="004142CE" w:rsidRDefault="00270EDF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 w:hint="eastAsia"/>
          <w:szCs w:val="18"/>
        </w:rPr>
        <w:t xml:space="preserve"> </w:t>
      </w:r>
      <w:bookmarkStart w:id="30" w:name="_Toc420506821"/>
      <w:r w:rsidR="00B82317" w:rsidRPr="004142CE">
        <w:rPr>
          <w:rFonts w:ascii="맑은 고딕" w:eastAsia="맑은 고딕" w:hAnsi="맑은 고딕"/>
        </w:rPr>
        <w:t xml:space="preserve">EasyUI </w:t>
      </w:r>
      <w:r w:rsidR="00B82317" w:rsidRPr="004142CE">
        <w:rPr>
          <w:rFonts w:ascii="맑은 고딕" w:eastAsia="맑은 고딕" w:hAnsi="맑은 고딕" w:hint="eastAsia"/>
        </w:rPr>
        <w:t>T</w:t>
      </w:r>
      <w:r w:rsidR="00B82317" w:rsidRPr="004142CE">
        <w:rPr>
          <w:rFonts w:ascii="맑은 고딕" w:eastAsia="맑은 고딕" w:hAnsi="맑은 고딕"/>
        </w:rPr>
        <w:t xml:space="preserve">heme </w:t>
      </w:r>
      <w:r w:rsidR="00B82317" w:rsidRPr="004142CE">
        <w:rPr>
          <w:rFonts w:ascii="맑은 고딕" w:eastAsia="맑은 고딕" w:hAnsi="맑은 고딕" w:hint="eastAsia"/>
        </w:rPr>
        <w:t>변경</w:t>
      </w:r>
      <w:bookmarkEnd w:id="30"/>
    </w:p>
    <w:p w:rsidR="00B82317" w:rsidRPr="004142CE" w:rsidRDefault="00B82317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EasyUI </w:t>
      </w:r>
      <w:r w:rsidRPr="004142CE">
        <w:rPr>
          <w:rFonts w:ascii="맑은 고딕" w:eastAsia="맑은 고딕" w:hAnsi="맑은 고딕" w:hint="eastAsia"/>
          <w:lang w:val="ko-KR"/>
        </w:rPr>
        <w:t>에서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제공하는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테마는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현재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총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>5</w:t>
      </w:r>
      <w:r w:rsidRPr="004142CE">
        <w:rPr>
          <w:rFonts w:ascii="맑은 고딕" w:eastAsia="맑은 고딕" w:hAnsi="맑은 고딕" w:hint="eastAsia"/>
          <w:lang w:val="ko-KR"/>
        </w:rPr>
        <w:t>가지이며</w:t>
      </w:r>
      <w:r w:rsidRPr="004142CE">
        <w:rPr>
          <w:rFonts w:ascii="맑은 고딕" w:eastAsia="맑은 고딕" w:hAnsi="맑은 고딕" w:hint="eastAsia"/>
        </w:rPr>
        <w:t xml:space="preserve"> default/black/bootstrap/gray/metro </w:t>
      </w:r>
      <w:r w:rsidRPr="004142CE">
        <w:rPr>
          <w:rFonts w:ascii="맑은 고딕" w:eastAsia="맑은 고딕" w:hAnsi="맑은 고딕" w:hint="eastAsia"/>
          <w:lang w:val="ko-KR"/>
        </w:rPr>
        <w:t>가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있다</w:t>
      </w:r>
      <w:r w:rsidRPr="004142CE">
        <w:rPr>
          <w:rFonts w:ascii="맑은 고딕" w:eastAsia="맑은 고딕" w:hAnsi="맑은 고딕" w:hint="eastAsia"/>
        </w:rPr>
        <w:t>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이는 </w:t>
      </w:r>
      <w:r w:rsidRPr="004142CE">
        <w:rPr>
          <w:rFonts w:ascii="맑은 고딕" w:eastAsia="맑은 고딕" w:hAnsi="맑은 고딕"/>
        </w:rPr>
        <w:t xml:space="preserve">easyui-1.4/themes </w:t>
      </w:r>
      <w:r w:rsidRPr="004142CE">
        <w:rPr>
          <w:rFonts w:ascii="맑은 고딕" w:eastAsia="맑은 고딕" w:hAnsi="맑은 고딕" w:hint="eastAsia"/>
        </w:rPr>
        <w:t>안에서 확인할 수 있으며,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현재는 </w:t>
      </w:r>
      <w:r w:rsidRPr="004142CE">
        <w:rPr>
          <w:rFonts w:ascii="맑은 고딕" w:eastAsia="맑은 고딕" w:hAnsi="맑은 고딕"/>
        </w:rPr>
        <w:t xml:space="preserve">bootstrap </w:t>
      </w:r>
      <w:r w:rsidRPr="004142CE">
        <w:rPr>
          <w:rFonts w:ascii="맑은 고딕" w:eastAsia="맑은 고딕" w:hAnsi="맑은 고딕" w:hint="eastAsia"/>
        </w:rPr>
        <w:t>이 적용되어 있다.</w:t>
      </w:r>
    </w:p>
    <w:p w:rsidR="00B82317" w:rsidRPr="004142CE" w:rsidRDefault="00B82317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lastRenderedPageBreak/>
        <w:t>해당 테마를 변경하기 위해서 다음과 같이 수정한다.</w:t>
      </w:r>
    </w:p>
    <w:p w:rsidR="00B82317" w:rsidRPr="004142CE" w:rsidRDefault="00B82317" w:rsidP="00263435">
      <w:pPr>
        <w:pStyle w:val="af2"/>
        <w:numPr>
          <w:ilvl w:val="0"/>
          <w:numId w:val="2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src\main\webapp\WEB-INF\views\include\common.jsp </w:t>
      </w:r>
      <w:r w:rsidRPr="004142CE">
        <w:rPr>
          <w:rFonts w:ascii="맑은 고딕" w:eastAsia="맑은 고딕" w:hAnsi="맑은 고딕" w:hint="eastAsia"/>
        </w:rPr>
        <w:t>파일을 편집기에서 오픈한다.</w:t>
      </w:r>
    </w:p>
    <w:p w:rsidR="00B82317" w:rsidRPr="004142CE" w:rsidRDefault="00B82317" w:rsidP="00263435">
      <w:pPr>
        <w:pStyle w:val="af2"/>
        <w:numPr>
          <w:ilvl w:val="0"/>
          <w:numId w:val="2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다음의 코드에서 노락색으로 칠해진 부분은 위 작성한 </w:t>
      </w:r>
      <w:r w:rsidRPr="004142CE">
        <w:rPr>
          <w:rFonts w:ascii="맑은 고딕" w:eastAsia="맑은 고딕" w:hAnsi="맑은 고딕"/>
        </w:rPr>
        <w:t>keyword</w:t>
      </w:r>
      <w:r w:rsidRPr="004142CE">
        <w:rPr>
          <w:rFonts w:ascii="맑은 고딕" w:eastAsia="맑은 고딕" w:hAnsi="맑은 고딕" w:hint="eastAsia"/>
        </w:rPr>
        <w:t>중 하나로 변경하면 해당 테마가 적용된다.</w:t>
      </w:r>
    </w:p>
    <w:p w:rsidR="00B82317" w:rsidRPr="004142CE" w:rsidRDefault="00B82317" w:rsidP="00B82317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link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rel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"stylesheet"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type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"text/css"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href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c</w:t>
      </w:r>
      <w:proofErr w:type="gramStart"/>
      <w:r w:rsidRPr="004142CE">
        <w:rPr>
          <w:rFonts w:ascii="맑은 고딕" w:eastAsia="맑은 고딕" w:hAnsi="맑은 고딕" w:cs="Consolas"/>
          <w:color w:val="3F7F7F"/>
          <w:szCs w:val="18"/>
        </w:rPr>
        <w:t>:url</w:t>
      </w:r>
      <w:proofErr w:type="gramEnd"/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value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"/resources/jquery/easyui-1.4/themes/</w:t>
      </w:r>
      <w:r w:rsidRPr="004142CE">
        <w:rPr>
          <w:rFonts w:ascii="맑은 고딕" w:eastAsia="맑은 고딕" w:hAnsi="맑은 고딕" w:cs="Consolas"/>
          <w:b/>
          <w:i/>
          <w:iCs/>
          <w:color w:val="2A00FF"/>
          <w:szCs w:val="18"/>
          <w:highlight w:val="yellow"/>
        </w:rPr>
        <w:t>bootstrap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/easyui.css"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B82317" w:rsidRPr="004142CE" w:rsidRDefault="00B82317" w:rsidP="00263435">
      <w:pPr>
        <w:pStyle w:val="af2"/>
        <w:numPr>
          <w:ilvl w:val="0"/>
          <w:numId w:val="2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만약 별도의 테마를 생성해서 적용하고자 할 경우엔 </w:t>
      </w:r>
      <w:hyperlink r:id="rId33" w:history="1">
        <w:r w:rsidRPr="004142CE">
          <w:rPr>
            <w:rStyle w:val="af3"/>
            <w:rFonts w:ascii="맑은 고딕" w:eastAsia="맑은 고딕" w:hAnsi="맑은 고딕"/>
          </w:rPr>
          <w:t>http://www.jeasyui.com/themebuilder/index.php</w:t>
        </w:r>
      </w:hyperlink>
      <w:r w:rsidRPr="004142CE">
        <w:rPr>
          <w:rFonts w:ascii="맑은 고딕" w:eastAsia="맑은 고딕" w:hAnsi="맑은 고딕"/>
        </w:rPr>
        <w:t xml:space="preserve"> 에서 </w:t>
      </w:r>
      <w:r w:rsidRPr="004142CE">
        <w:rPr>
          <w:rFonts w:ascii="맑은 고딕" w:eastAsia="맑은 고딕" w:hAnsi="맑은 고딕" w:hint="eastAsia"/>
        </w:rPr>
        <w:t xml:space="preserve">원한는 형태의 </w:t>
      </w:r>
      <w:r w:rsidRPr="004142CE">
        <w:rPr>
          <w:rFonts w:ascii="맑은 고딕" w:eastAsia="맑은 고딕" w:hAnsi="맑은 고딕"/>
        </w:rPr>
        <w:t xml:space="preserve">css </w:t>
      </w:r>
      <w:r w:rsidRPr="004142CE">
        <w:rPr>
          <w:rFonts w:ascii="맑은 고딕" w:eastAsia="맑은 고딕" w:hAnsi="맑은 고딕" w:hint="eastAsia"/>
        </w:rPr>
        <w:t xml:space="preserve">를 만든 후 웹어플리케이션에 </w:t>
      </w:r>
      <w:r w:rsidRPr="004142CE">
        <w:rPr>
          <w:rFonts w:ascii="맑은 고딕" w:eastAsia="맑은 고딕" w:hAnsi="맑은 고딕"/>
        </w:rPr>
        <w:t xml:space="preserve">import </w:t>
      </w:r>
      <w:r w:rsidRPr="004142CE">
        <w:rPr>
          <w:rFonts w:ascii="맑은 고딕" w:eastAsia="맑은 고딕" w:hAnsi="맑은 고딕" w:hint="eastAsia"/>
        </w:rPr>
        <w:t>하여 위와같이 변경하면 된다.</w:t>
      </w:r>
    </w:p>
    <w:p w:rsidR="00B82317" w:rsidRPr="004142CE" w:rsidRDefault="00B82317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다만,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일정관리는 별도의 플러그인을 사용하므로 별도로 테마가 적용되어야 </w:t>
      </w:r>
      <w:r w:rsidR="00C61832" w:rsidRPr="004142CE">
        <w:rPr>
          <w:rFonts w:ascii="맑은 고딕" w:eastAsia="맑은 고딕" w:hAnsi="맑은 고딕" w:hint="eastAsia"/>
        </w:rPr>
        <w:t>한다.</w:t>
      </w:r>
      <w:r w:rsidR="00C61832" w:rsidRPr="004142CE">
        <w:rPr>
          <w:rFonts w:ascii="맑은 고딕" w:eastAsia="맑은 고딕" w:hAnsi="맑은 고딕"/>
        </w:rPr>
        <w:t xml:space="preserve"> </w:t>
      </w:r>
      <w:r w:rsidR="00C61832" w:rsidRPr="004142CE">
        <w:rPr>
          <w:rFonts w:ascii="맑은 고딕" w:eastAsia="맑은 고딕" w:hAnsi="맑은 고딕" w:hint="eastAsia"/>
        </w:rPr>
        <w:t xml:space="preserve">기본적으로 일정달력은 </w:t>
      </w:r>
      <w:r w:rsidR="00C61832" w:rsidRPr="004142CE">
        <w:rPr>
          <w:rFonts w:ascii="맑은 고딕" w:eastAsia="맑은 고딕" w:hAnsi="맑은 고딕"/>
        </w:rPr>
        <w:t xml:space="preserve">jquery-ui </w:t>
      </w:r>
      <w:r w:rsidR="00C61832" w:rsidRPr="004142CE">
        <w:rPr>
          <w:rFonts w:ascii="맑은 고딕" w:eastAsia="맑은 고딕" w:hAnsi="맑은 고딕" w:hint="eastAsia"/>
        </w:rPr>
        <w:t xml:space="preserve">의 테마가 적용되므로 </w:t>
      </w:r>
      <w:hyperlink r:id="rId34" w:history="1">
        <w:r w:rsidR="00C61832" w:rsidRPr="004142CE">
          <w:rPr>
            <w:rStyle w:val="af3"/>
            <w:rFonts w:ascii="맑은 고딕" w:eastAsia="맑은 고딕" w:hAnsi="맑은 고딕"/>
          </w:rPr>
          <w:t>http://jqueryui.com/themeroller/</w:t>
        </w:r>
      </w:hyperlink>
      <w:r w:rsidR="00C61832" w:rsidRPr="004142CE">
        <w:rPr>
          <w:rFonts w:ascii="맑은 고딕" w:eastAsia="맑은 고딕" w:hAnsi="맑은 고딕"/>
        </w:rPr>
        <w:t xml:space="preserve"> </w:t>
      </w:r>
      <w:r w:rsidR="00C61832" w:rsidRPr="004142CE">
        <w:rPr>
          <w:rFonts w:ascii="맑은 고딕" w:eastAsia="맑은 고딕" w:hAnsi="맑은 고딕" w:hint="eastAsia"/>
        </w:rPr>
        <w:t xml:space="preserve">에서 원하는 형태의 테마를 다운받아 </w:t>
      </w:r>
      <w:r w:rsidR="00C61832" w:rsidRPr="004142CE">
        <w:rPr>
          <w:rFonts w:ascii="맑은 고딕" w:eastAsia="맑은 고딕" w:hAnsi="맑은 고딕"/>
        </w:rPr>
        <w:t xml:space="preserve">src\main\webapp\resources\jquery\fullcalendar-2.1.1\lib </w:t>
      </w:r>
      <w:proofErr w:type="gramStart"/>
      <w:r w:rsidR="00C61832" w:rsidRPr="004142CE">
        <w:rPr>
          <w:rFonts w:ascii="맑은 고딕" w:eastAsia="맑은 고딕" w:hAnsi="맑은 고딕" w:hint="eastAsia"/>
        </w:rPr>
        <w:t xml:space="preserve">폴더안의 </w:t>
      </w:r>
      <w:r w:rsidR="00C61832" w:rsidRPr="004142CE">
        <w:rPr>
          <w:rFonts w:ascii="맑은 고딕" w:eastAsia="맑은 고딕" w:hAnsi="맑은 고딕"/>
        </w:rPr>
        <w:t xml:space="preserve"> </w:t>
      </w:r>
      <w:r w:rsidR="00C61832" w:rsidRPr="004142CE">
        <w:rPr>
          <w:rFonts w:ascii="맑은 고딕" w:eastAsia="맑은 고딕" w:hAnsi="맑은 고딕" w:hint="eastAsia"/>
        </w:rPr>
        <w:t>r</w:t>
      </w:r>
      <w:r w:rsidR="00C61832" w:rsidRPr="004142CE">
        <w:rPr>
          <w:rFonts w:ascii="맑은 고딕" w:eastAsia="맑은 고딕" w:hAnsi="맑은 고딕"/>
        </w:rPr>
        <w:t>edmond</w:t>
      </w:r>
      <w:proofErr w:type="gramEnd"/>
      <w:r w:rsidR="00C61832" w:rsidRPr="004142CE">
        <w:rPr>
          <w:rFonts w:ascii="맑은 고딕" w:eastAsia="맑은 고딕" w:hAnsi="맑은 고딕"/>
        </w:rPr>
        <w:t xml:space="preserve"> </w:t>
      </w:r>
      <w:r w:rsidR="00C61832" w:rsidRPr="004142CE">
        <w:rPr>
          <w:rFonts w:ascii="맑은 고딕" w:eastAsia="맑은 고딕" w:hAnsi="맑은 고딕" w:hint="eastAsia"/>
        </w:rPr>
        <w:t xml:space="preserve">나 </w:t>
      </w:r>
      <w:r w:rsidR="00C61832" w:rsidRPr="004142CE">
        <w:rPr>
          <w:rFonts w:ascii="맑은 고딕" w:eastAsia="맑은 고딕" w:hAnsi="맑은 고딕"/>
        </w:rPr>
        <w:t xml:space="preserve">cupertino </w:t>
      </w:r>
      <w:r w:rsidR="00C61832" w:rsidRPr="004142CE">
        <w:rPr>
          <w:rFonts w:ascii="맑은 고딕" w:eastAsia="맑은 고딕" w:hAnsi="맑은 고딕" w:hint="eastAsia"/>
        </w:rPr>
        <w:t xml:space="preserve">와 동일한 패턴으로 </w:t>
      </w:r>
      <w:r w:rsidR="00C61832" w:rsidRPr="004142CE">
        <w:rPr>
          <w:rFonts w:ascii="맑은 고딕" w:eastAsia="맑은 고딕" w:hAnsi="맑은 고딕"/>
        </w:rPr>
        <w:t xml:space="preserve">import </w:t>
      </w:r>
      <w:r w:rsidR="00C61832" w:rsidRPr="004142CE">
        <w:rPr>
          <w:rFonts w:ascii="맑은 고딕" w:eastAsia="맑은 고딕" w:hAnsi="맑은 고딕" w:hint="eastAsia"/>
        </w:rPr>
        <w:t>한 후 아래의 절차에 따라 변경하면 된다.</w:t>
      </w:r>
    </w:p>
    <w:p w:rsidR="00B82317" w:rsidRPr="004142CE" w:rsidRDefault="00B82317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일정관리의 달력의 테마를 변경하기 위해서 다음과 같이 수정해야 한다.</w:t>
      </w:r>
    </w:p>
    <w:p w:rsidR="00C61832" w:rsidRPr="004142CE" w:rsidRDefault="00C61832" w:rsidP="00263435">
      <w:pPr>
        <w:pStyle w:val="af2"/>
        <w:numPr>
          <w:ilvl w:val="0"/>
          <w:numId w:val="27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src\main\webapp\resources\jquery\jquery.schedule.js </w:t>
      </w:r>
      <w:r w:rsidRPr="004142CE">
        <w:rPr>
          <w:rFonts w:ascii="맑은 고딕" w:eastAsia="맑은 고딕" w:hAnsi="맑은 고딕" w:hint="eastAsia"/>
        </w:rPr>
        <w:t>파일을 편집기에서 오픈한다.</w:t>
      </w:r>
    </w:p>
    <w:p w:rsidR="00C61832" w:rsidRPr="004142CE" w:rsidRDefault="00C61832" w:rsidP="00263435">
      <w:pPr>
        <w:pStyle w:val="af2"/>
        <w:numPr>
          <w:ilvl w:val="0"/>
          <w:numId w:val="27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다음의 구문에서 노란색으로 칠해진 부분은 원하는 테마의 명칭으로 변경하면 된다.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현재는 </w:t>
      </w:r>
      <w:r w:rsidRPr="004142CE">
        <w:rPr>
          <w:rFonts w:ascii="맑은 고딕" w:eastAsia="맑은 고딕" w:hAnsi="맑은 고딕"/>
        </w:rPr>
        <w:t xml:space="preserve">redmond 가 </w:t>
      </w:r>
      <w:r w:rsidRPr="004142CE">
        <w:rPr>
          <w:rFonts w:ascii="맑은 고딕" w:eastAsia="맑은 고딕" w:hAnsi="맑은 고딕" w:hint="eastAsia"/>
        </w:rPr>
        <w:t>적용되어 있다.</w:t>
      </w:r>
    </w:p>
    <w:p w:rsidR="00C61832" w:rsidRPr="004142CE" w:rsidRDefault="00C61832" w:rsidP="00C61832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document.write(</w:t>
      </w:r>
      <w:proofErr w:type="gramEnd"/>
      <w:r w:rsidRPr="004142CE">
        <w:rPr>
          <w:rFonts w:ascii="맑은 고딕" w:eastAsia="맑은 고딕" w:hAnsi="맑은 고딕" w:cs="Consolas"/>
          <w:color w:val="2A00FF"/>
          <w:szCs w:val="18"/>
        </w:rPr>
        <w:t>'&lt;link rel="stylesheet" type="text/css" href="'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+ jcalendar_abpath +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'/lib/</w:t>
      </w:r>
      <w:r w:rsidRPr="004142CE">
        <w:rPr>
          <w:rFonts w:ascii="맑은 고딕" w:eastAsia="맑은 고딕" w:hAnsi="맑은 고딕" w:cs="Consolas"/>
          <w:b/>
          <w:color w:val="2A00FF"/>
          <w:szCs w:val="18"/>
          <w:highlight w:val="yellow"/>
        </w:rPr>
        <w:t>redmond</w:t>
      </w:r>
      <w:r w:rsidRPr="004142CE">
        <w:rPr>
          <w:rFonts w:ascii="맑은 고딕" w:eastAsia="맑은 고딕" w:hAnsi="맑은 고딕" w:cs="Consolas"/>
          <w:color w:val="2A00FF"/>
          <w:szCs w:val="18"/>
        </w:rPr>
        <w:t>/jquery-ui.min.css" /&gt;'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3A493D" w:rsidRPr="004142CE" w:rsidRDefault="002635DF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31" w:name="_Toc420506822"/>
      <w:r>
        <w:rPr>
          <w:rFonts w:ascii="맑은 고딕" w:eastAsia="맑은 고딕" w:hAnsi="맑은 고딕" w:hint="eastAsia"/>
        </w:rPr>
        <w:t xml:space="preserve">공지사항 </w:t>
      </w:r>
      <w:r>
        <w:rPr>
          <w:rFonts w:ascii="맑은 고딕" w:eastAsia="맑은 고딕" w:hAnsi="맑은 고딕"/>
        </w:rPr>
        <w:t>(</w:t>
      </w:r>
      <w:r>
        <w:rPr>
          <w:rFonts w:ascii="맑은 고딕" w:eastAsia="맑은 고딕" w:hAnsi="맑은 고딕" w:hint="eastAsia"/>
        </w:rPr>
        <w:t>페이지 이동형 게시판)</w:t>
      </w:r>
      <w:bookmarkEnd w:id="31"/>
    </w:p>
    <w:p w:rsidR="003A493D" w:rsidRDefault="002635D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레이어 팝업형태로 편집 창이나 상세조회 창이 뜨는 형태의 일반게시판과 달리 편집 또는 상세보기 시에 페이지가 이동하는 형태의 게시판에 대한 요청이 있어 페이지 이동형태의 게시판을 공지사항을 예제로 개발.</w:t>
      </w:r>
    </w:p>
    <w:p w:rsidR="003A493D" w:rsidRDefault="00D509A9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만약 레이어 팝업 형태의 게시판을 구현하고자 한다면 일반게시판을 참고하도록 하며,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페이지 이동형 게시판을 구현하고자 한다면 공지사항을 참고 하도록 한다.</w:t>
      </w:r>
    </w:p>
    <w:p w:rsidR="00D509A9" w:rsidRPr="004142CE" w:rsidRDefault="00D509A9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32" w:name="_Toc420506823"/>
      <w:r>
        <w:rPr>
          <w:rFonts w:ascii="맑은 고딕" w:eastAsia="맑은 고딕" w:hAnsi="맑은 고딕" w:hint="eastAsia"/>
        </w:rPr>
        <w:t>팝업관리</w:t>
      </w:r>
      <w:bookmarkEnd w:id="32"/>
    </w:p>
    <w:p w:rsidR="00D509A9" w:rsidRDefault="00D509A9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메인페이지에 이벤트성 팝업을 표시하고자 할 때 사용되는 기능으로 페이지 이동형 게시판 형태의 구성을 하고 있다.</w:t>
      </w:r>
    </w:p>
    <w:p w:rsidR="00D509A9" w:rsidRDefault="00D509A9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팝업타입은 코드관리에서 </w:t>
      </w:r>
      <w:r>
        <w:rPr>
          <w:rFonts w:ascii="맑은 고딕" w:eastAsia="맑은 고딕" w:hAnsi="맑은 고딕"/>
        </w:rPr>
        <w:t>OPEN_TYPE(팝업오픈</w:t>
      </w:r>
      <w:r>
        <w:rPr>
          <w:rFonts w:ascii="맑은 고딕" w:eastAsia="맑은 고딕" w:hAnsi="맑은 고딕" w:hint="eastAsia"/>
        </w:rPr>
        <w:t>타입)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의 항목을 나타내며,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순서대로 너비,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높이,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오픈시 </w:t>
      </w:r>
      <w:r>
        <w:rPr>
          <w:rFonts w:ascii="맑은 고딕" w:eastAsia="맑은 고딕" w:hAnsi="맑은 고딕"/>
        </w:rPr>
        <w:t>X</w:t>
      </w:r>
      <w:r>
        <w:rPr>
          <w:rFonts w:ascii="맑은 고딕" w:eastAsia="맑은 고딕" w:hAnsi="맑은 고딕" w:hint="eastAsia"/>
        </w:rPr>
        <w:t>좌표,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오픈시 </w:t>
      </w:r>
      <w:r>
        <w:rPr>
          <w:rFonts w:ascii="맑은 고딕" w:eastAsia="맑은 고딕" w:hAnsi="맑은 고딕"/>
        </w:rPr>
        <w:t>Y</w:t>
      </w:r>
      <w:r>
        <w:rPr>
          <w:rFonts w:ascii="맑은 고딕" w:eastAsia="맑은 고딕" w:hAnsi="맑은 고딕" w:hint="eastAsia"/>
        </w:rPr>
        <w:t>좌표의 값을 픽셀단위로 설정하여 사용하도록 한다.</w:t>
      </w:r>
    </w:p>
    <w:p w:rsidR="00D509A9" w:rsidRDefault="00D509A9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미리보기 버튼을 클릭시엔 설정된 내용이 선택된 오픈타입에 따라 팝업창이 오픈된다.</w:t>
      </w:r>
    </w:p>
    <w:p w:rsidR="00D509A9" w:rsidRDefault="00D509A9" w:rsidP="00D509A9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w:lastRenderedPageBreak/>
        <w:drawing>
          <wp:inline distT="0" distB="0" distL="0" distR="0">
            <wp:extent cx="4794636" cy="3991944"/>
            <wp:effectExtent l="0" t="0" r="6350" b="8890"/>
            <wp:docPr id="453" name="그림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팝업관리편집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770" cy="400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9A9" w:rsidRDefault="00D509A9" w:rsidP="00D509A9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D509A9" w:rsidRDefault="00D509A9" w:rsidP="00D509A9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noProof/>
        </w:rPr>
        <w:drawing>
          <wp:inline distT="0" distB="0" distL="0" distR="0">
            <wp:extent cx="4738977" cy="3945604"/>
            <wp:effectExtent l="0" t="0" r="5080" b="0"/>
            <wp:docPr id="455" name="그림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팝업관리미리보기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693" cy="395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441" w:rsidRPr="004142CE" w:rsidRDefault="00120441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33" w:name="_Toc420506824"/>
      <w:r>
        <w:rPr>
          <w:rFonts w:ascii="맑은 고딕" w:eastAsia="맑은 고딕" w:hAnsi="맑은 고딕" w:hint="eastAsia"/>
        </w:rPr>
        <w:lastRenderedPageBreak/>
        <w:t>개발 참고 샘플</w:t>
      </w:r>
      <w:bookmarkEnd w:id="33"/>
    </w:p>
    <w:p w:rsidR="00120441" w:rsidRDefault="0012044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[</w:t>
      </w:r>
      <w:r>
        <w:rPr>
          <w:rFonts w:ascii="맑은 고딕" w:eastAsia="맑은 고딕" w:hAnsi="맑은 고딕" w:hint="eastAsia"/>
        </w:rPr>
        <w:t>샘플관리]</w:t>
      </w:r>
      <w:r>
        <w:rPr>
          <w:rFonts w:ascii="맑은 고딕" w:eastAsia="맑은 고딕" w:hAnsi="맑은 고딕"/>
        </w:rPr>
        <w:t xml:space="preserve"> – </w:t>
      </w:r>
      <w:r>
        <w:rPr>
          <w:rFonts w:ascii="맑은 고딕" w:eastAsia="맑은 고딕" w:hAnsi="맑은 고딕" w:hint="eastAsia"/>
        </w:rPr>
        <w:t>[예제모음]</w:t>
      </w:r>
      <w:r>
        <w:rPr>
          <w:rFonts w:ascii="맑은 고딕" w:eastAsia="맑은 고딕" w:hAnsi="맑은 고딕"/>
        </w:rPr>
        <w:t xml:space="preserve"> – [</w:t>
      </w:r>
      <w:r>
        <w:rPr>
          <w:rFonts w:ascii="맑은 고딕" w:eastAsia="맑은 고딕" w:hAnsi="맑은 고딕" w:hint="eastAsia"/>
        </w:rPr>
        <w:t>작업샘플]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에는 다음과 같은 기능의 예제가 구현되어 있으므로 개발시 참고하여 작업하도록 한다.</w:t>
      </w:r>
    </w:p>
    <w:p w:rsidR="00120441" w:rsidRPr="004142CE" w:rsidRDefault="00120441" w:rsidP="00263435">
      <w:pPr>
        <w:pStyle w:val="af2"/>
        <w:numPr>
          <w:ilvl w:val="0"/>
          <w:numId w:val="28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멀티라인 코드</w:t>
      </w:r>
    </w:p>
    <w:p w:rsidR="00120441" w:rsidRDefault="00120441" w:rsidP="00263435">
      <w:pPr>
        <w:pStyle w:val="af2"/>
        <w:numPr>
          <w:ilvl w:val="0"/>
          <w:numId w:val="28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콤보리셋 기능 및 콤보의 초기 로딩시 기본 텍스트 적용방법</w:t>
      </w:r>
    </w:p>
    <w:p w:rsidR="00120441" w:rsidRDefault="00120441" w:rsidP="00263435">
      <w:pPr>
        <w:pStyle w:val="af2"/>
        <w:numPr>
          <w:ilvl w:val="0"/>
          <w:numId w:val="28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일반 텍스트 박스와 날짜 박스의 포커스 방법</w:t>
      </w:r>
    </w:p>
    <w:p w:rsidR="00120441" w:rsidRDefault="00120441" w:rsidP="00263435">
      <w:pPr>
        <w:pStyle w:val="af2"/>
        <w:numPr>
          <w:ilvl w:val="0"/>
          <w:numId w:val="28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텍스트박스, 콤보박스 등의 D</w:t>
      </w:r>
      <w:r>
        <w:rPr>
          <w:rFonts w:ascii="맑은 고딕" w:eastAsia="맑은 고딕" w:hAnsi="맑은 고딕"/>
        </w:rPr>
        <w:t xml:space="preserve">ynamic </w:t>
      </w:r>
      <w:r>
        <w:rPr>
          <w:rFonts w:ascii="맑은 고딕" w:eastAsia="맑은 고딕" w:hAnsi="맑은 고딕" w:hint="eastAsia"/>
        </w:rPr>
        <w:t>행 추가 방법</w:t>
      </w:r>
    </w:p>
    <w:p w:rsidR="00120441" w:rsidRDefault="0012044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[</w:t>
      </w:r>
      <w:r>
        <w:rPr>
          <w:rFonts w:ascii="맑은 고딕" w:eastAsia="맑은 고딕" w:hAnsi="맑은 고딕" w:hint="eastAsia"/>
        </w:rPr>
        <w:t>샘플관리]</w:t>
      </w:r>
      <w:r>
        <w:rPr>
          <w:rFonts w:ascii="맑은 고딕" w:eastAsia="맑은 고딕" w:hAnsi="맑은 고딕"/>
        </w:rPr>
        <w:t xml:space="preserve"> – </w:t>
      </w:r>
      <w:r>
        <w:rPr>
          <w:rFonts w:ascii="맑은 고딕" w:eastAsia="맑은 고딕" w:hAnsi="맑은 고딕" w:hint="eastAsia"/>
        </w:rPr>
        <w:t>[예제모음]</w:t>
      </w:r>
      <w:r>
        <w:rPr>
          <w:rFonts w:ascii="맑은 고딕" w:eastAsia="맑은 고딕" w:hAnsi="맑은 고딕"/>
        </w:rPr>
        <w:t xml:space="preserve"> – [</w:t>
      </w:r>
      <w:r>
        <w:rPr>
          <w:rFonts w:ascii="맑은 고딕" w:eastAsia="맑은 고딕" w:hAnsi="맑은 고딕" w:hint="eastAsia"/>
        </w:rPr>
        <w:t>첨부파일샘플]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에는 다음과 같은 기능의 예제가 구현되어 있으므로 개발시 참고하여 작업하도록 한다.</w:t>
      </w:r>
    </w:p>
    <w:p w:rsidR="00120441" w:rsidRPr="004142CE" w:rsidRDefault="00120441" w:rsidP="00263435">
      <w:pPr>
        <w:pStyle w:val="af2"/>
        <w:numPr>
          <w:ilvl w:val="0"/>
          <w:numId w:val="29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첨부파일 선택하여 업로드</w:t>
      </w:r>
    </w:p>
    <w:p w:rsidR="00120441" w:rsidRDefault="00120441" w:rsidP="00263435">
      <w:pPr>
        <w:pStyle w:val="af2"/>
        <w:numPr>
          <w:ilvl w:val="0"/>
          <w:numId w:val="29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첨부파일 업로드 후에 화면에 목록으로 표시하는 방법</w:t>
      </w:r>
    </w:p>
    <w:p w:rsidR="004A64BD" w:rsidRDefault="004A64BD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[</w:t>
      </w:r>
      <w:r>
        <w:rPr>
          <w:rFonts w:ascii="맑은 고딕" w:eastAsia="맑은 고딕" w:hAnsi="맑은 고딕" w:hint="eastAsia"/>
        </w:rPr>
        <w:t>샘플관리]</w:t>
      </w:r>
      <w:r>
        <w:rPr>
          <w:rFonts w:ascii="맑은 고딕" w:eastAsia="맑은 고딕" w:hAnsi="맑은 고딕"/>
        </w:rPr>
        <w:t xml:space="preserve"> – </w:t>
      </w:r>
      <w:r>
        <w:rPr>
          <w:rFonts w:ascii="맑은 고딕" w:eastAsia="맑은 고딕" w:hAnsi="맑은 고딕" w:hint="eastAsia"/>
        </w:rPr>
        <w:t>[예제모음]</w:t>
      </w:r>
      <w:r>
        <w:rPr>
          <w:rFonts w:ascii="맑은 고딕" w:eastAsia="맑은 고딕" w:hAnsi="맑은 고딕"/>
        </w:rPr>
        <w:t xml:space="preserve"> – [</w:t>
      </w:r>
      <w:r>
        <w:rPr>
          <w:rFonts w:ascii="맑은 고딕" w:eastAsia="맑은 고딕" w:hAnsi="맑은 고딕" w:hint="eastAsia"/>
        </w:rPr>
        <w:t>주문엑셀로더]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에는 다음과 같은 기능의 예제가 구현되어 있으므로 개발시 참고하여 작업하도록 한다.</w:t>
      </w:r>
    </w:p>
    <w:p w:rsidR="004A64BD" w:rsidRPr="004142CE" w:rsidRDefault="004A64BD" w:rsidP="00263435">
      <w:pPr>
        <w:pStyle w:val="af2"/>
        <w:numPr>
          <w:ilvl w:val="0"/>
          <w:numId w:val="30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[엑셀양식관리]</w:t>
      </w:r>
      <w:r>
        <w:rPr>
          <w:rFonts w:ascii="맑은 고딕" w:eastAsia="맑은 고딕" w:hAnsi="맑은 고딕"/>
        </w:rPr>
        <w:t xml:space="preserve">에서 </w:t>
      </w:r>
      <w:r>
        <w:rPr>
          <w:rFonts w:ascii="맑은 고딕" w:eastAsia="맑은 고딕" w:hAnsi="맑은 고딕" w:hint="eastAsia"/>
        </w:rPr>
        <w:t>설정한 맵핑정보대로 해당 양식의 엑셀파일을 업로드하여 목록으로 보여주고 저장버튼 클릭시 서버로 전달되는 예제.</w:t>
      </w:r>
    </w:p>
    <w:p w:rsidR="00120441" w:rsidRPr="004142CE" w:rsidRDefault="00120441" w:rsidP="00120441">
      <w:pPr>
        <w:pStyle w:val="af2"/>
        <w:spacing w:after="0"/>
        <w:ind w:leftChars="0" w:left="760"/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</w:rPr>
      </w:pPr>
    </w:p>
    <w:p w:rsidR="00245861" w:rsidRPr="00120441" w:rsidRDefault="00245861" w:rsidP="003643FC">
      <w:pPr>
        <w:pStyle w:val="af2"/>
        <w:spacing w:after="0"/>
        <w:ind w:leftChars="0" w:left="760"/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</w:rPr>
      </w:pPr>
    </w:p>
    <w:p w:rsidR="00C61832" w:rsidRPr="004142CE" w:rsidRDefault="00C61832">
      <w:pPr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</w:rPr>
      </w:pPr>
      <w:r w:rsidRPr="004142CE">
        <w:rPr>
          <w:rFonts w:ascii="맑은 고딕" w:eastAsia="맑은 고딕" w:hAnsi="맑은 고딕"/>
        </w:rPr>
        <w:br w:type="page"/>
      </w:r>
    </w:p>
    <w:p w:rsidR="00FA5753" w:rsidRPr="004142CE" w:rsidRDefault="00FA5753" w:rsidP="00FA5753">
      <w:pPr>
        <w:pStyle w:val="1"/>
        <w:spacing w:before="120" w:after="0"/>
        <w:rPr>
          <w:rFonts w:ascii="맑은 고딕" w:eastAsia="맑은 고딕" w:hAnsi="맑은 고딕"/>
        </w:rPr>
      </w:pPr>
      <w:bookmarkStart w:id="34" w:name="_Toc420506825"/>
      <w:r w:rsidRPr="004142CE">
        <w:rPr>
          <w:rFonts w:ascii="맑은 고딕" w:eastAsia="맑은 고딕" w:hAnsi="맑은 고딕" w:hint="eastAsia"/>
          <w:lang w:val="ko-KR"/>
        </w:rPr>
        <w:lastRenderedPageBreak/>
        <w:t>프로젝트 개발환경 설정방법</w:t>
      </w:r>
      <w:bookmarkEnd w:id="34"/>
    </w:p>
    <w:p w:rsidR="00FA5753" w:rsidRPr="004142CE" w:rsidRDefault="00FA5753" w:rsidP="00263435">
      <w:pPr>
        <w:pStyle w:val="2"/>
        <w:numPr>
          <w:ilvl w:val="0"/>
          <w:numId w:val="10"/>
        </w:numPr>
        <w:spacing w:before="240"/>
        <w:rPr>
          <w:rFonts w:ascii="맑은 고딕" w:eastAsia="맑은 고딕" w:hAnsi="맑은 고딕"/>
        </w:rPr>
      </w:pPr>
      <w:bookmarkStart w:id="35" w:name="_Toc420506826"/>
      <w:r w:rsidRPr="004142CE">
        <w:rPr>
          <w:rFonts w:ascii="맑은 고딕" w:eastAsia="맑은 고딕" w:hAnsi="맑은 고딕" w:hint="eastAsia"/>
          <w:lang w:val="ko-KR"/>
        </w:rPr>
        <w:t>개발환경 설치</w:t>
      </w:r>
      <w:bookmarkEnd w:id="35"/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C</w:t>
      </w:r>
      <w:r w:rsidRPr="004142CE">
        <w:rPr>
          <w:rFonts w:ascii="맑은 고딕" w:eastAsia="맑은 고딕" w:hAnsi="맑은 고딕"/>
          <w:lang w:val="ko-KR"/>
        </w:rPr>
        <w:t xml:space="preserve">:\ </w:t>
      </w:r>
      <w:r w:rsidRPr="004142CE">
        <w:rPr>
          <w:rFonts w:ascii="맑은 고딕" w:eastAsia="맑은 고딕" w:hAnsi="맑은 고딕" w:hint="eastAsia"/>
          <w:lang w:val="ko-KR"/>
        </w:rPr>
        <w:t xml:space="preserve">경로에 </w:t>
      </w:r>
      <w:r w:rsidRPr="004142CE">
        <w:rPr>
          <w:rFonts w:ascii="맑은 고딕" w:eastAsia="맑은 고딕" w:hAnsi="맑은 고딕"/>
          <w:lang w:val="ko-KR"/>
        </w:rPr>
        <w:t xml:space="preserve">WSC_PROJECT.zip </w:t>
      </w:r>
      <w:r w:rsidRPr="004142CE">
        <w:rPr>
          <w:rFonts w:ascii="맑은 고딕" w:eastAsia="맑은 고딕" w:hAnsi="맑은 고딕" w:hint="eastAsia"/>
          <w:lang w:val="ko-KR"/>
        </w:rPr>
        <w:t>파일을 복사한다.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WSC_PROJECT.zip </w:t>
      </w:r>
      <w:r w:rsidRPr="004142CE">
        <w:rPr>
          <w:rFonts w:ascii="맑은 고딕" w:eastAsia="맑은 고딕" w:hAnsi="맑은 고딕" w:hint="eastAsia"/>
          <w:lang w:val="ko-KR"/>
        </w:rPr>
        <w:t xml:space="preserve">파일의 압축을 해당 경로명으로 압축을 풀면 </w:t>
      </w:r>
      <w:r w:rsidRPr="004142CE">
        <w:rPr>
          <w:rFonts w:ascii="맑은 고딕" w:eastAsia="맑은 고딕" w:hAnsi="맑은 고딕"/>
          <w:lang w:val="ko-KR"/>
        </w:rPr>
        <w:t xml:space="preserve">C:\WSC_PROJECT </w:t>
      </w:r>
      <w:r w:rsidRPr="004142CE">
        <w:rPr>
          <w:rFonts w:ascii="맑은 고딕" w:eastAsia="맑은 고딕" w:hAnsi="맑은 고딕" w:hint="eastAsia"/>
          <w:lang w:val="ko-KR"/>
        </w:rPr>
        <w:t>경로가 생성된다.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C:\WSC_PROJECT\eclipse\eclipse.ex</w:t>
      </w:r>
      <w:r w:rsidRPr="004142CE">
        <w:rPr>
          <w:rFonts w:ascii="맑은 고딕" w:eastAsia="맑은 고딕" w:hAnsi="맑은 고딕" w:hint="eastAsia"/>
        </w:rPr>
        <w:t>e 파일 선택 후 오른쪽마우스 버튼을 눌러 바탕화면에 바로가기 아이콘을 생성한다.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바탕화면의 eclipse 아이콘을 선택 후 오른쪽 마우스를 눌러 속성을 선택한다.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속성의 바로 가기 탭에 있는 대상에 해당되는 항목</w:t>
      </w:r>
      <w:r w:rsidRPr="004142CE">
        <w:rPr>
          <w:rFonts w:ascii="맑은 고딕" w:eastAsia="맑은 고딕" w:hAnsi="맑은 고딕"/>
        </w:rPr>
        <w:t xml:space="preserve">을 </w:t>
      </w:r>
      <w:r w:rsidRPr="004142CE">
        <w:rPr>
          <w:rFonts w:ascii="맑은 고딕" w:eastAsia="맑은 고딕" w:hAnsi="맑은 고딕" w:hint="eastAsia"/>
        </w:rPr>
        <w:t>그림과 같이 수정한다.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대상</w:t>
      </w:r>
      <w:r w:rsidRPr="004142CE">
        <w:rPr>
          <w:rFonts w:ascii="맑은 고딕" w:eastAsia="맑은 고딕" w:hAnsi="맑은 고딕"/>
        </w:rPr>
        <w:t>: C:\WSC_PROJECT\eclipse\eclipse.exe -vm "C:\WSC_PROJECT\java\jdk1.6.0_30_x64\jre\bin\javaw.exe"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1982B289" wp14:editId="4607F667">
            <wp:extent cx="3495675" cy="4717152"/>
            <wp:effectExtent l="0" t="0" r="0" b="762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바로가기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328" cy="472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바탕화면의 </w:t>
      </w:r>
      <w:r w:rsidRPr="004142CE">
        <w:rPr>
          <w:rFonts w:ascii="맑은 고딕" w:eastAsia="맑은 고딕" w:hAnsi="맑은 고딕"/>
        </w:rPr>
        <w:t xml:space="preserve">eclipse </w:t>
      </w:r>
      <w:r w:rsidRPr="004142CE">
        <w:rPr>
          <w:rFonts w:ascii="맑은 고딕" w:eastAsia="맑은 고딕" w:hAnsi="맑은 고딕" w:hint="eastAsia"/>
        </w:rPr>
        <w:t>아이콘을 더블 클릭하면 이클립스가 실행된다.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FA5753" w:rsidRPr="004142CE" w:rsidRDefault="00FA5753" w:rsidP="00FA5753">
      <w:pPr>
        <w:pStyle w:val="2"/>
        <w:spacing w:before="240"/>
        <w:rPr>
          <w:rFonts w:ascii="맑은 고딕" w:eastAsia="맑은 고딕" w:hAnsi="맑은 고딕"/>
          <w:lang w:val="ko-KR"/>
        </w:rPr>
      </w:pPr>
      <w:bookmarkStart w:id="36" w:name="_Toc420506827"/>
      <w:r w:rsidRPr="004142CE">
        <w:rPr>
          <w:rFonts w:ascii="맑은 고딕" w:eastAsia="맑은 고딕" w:hAnsi="맑은 고딕" w:hint="eastAsia"/>
          <w:lang w:val="ko-KR"/>
        </w:rPr>
        <w:lastRenderedPageBreak/>
        <w:t xml:space="preserve">이클립스 내에 SVN 설정 및 소스 </w:t>
      </w:r>
      <w:r w:rsidRPr="004142CE">
        <w:rPr>
          <w:rFonts w:ascii="맑은 고딕" w:eastAsia="맑은 고딕" w:hAnsi="맑은 고딕"/>
          <w:lang w:val="ko-KR"/>
        </w:rPr>
        <w:t>다운</w:t>
      </w:r>
      <w:r w:rsidRPr="004142CE">
        <w:rPr>
          <w:rFonts w:ascii="맑은 고딕" w:eastAsia="맑은 고딕" w:hAnsi="맑은 고딕" w:hint="eastAsia"/>
          <w:lang w:val="ko-KR"/>
        </w:rPr>
        <w:t>로드</w:t>
      </w:r>
      <w:bookmarkEnd w:id="36"/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 “SVN Repository Exploring” </w:t>
      </w:r>
      <w:r w:rsidRPr="004142CE">
        <w:rPr>
          <w:rFonts w:ascii="맑은 고딕" w:eastAsia="맑은 고딕" w:hAnsi="맑은 고딕" w:hint="eastAsia"/>
        </w:rPr>
        <w:t xml:space="preserve">선택 후 </w:t>
      </w:r>
      <w:r w:rsidRPr="004142CE">
        <w:rPr>
          <w:rFonts w:ascii="맑은 고딕" w:eastAsia="맑은 고딕" w:hAnsi="맑은 고딕"/>
        </w:rPr>
        <w:t xml:space="preserve">OK </w:t>
      </w:r>
      <w:r w:rsidRPr="004142CE">
        <w:rPr>
          <w:rFonts w:ascii="맑은 고딕" w:eastAsia="맑은 고딕" w:hAnsi="맑은 고딕" w:hint="eastAsia"/>
        </w:rPr>
        <w:t>를 클릭한다.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열린 </w:t>
      </w:r>
      <w:r w:rsidRPr="004142CE">
        <w:rPr>
          <w:rFonts w:ascii="맑은 고딕" w:eastAsia="맑은 고딕" w:hAnsi="맑은 고딕"/>
        </w:rPr>
        <w:t xml:space="preserve">“SVN Repositories” </w:t>
      </w:r>
      <w:r w:rsidRPr="004142CE">
        <w:rPr>
          <w:rFonts w:ascii="맑은 고딕" w:eastAsia="맑은 고딕" w:hAnsi="맑은 고딕" w:hint="eastAsia"/>
        </w:rPr>
        <w:t>탭 안에서 오른쪽 마우스 클릭 -</w:t>
      </w:r>
      <w:r w:rsidRPr="004142CE">
        <w:rPr>
          <w:rFonts w:ascii="맑은 고딕" w:eastAsia="맑은 고딕" w:hAnsi="맑은 고딕"/>
        </w:rPr>
        <w:t>&gt;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New -&gt; Repository Location </w:t>
      </w:r>
      <w:r w:rsidRPr="004142CE">
        <w:rPr>
          <w:rFonts w:ascii="맑은 고딕" w:eastAsia="맑은 고딕" w:hAnsi="맑은 고딕" w:hint="eastAsia"/>
        </w:rPr>
        <w:t>선택한 후</w:t>
      </w:r>
    </w:p>
    <w:p w:rsidR="00FA5753" w:rsidRPr="004142CE" w:rsidRDefault="00FA5753" w:rsidP="00FA5753">
      <w:pPr>
        <w:pStyle w:val="af2"/>
        <w:spacing w:after="0"/>
        <w:ind w:leftChars="0" w:left="760" w:firstLineChars="300" w:firstLine="54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URL: </w:t>
      </w:r>
      <w:r w:rsidRPr="004142CE">
        <w:rPr>
          <w:rFonts w:ascii="맑은 고딕" w:eastAsia="맑은 고딕" w:hAnsi="맑은 고딕"/>
        </w:rPr>
        <w:t>http://1.11.3.253:1024/svn/wsc</w:t>
      </w:r>
    </w:p>
    <w:p w:rsidR="00FA5753" w:rsidRPr="004142CE" w:rsidRDefault="00FA5753" w:rsidP="00FA5753">
      <w:pPr>
        <w:pStyle w:val="af2"/>
        <w:spacing w:after="0"/>
        <w:ind w:leftChars="0" w:left="760" w:firstLineChars="300" w:firstLine="54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계정: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본인</w:t>
      </w:r>
      <w:r w:rsidRPr="004142CE">
        <w:rPr>
          <w:rFonts w:ascii="맑은 고딕" w:eastAsia="맑은 고딕" w:hAnsi="맑은 고딕"/>
        </w:rPr>
        <w:t>의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SVN </w:t>
      </w:r>
      <w:r w:rsidRPr="004142CE">
        <w:rPr>
          <w:rFonts w:ascii="맑은 고딕" w:eastAsia="맑은 고딕" w:hAnsi="맑은 고딕" w:hint="eastAsia"/>
        </w:rPr>
        <w:t>계정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을 입력한 후</w:t>
      </w:r>
      <w:r w:rsidRPr="004142CE">
        <w:rPr>
          <w:rFonts w:ascii="맑은 고딕" w:eastAsia="맑은 고딕" w:hAnsi="맑은 고딕"/>
        </w:rPr>
        <w:t xml:space="preserve"> Finish</w:t>
      </w:r>
      <w:r w:rsidRPr="004142CE">
        <w:rPr>
          <w:rFonts w:ascii="맑은 고딕" w:eastAsia="맑은 고딕" w:hAnsi="맑은 고딕" w:hint="eastAsia"/>
        </w:rPr>
        <w:t xml:space="preserve"> 를 클릭하면 해당 탭에 정의한 </w:t>
      </w:r>
      <w:r w:rsidRPr="004142CE">
        <w:rPr>
          <w:rFonts w:ascii="맑은 고딕" w:eastAsia="맑은 고딕" w:hAnsi="맑은 고딕"/>
        </w:rPr>
        <w:t>SVN</w:t>
      </w:r>
      <w:r w:rsidRPr="004142CE">
        <w:rPr>
          <w:rFonts w:ascii="맑은 고딕" w:eastAsia="맑은 고딕" w:hAnsi="맑은 고딕" w:hint="eastAsia"/>
        </w:rPr>
        <w:t>이 생성된다.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(</w:t>
      </w:r>
      <w:r w:rsidRPr="004142CE">
        <w:rPr>
          <w:rFonts w:ascii="맑은 고딕" w:eastAsia="맑은 고딕" w:hAnsi="맑은 고딕" w:hint="eastAsia"/>
        </w:rPr>
        <w:t>S</w:t>
      </w:r>
      <w:r w:rsidRPr="004142CE">
        <w:rPr>
          <w:rFonts w:ascii="맑은 고딕" w:eastAsia="맑은 고딕" w:hAnsi="맑은 고딕"/>
        </w:rPr>
        <w:t xml:space="preserve">VN </w:t>
      </w:r>
      <w:r w:rsidRPr="004142CE">
        <w:rPr>
          <w:rFonts w:ascii="맑은 고딕" w:eastAsia="맑은 고딕" w:hAnsi="맑은 고딕" w:hint="eastAsia"/>
        </w:rPr>
        <w:t>계정 정보는 관리자에게 문의하도록 한다.</w:t>
      </w:r>
      <w:r w:rsidRPr="004142CE">
        <w:rPr>
          <w:rFonts w:ascii="맑은 고딕" w:eastAsia="맑은 고딕" w:hAnsi="맑은 고딕"/>
        </w:rPr>
        <w:t>)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http://1.11.3.253:1024/svn/wsc/tags/wsc-dev/wsc-1.0</w:t>
      </w:r>
      <w:r w:rsidRPr="004142CE">
        <w:rPr>
          <w:rFonts w:ascii="맑은 고딕" w:eastAsia="맑은 고딕" w:hAnsi="맑은 고딕" w:hint="eastAsia"/>
        </w:rPr>
        <w:t xml:space="preserve"> 프로젝트를 선택 한 후 오른쪽 마우스 클릭 </w:t>
      </w:r>
      <w:r w:rsidRPr="004142CE">
        <w:rPr>
          <w:rFonts w:ascii="맑은 고딕" w:eastAsia="맑은 고딕" w:hAnsi="맑은 고딕"/>
        </w:rPr>
        <w:t xml:space="preserve">-&gt; </w:t>
      </w:r>
      <w:r w:rsidRPr="004142CE">
        <w:rPr>
          <w:rFonts w:ascii="맑은 고딕" w:eastAsia="맑은 고딕" w:hAnsi="맑은 고딕" w:hint="eastAsia"/>
        </w:rPr>
        <w:t xml:space="preserve">Check </w:t>
      </w:r>
      <w:r w:rsidRPr="004142CE">
        <w:rPr>
          <w:rFonts w:ascii="맑은 고딕" w:eastAsia="맑은 고딕" w:hAnsi="맑은 고딕"/>
        </w:rPr>
        <w:t xml:space="preserve">Out </w:t>
      </w:r>
      <w:r w:rsidRPr="004142CE">
        <w:rPr>
          <w:rFonts w:ascii="맑은 고딕" w:eastAsia="맑은 고딕" w:hAnsi="맑은 고딕" w:hint="eastAsia"/>
        </w:rPr>
        <w:t>을 선택하면 해당 프로젝트 소스가 나의 로컬 경로로 복사된다.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Java EE </w:t>
      </w:r>
      <w:r w:rsidRPr="004142CE">
        <w:rPr>
          <w:rFonts w:ascii="맑은 고딕" w:eastAsia="맑은 고딕" w:hAnsi="맑은 고딕" w:hint="eastAsia"/>
        </w:rPr>
        <w:t>-</w:t>
      </w:r>
      <w:r w:rsidRPr="004142CE">
        <w:rPr>
          <w:rFonts w:ascii="맑은 고딕" w:eastAsia="맑은 고딕" w:hAnsi="맑은 고딕"/>
        </w:rPr>
        <w:t>&gt;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Project Explorer </w:t>
      </w:r>
      <w:r w:rsidRPr="004142CE">
        <w:rPr>
          <w:rFonts w:ascii="맑은 고딕" w:eastAsia="맑은 고딕" w:hAnsi="맑은 고딕" w:hint="eastAsia"/>
        </w:rPr>
        <w:t>-</w:t>
      </w:r>
      <w:r w:rsidRPr="004142CE">
        <w:rPr>
          <w:rFonts w:ascii="맑은 고딕" w:eastAsia="맑은 고딕" w:hAnsi="맑은 고딕"/>
        </w:rPr>
        <w:t>&gt;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wsc-1.0 </w:t>
      </w:r>
      <w:r w:rsidRPr="004142CE">
        <w:rPr>
          <w:rFonts w:ascii="맑은 고딕" w:eastAsia="맑은 고딕" w:hAnsi="맑은 고딕" w:hint="eastAsia"/>
        </w:rPr>
        <w:t xml:space="preserve">이 보이면 최종적으로 소스의 </w:t>
      </w:r>
      <w:r w:rsidRPr="004142CE">
        <w:rPr>
          <w:rFonts w:ascii="맑은 고딕" w:eastAsia="맑은 고딕" w:hAnsi="맑은 고딕"/>
        </w:rPr>
        <w:t>Import</w:t>
      </w:r>
      <w:r w:rsidRPr="004142CE">
        <w:rPr>
          <w:rFonts w:ascii="맑은 고딕" w:eastAsia="맑은 고딕" w:hAnsi="맑은 고딕" w:hint="eastAsia"/>
        </w:rPr>
        <w:t>가 완성된다.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FA5753" w:rsidRPr="004142CE" w:rsidRDefault="00FA5753" w:rsidP="00FA5753">
      <w:pPr>
        <w:pStyle w:val="2"/>
        <w:spacing w:before="240"/>
        <w:rPr>
          <w:rFonts w:ascii="맑은 고딕" w:eastAsia="맑은 고딕" w:hAnsi="맑은 고딕"/>
        </w:rPr>
      </w:pPr>
      <w:bookmarkStart w:id="37" w:name="_Toc420506828"/>
      <w:r w:rsidRPr="004142CE">
        <w:rPr>
          <w:rFonts w:ascii="맑은 고딕" w:eastAsia="맑은 고딕" w:hAnsi="맑은 고딕" w:hint="eastAsia"/>
          <w:lang w:val="ko-KR"/>
        </w:rPr>
        <w:t>이클립스 내의 WAS 설정</w:t>
      </w:r>
      <w:bookmarkEnd w:id="37"/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하단에 보이는 </w:t>
      </w:r>
      <w:r w:rsidRPr="004142CE">
        <w:rPr>
          <w:rFonts w:ascii="맑은 고딕" w:eastAsia="맑은 고딕" w:hAnsi="맑은 고딕"/>
        </w:rPr>
        <w:t xml:space="preserve">Servers </w:t>
      </w:r>
      <w:r w:rsidRPr="004142CE">
        <w:rPr>
          <w:rFonts w:ascii="맑은 고딕" w:eastAsia="맑은 고딕" w:hAnsi="맑은 고딕" w:hint="eastAsia"/>
        </w:rPr>
        <w:t xml:space="preserve">탭 안에서 오른쪽 클릭 </w:t>
      </w:r>
      <w:r w:rsidRPr="004142CE">
        <w:rPr>
          <w:rFonts w:ascii="맑은 고딕" w:eastAsia="맑은 고딕" w:hAnsi="맑은 고딕"/>
        </w:rPr>
        <w:t>-&gt; New -&gt; Server</w:t>
      </w:r>
      <w:r w:rsidRPr="004142CE">
        <w:rPr>
          <w:rFonts w:ascii="맑은 고딕" w:eastAsia="맑은 고딕" w:hAnsi="맑은 고딕" w:hint="eastAsia"/>
        </w:rPr>
        <w:t>를 선택한다.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Apache -&gt; Tomcat v7.0 </w:t>
      </w:r>
      <w:r w:rsidRPr="004142CE">
        <w:rPr>
          <w:rFonts w:ascii="맑은 고딕" w:eastAsia="맑은 고딕" w:hAnsi="맑은 고딕" w:hint="eastAsia"/>
        </w:rPr>
        <w:t xml:space="preserve">Server 를 선택 후 </w:t>
      </w:r>
      <w:r w:rsidRPr="004142CE">
        <w:rPr>
          <w:rFonts w:ascii="맑은 고딕" w:eastAsia="맑은 고딕" w:hAnsi="맑은 고딕"/>
        </w:rPr>
        <w:t>Next</w:t>
      </w:r>
      <w:r w:rsidRPr="004142CE">
        <w:rPr>
          <w:rFonts w:ascii="맑은 고딕" w:eastAsia="맑은 고딕" w:hAnsi="맑은 고딕" w:hint="eastAsia"/>
        </w:rPr>
        <w:t>를 클릭한다.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w</w:t>
      </w:r>
      <w:r w:rsidRPr="004142CE">
        <w:rPr>
          <w:rFonts w:ascii="맑은 고딕" w:eastAsia="맑은 고딕" w:hAnsi="맑은 고딕" w:hint="eastAsia"/>
        </w:rPr>
        <w:t>sc-</w:t>
      </w:r>
      <w:r w:rsidRPr="004142CE">
        <w:rPr>
          <w:rFonts w:ascii="맑은 고딕" w:eastAsia="맑은 고딕" w:hAnsi="맑은 고딕"/>
        </w:rPr>
        <w:t xml:space="preserve">1.0 </w:t>
      </w:r>
      <w:r w:rsidRPr="004142CE">
        <w:rPr>
          <w:rFonts w:ascii="맑은 고딕" w:eastAsia="맑은 고딕" w:hAnsi="맑은 고딕" w:hint="eastAsia"/>
        </w:rPr>
        <w:t xml:space="preserve">선택 </w:t>
      </w:r>
      <w:r w:rsidRPr="004142CE">
        <w:rPr>
          <w:rFonts w:ascii="맑은 고딕" w:eastAsia="맑은 고딕" w:hAnsi="맑은 고딕"/>
        </w:rPr>
        <w:t xml:space="preserve">-&gt; Add </w:t>
      </w:r>
      <w:r w:rsidRPr="004142CE">
        <w:rPr>
          <w:rFonts w:ascii="맑은 고딕" w:eastAsia="맑은 고딕" w:hAnsi="맑은 고딕" w:hint="eastAsia"/>
        </w:rPr>
        <w:t xml:space="preserve">버튼 클릭 </w:t>
      </w:r>
      <w:r w:rsidRPr="004142CE">
        <w:rPr>
          <w:rFonts w:ascii="맑은 고딕" w:eastAsia="맑은 고딕" w:hAnsi="맑은 고딕"/>
        </w:rPr>
        <w:t>-&gt; Finish</w:t>
      </w:r>
      <w:r w:rsidRPr="004142CE">
        <w:rPr>
          <w:rFonts w:ascii="맑은 고딕" w:eastAsia="맑은 고딕" w:hAnsi="맑은 고딕" w:hint="eastAsia"/>
        </w:rPr>
        <w:t>를 클릭한다.</w:t>
      </w:r>
    </w:p>
    <w:p w:rsidR="00FA5753" w:rsidRPr="004142CE" w:rsidRDefault="00FA5753" w:rsidP="00FA5753">
      <w:pPr>
        <w:spacing w:after="0"/>
        <w:rPr>
          <w:rFonts w:ascii="맑은 고딕" w:eastAsia="맑은 고딕" w:hAnsi="맑은 고딕"/>
        </w:rPr>
      </w:pPr>
    </w:p>
    <w:p w:rsidR="00FA5753" w:rsidRPr="004142CE" w:rsidRDefault="00FA5753" w:rsidP="00FA5753">
      <w:pPr>
        <w:pStyle w:val="2"/>
        <w:spacing w:before="240"/>
        <w:rPr>
          <w:rFonts w:ascii="맑은 고딕" w:eastAsia="맑은 고딕" w:hAnsi="맑은 고딕"/>
        </w:rPr>
      </w:pPr>
      <w:bookmarkStart w:id="38" w:name="_Toc420506829"/>
      <w:r w:rsidRPr="004142CE">
        <w:rPr>
          <w:rFonts w:ascii="맑은 고딕" w:eastAsia="맑은 고딕" w:hAnsi="맑은 고딕" w:hint="eastAsia"/>
          <w:lang w:val="ko-KR"/>
        </w:rPr>
        <w:t>프로젝트 환경 설정</w:t>
      </w:r>
      <w:bookmarkEnd w:id="38"/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파일 업로드용 </w:t>
      </w:r>
      <w:r w:rsidRPr="004142CE">
        <w:rPr>
          <w:rFonts w:ascii="맑은 고딕" w:eastAsia="맑은 고딕" w:hAnsi="맑은 고딕"/>
        </w:rPr>
        <w:t xml:space="preserve">Resource </w:t>
      </w:r>
      <w:r w:rsidRPr="004142CE">
        <w:rPr>
          <w:rFonts w:ascii="맑은 고딕" w:eastAsia="맑은 고딕" w:hAnsi="맑은 고딕" w:hint="eastAsia"/>
        </w:rPr>
        <w:t>경로 생성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C:\WSC_PROJECT\workspace\wsc-1.0\</w:t>
      </w:r>
      <w:r w:rsidRPr="004142CE">
        <w:rPr>
          <w:rFonts w:ascii="맑은 고딕" w:eastAsia="맑은 고딕" w:hAnsi="맑은 고딕" w:hint="eastAsia"/>
        </w:rPr>
        <w:t>upload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C:\WSC_PROJECT\workspace\wsc-1.0\</w:t>
      </w:r>
      <w:r w:rsidRPr="004142CE">
        <w:rPr>
          <w:rFonts w:ascii="맑은 고딕" w:eastAsia="맑은 고딕" w:hAnsi="맑은 고딕" w:hint="eastAsia"/>
        </w:rPr>
        <w:t>upload</w:t>
      </w:r>
      <w:r w:rsidRPr="004142CE">
        <w:rPr>
          <w:rFonts w:ascii="맑은 고딕" w:eastAsia="맑은 고딕" w:hAnsi="맑은 고딕"/>
        </w:rPr>
        <w:t>\</w:t>
      </w:r>
      <w:r w:rsidRPr="004142CE">
        <w:rPr>
          <w:rFonts w:ascii="맑은 고딕" w:eastAsia="맑은 고딕" w:hAnsi="맑은 고딕" w:hint="eastAsia"/>
        </w:rPr>
        <w:t>r</w:t>
      </w:r>
      <w:r w:rsidRPr="004142CE">
        <w:rPr>
          <w:rFonts w:ascii="맑은 고딕" w:eastAsia="맑은 고딕" w:hAnsi="맑은 고딕"/>
        </w:rPr>
        <w:t>eal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C:\WSC_PROJECT\workspace\wsc-1.0\</w:t>
      </w:r>
      <w:r w:rsidRPr="004142CE">
        <w:rPr>
          <w:rFonts w:ascii="맑은 고딕" w:eastAsia="맑은 고딕" w:hAnsi="맑은 고딕" w:hint="eastAsia"/>
        </w:rPr>
        <w:t>upload</w:t>
      </w:r>
      <w:r w:rsidRPr="004142CE">
        <w:rPr>
          <w:rFonts w:ascii="맑은 고딕" w:eastAsia="맑은 고딕" w:hAnsi="맑은 고딕"/>
        </w:rPr>
        <w:t>\temp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C:\WSC_PROJECT\workspace\wsc-1.0\</w:t>
      </w:r>
      <w:r w:rsidRPr="004142CE">
        <w:rPr>
          <w:rFonts w:ascii="맑은 고딕" w:eastAsia="맑은 고딕" w:hAnsi="맑은 고딕" w:hint="eastAsia"/>
        </w:rPr>
        <w:t>upload</w:t>
      </w:r>
      <w:r w:rsidRPr="004142CE">
        <w:rPr>
          <w:rFonts w:ascii="맑은 고딕" w:eastAsia="맑은 고딕" w:hAnsi="맑은 고딕"/>
        </w:rPr>
        <w:t>\excel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{프로젝트}</w:t>
      </w:r>
      <w:r w:rsidRPr="004142CE">
        <w:rPr>
          <w:rFonts w:ascii="맑은 고딕" w:eastAsia="맑은 고딕" w:hAnsi="맑은 고딕"/>
        </w:rPr>
        <w:t xml:space="preserve">/src/main/resources/app.properties </w:t>
      </w:r>
      <w:r w:rsidRPr="004142CE">
        <w:rPr>
          <w:rFonts w:ascii="맑은 고딕" w:eastAsia="맑은 고딕" w:hAnsi="맑은 고딕" w:hint="eastAsia"/>
        </w:rPr>
        <w:t>정보 변경</w:t>
      </w: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  <w:r w:rsidRPr="004142CE">
        <w:rPr>
          <w:rFonts w:ascii="맑은 고딕" w:eastAsia="맑은 고딕" w:hAnsi="맑은 고딕" w:cs="Courier New"/>
          <w:color w:val="00B400"/>
          <w:sz w:val="16"/>
          <w:szCs w:val="16"/>
        </w:rPr>
        <w:t># FILE UPLOAD Physical Path</w:t>
      </w: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  <w:r w:rsidRPr="004142CE">
        <w:rPr>
          <w:rFonts w:ascii="맑은 고딕" w:eastAsia="맑은 고딕" w:hAnsi="맑은 고딕" w:cs="Courier New"/>
          <w:color w:val="000080"/>
          <w:sz w:val="16"/>
          <w:szCs w:val="16"/>
        </w:rPr>
        <w:t>file.upload.temp</w:t>
      </w:r>
      <w:r w:rsidRPr="004142CE">
        <w:rPr>
          <w:rFonts w:ascii="맑은 고딕" w:eastAsia="맑은 고딕" w:hAnsi="맑은 고딕" w:cs="Courier New"/>
          <w:color w:val="008000"/>
          <w:sz w:val="16"/>
          <w:szCs w:val="16"/>
        </w:rPr>
        <w:t>=</w:t>
      </w:r>
      <w:r w:rsidRPr="004142CE">
        <w:rPr>
          <w:rFonts w:ascii="맑은 고딕" w:eastAsia="맑은 고딕" w:hAnsi="맑은 고딕"/>
          <w:color w:val="D7230D" w:themeColor="accent6" w:themeShade="BF"/>
          <w:sz w:val="16"/>
          <w:szCs w:val="16"/>
        </w:rPr>
        <w:t>C:/WSC_PROJECT/workspace/wsc-1.0</w:t>
      </w:r>
      <w:r w:rsidRPr="004142CE">
        <w:rPr>
          <w:rFonts w:ascii="맑은 고딕" w:eastAsia="맑은 고딕" w:hAnsi="맑은 고딕" w:cs="Courier New"/>
          <w:color w:val="800000"/>
          <w:sz w:val="16"/>
          <w:szCs w:val="16"/>
        </w:rPr>
        <w:t>/upload/temp</w:t>
      </w: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  <w:r w:rsidRPr="004142CE">
        <w:rPr>
          <w:rFonts w:ascii="맑은 고딕" w:eastAsia="맑은 고딕" w:hAnsi="맑은 고딕" w:cs="Courier New"/>
          <w:color w:val="000080"/>
          <w:sz w:val="16"/>
          <w:szCs w:val="16"/>
        </w:rPr>
        <w:t>file.upload.real</w:t>
      </w:r>
      <w:r w:rsidRPr="004142CE">
        <w:rPr>
          <w:rFonts w:ascii="맑은 고딕" w:eastAsia="맑은 고딕" w:hAnsi="맑은 고딕" w:cs="Courier New"/>
          <w:color w:val="008000"/>
          <w:sz w:val="16"/>
          <w:szCs w:val="16"/>
        </w:rPr>
        <w:t>=</w:t>
      </w:r>
      <w:r w:rsidRPr="004142CE">
        <w:rPr>
          <w:rFonts w:ascii="맑은 고딕" w:eastAsia="맑은 고딕" w:hAnsi="맑은 고딕"/>
          <w:color w:val="D7230D" w:themeColor="accent6" w:themeShade="BF"/>
          <w:sz w:val="16"/>
          <w:szCs w:val="16"/>
        </w:rPr>
        <w:t>C:/WSC_PROJECT/workspace/wsc-1.0</w:t>
      </w:r>
      <w:r w:rsidRPr="004142CE">
        <w:rPr>
          <w:rFonts w:ascii="맑은 고딕" w:eastAsia="맑은 고딕" w:hAnsi="맑은 고딕" w:cs="Courier New"/>
          <w:color w:val="800000"/>
          <w:sz w:val="16"/>
          <w:szCs w:val="16"/>
        </w:rPr>
        <w:t>/upload/real</w:t>
      </w: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  <w:r w:rsidRPr="004142CE">
        <w:rPr>
          <w:rFonts w:ascii="맑은 고딕" w:eastAsia="맑은 고딕" w:hAnsi="맑은 고딕" w:cs="Courier New"/>
          <w:color w:val="00B400"/>
          <w:sz w:val="16"/>
          <w:szCs w:val="16"/>
        </w:rPr>
        <w:t># Excel Download Template Path</w:t>
      </w: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  <w:r w:rsidRPr="004142CE">
        <w:rPr>
          <w:rFonts w:ascii="맑은 고딕" w:eastAsia="맑은 고딕" w:hAnsi="맑은 고딕" w:cs="Courier New"/>
          <w:color w:val="000080"/>
          <w:sz w:val="16"/>
          <w:szCs w:val="16"/>
        </w:rPr>
        <w:t>excel.template.path</w:t>
      </w:r>
      <w:r w:rsidRPr="004142CE">
        <w:rPr>
          <w:rFonts w:ascii="맑은 고딕" w:eastAsia="맑은 고딕" w:hAnsi="맑은 고딕" w:cs="Courier New"/>
          <w:color w:val="008000"/>
          <w:sz w:val="16"/>
          <w:szCs w:val="16"/>
        </w:rPr>
        <w:t>=</w:t>
      </w:r>
      <w:r w:rsidRPr="004142CE">
        <w:rPr>
          <w:rFonts w:ascii="맑은 고딕" w:eastAsia="맑은 고딕" w:hAnsi="맑은 고딕"/>
          <w:color w:val="D7230D" w:themeColor="accent6" w:themeShade="BF"/>
          <w:sz w:val="16"/>
          <w:szCs w:val="16"/>
        </w:rPr>
        <w:t>C:/WSC_PROJECT/workspace/wsc-1.0</w:t>
      </w:r>
      <w:r w:rsidRPr="004142CE">
        <w:rPr>
          <w:rFonts w:ascii="맑은 고딕" w:eastAsia="맑은 고딕" w:hAnsi="맑은 고딕" w:cs="Courier New"/>
          <w:color w:val="800000"/>
          <w:sz w:val="16"/>
          <w:szCs w:val="16"/>
        </w:rPr>
        <w:t>/src/main/webapp/WEB-INF/templates</w:t>
      </w: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  <w:r w:rsidRPr="004142CE">
        <w:rPr>
          <w:rFonts w:ascii="맑은 고딕" w:eastAsia="맑은 고딕" w:hAnsi="맑은 고딕" w:cs="Courier New"/>
          <w:color w:val="000080"/>
          <w:sz w:val="16"/>
          <w:szCs w:val="16"/>
        </w:rPr>
        <w:t>excel.template.temp</w:t>
      </w:r>
      <w:r w:rsidRPr="004142CE">
        <w:rPr>
          <w:rFonts w:ascii="맑은 고딕" w:eastAsia="맑은 고딕" w:hAnsi="맑은 고딕"/>
          <w:sz w:val="16"/>
          <w:szCs w:val="16"/>
        </w:rPr>
        <w:t>=</w:t>
      </w:r>
      <w:r w:rsidRPr="004142CE">
        <w:rPr>
          <w:rFonts w:ascii="맑은 고딕" w:eastAsia="맑은 고딕" w:hAnsi="맑은 고딕"/>
          <w:color w:val="D7230D" w:themeColor="accent6" w:themeShade="BF"/>
          <w:sz w:val="16"/>
          <w:szCs w:val="16"/>
        </w:rPr>
        <w:t>C:/WSC_PROJECT/workspace/wsc-1.0</w:t>
      </w:r>
      <w:r w:rsidRPr="004142CE">
        <w:rPr>
          <w:rFonts w:ascii="맑은 고딕" w:eastAsia="맑은 고딕" w:hAnsi="맑은 고딕" w:cs="Courier New"/>
          <w:color w:val="800000"/>
          <w:sz w:val="16"/>
          <w:szCs w:val="16"/>
        </w:rPr>
        <w:t>/upload/excel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FA5753" w:rsidRPr="004142CE" w:rsidRDefault="00FA5753" w:rsidP="00FA5753">
      <w:pPr>
        <w:pStyle w:val="2"/>
        <w:spacing w:before="240"/>
        <w:rPr>
          <w:rFonts w:ascii="맑은 고딕" w:eastAsia="맑은 고딕" w:hAnsi="맑은 고딕"/>
        </w:rPr>
      </w:pPr>
      <w:bookmarkStart w:id="39" w:name="_Toc420506830"/>
      <w:r w:rsidRPr="004142CE">
        <w:rPr>
          <w:rFonts w:ascii="맑은 고딕" w:eastAsia="맑은 고딕" w:hAnsi="맑은 고딕" w:hint="eastAsia"/>
          <w:lang w:val="ko-KR"/>
        </w:rPr>
        <w:lastRenderedPageBreak/>
        <w:t>WAS 실행 및 첫 페이지 구동 결과 확인</w:t>
      </w:r>
      <w:bookmarkEnd w:id="39"/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하단에 보이는 </w:t>
      </w:r>
      <w:r w:rsidRPr="004142CE">
        <w:rPr>
          <w:rFonts w:ascii="맑은 고딕" w:eastAsia="맑은 고딕" w:hAnsi="맑은 고딕"/>
        </w:rPr>
        <w:t xml:space="preserve">Servers </w:t>
      </w:r>
      <w:r w:rsidRPr="004142CE">
        <w:rPr>
          <w:rFonts w:ascii="맑은 고딕" w:eastAsia="맑은 고딕" w:hAnsi="맑은 고딕" w:hint="eastAsia"/>
        </w:rPr>
        <w:t>탭</w:t>
      </w:r>
      <w:r w:rsidRPr="004142CE">
        <w:rPr>
          <w:rFonts w:ascii="맑은 고딕" w:eastAsia="맑은 고딕" w:hAnsi="맑은 고딕"/>
        </w:rPr>
        <w:t xml:space="preserve"> - Tomcat v7.0 Server at localhost </w:t>
      </w:r>
      <w:r w:rsidRPr="004142CE">
        <w:rPr>
          <w:rFonts w:ascii="맑은 고딕" w:eastAsia="맑은 고딕" w:hAnsi="맑은 고딕" w:hint="eastAsia"/>
        </w:rPr>
        <w:t xml:space="preserve">선택 </w:t>
      </w:r>
      <w:r w:rsidRPr="004142CE">
        <w:rPr>
          <w:rFonts w:ascii="맑은 고딕" w:eastAsia="맑은 고딕" w:hAnsi="맑은 고딕"/>
        </w:rPr>
        <w:t xml:space="preserve">-&gt; </w:t>
      </w:r>
      <w:r w:rsidRPr="004142CE">
        <w:rPr>
          <w:rFonts w:ascii="맑은 고딕" w:eastAsia="맑은 고딕" w:hAnsi="맑은 고딕" w:hint="eastAsia"/>
        </w:rPr>
        <w:t xml:space="preserve">오른쪽 클릭 </w:t>
      </w:r>
      <w:r w:rsidRPr="004142CE">
        <w:rPr>
          <w:rFonts w:ascii="맑은 고딕" w:eastAsia="맑은 고딕" w:hAnsi="맑은 고딕"/>
        </w:rPr>
        <w:t xml:space="preserve">-&gt; Start </w:t>
      </w:r>
      <w:r w:rsidRPr="004142CE">
        <w:rPr>
          <w:rFonts w:ascii="맑은 고딕" w:eastAsia="맑은 고딕" w:hAnsi="맑은 고딕" w:hint="eastAsia"/>
        </w:rPr>
        <w:t>선택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브라우저에서 다음의 </w:t>
      </w:r>
      <w:r w:rsidRPr="004142CE">
        <w:rPr>
          <w:rFonts w:ascii="맑은 고딕" w:eastAsia="맑은 고딕" w:hAnsi="맑은 고딕"/>
        </w:rPr>
        <w:t>URL</w:t>
      </w:r>
      <w:r w:rsidRPr="004142CE">
        <w:rPr>
          <w:rFonts w:ascii="맑은 고딕" w:eastAsia="맑은 고딕" w:hAnsi="맑은 고딕" w:hint="eastAsia"/>
        </w:rPr>
        <w:t xml:space="preserve">을 클릭 후 로그인 페이지가 나오면 </w:t>
      </w:r>
      <w:r w:rsidRPr="004142CE">
        <w:rPr>
          <w:rFonts w:ascii="맑은 고딕" w:eastAsia="맑은 고딕" w:hAnsi="맑은 고딕"/>
        </w:rPr>
        <w:t>WAS</w:t>
      </w:r>
      <w:r w:rsidRPr="004142CE">
        <w:rPr>
          <w:rFonts w:ascii="맑은 고딕" w:eastAsia="맑은 고딕" w:hAnsi="맑은 고딕" w:hint="eastAsia"/>
        </w:rPr>
        <w:t>는 정상적으로 구동되었음이 확인된다.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User ID / Password</w:t>
      </w:r>
      <w:r w:rsidRPr="004142CE">
        <w:rPr>
          <w:rFonts w:ascii="맑은 고딕" w:eastAsia="맑은 고딕" w:hAnsi="맑은 고딕" w:hint="eastAsia"/>
        </w:rPr>
        <w:t xml:space="preserve">를 입력 후 로그인 버튼을 클릭 </w:t>
      </w:r>
      <w:r w:rsidRPr="004142CE">
        <w:rPr>
          <w:rFonts w:ascii="맑은 고딕" w:eastAsia="맑은 고딕" w:hAnsi="맑은 고딕"/>
        </w:rPr>
        <w:t xml:space="preserve">-&gt; </w:t>
      </w:r>
      <w:r w:rsidRPr="004142CE">
        <w:rPr>
          <w:rFonts w:ascii="맑은 고딕" w:eastAsia="맑은 고딕" w:hAnsi="맑은 고딕" w:hint="eastAsia"/>
        </w:rPr>
        <w:t>메인 페이지가 나오는 것을 확인하면 완료된다.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(</w:t>
      </w:r>
      <w:r w:rsidRPr="004142CE">
        <w:rPr>
          <w:rFonts w:ascii="맑은 고딕" w:eastAsia="맑은 고딕" w:hAnsi="맑은 고딕" w:hint="eastAsia"/>
        </w:rPr>
        <w:t>로그인 정보는 관리자에게 문의하도록 한다.</w:t>
      </w:r>
      <w:r w:rsidRPr="004142CE">
        <w:rPr>
          <w:rFonts w:ascii="맑은 고딕" w:eastAsia="맑은 고딕" w:hAnsi="맑은 고딕"/>
        </w:rPr>
        <w:t>)</w:t>
      </w:r>
    </w:p>
    <w:p w:rsidR="006F448E" w:rsidRPr="004142CE" w:rsidRDefault="006F448E">
      <w:pPr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</w:rPr>
      </w:pPr>
    </w:p>
    <w:p w:rsidR="00FA5753" w:rsidRPr="004142CE" w:rsidRDefault="00FA5753">
      <w:pPr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  <w:lang w:val="ko-KR"/>
        </w:rPr>
      </w:pPr>
      <w:r w:rsidRPr="004142CE">
        <w:rPr>
          <w:rFonts w:ascii="맑은 고딕" w:eastAsia="맑은 고딕" w:hAnsi="맑은 고딕"/>
          <w:lang w:val="ko-KR"/>
        </w:rPr>
        <w:br w:type="page"/>
      </w:r>
    </w:p>
    <w:p w:rsidR="006F448E" w:rsidRPr="004142CE" w:rsidRDefault="009E081A" w:rsidP="006F448E">
      <w:pPr>
        <w:pStyle w:val="1"/>
        <w:spacing w:before="120" w:after="0"/>
        <w:rPr>
          <w:rFonts w:ascii="맑은 고딕" w:eastAsia="맑은 고딕" w:hAnsi="맑은 고딕"/>
          <w:lang w:val="ko-KR"/>
        </w:rPr>
      </w:pPr>
      <w:bookmarkStart w:id="40" w:name="_Toc420506831"/>
      <w:r w:rsidRPr="004142CE">
        <w:rPr>
          <w:rFonts w:ascii="맑은 고딕" w:eastAsia="맑은 고딕" w:hAnsi="맑은 고딕" w:hint="eastAsia"/>
          <w:lang w:val="ko-KR"/>
        </w:rPr>
        <w:lastRenderedPageBreak/>
        <w:t>샘플게시판 개발 가이드</w:t>
      </w:r>
      <w:bookmarkEnd w:id="40"/>
    </w:p>
    <w:p w:rsidR="001C1736" w:rsidRPr="004142CE" w:rsidRDefault="009E081A" w:rsidP="009E081A">
      <w:pPr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일반게시판의 유형에 해당하는 샘플게시판을 단계별로 따라가며 개발해보는 가이드이다.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다음의 규칙에 따라 샘플게시판을 개발해 보도록 한다.</w:t>
      </w:r>
    </w:p>
    <w:tbl>
      <w:tblPr>
        <w:tblW w:w="8784" w:type="dxa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02"/>
        <w:gridCol w:w="7082"/>
      </w:tblGrid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noWrap/>
            <w:vAlign w:val="center"/>
            <w:hideMark/>
          </w:tcPr>
          <w:p w:rsidR="001C1736" w:rsidRPr="004142CE" w:rsidRDefault="001C1736" w:rsidP="00091F3A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b/>
                <w:szCs w:val="18"/>
              </w:rPr>
              <w:t>항목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noWrap/>
            <w:vAlign w:val="center"/>
            <w:hideMark/>
          </w:tcPr>
          <w:p w:rsidR="001C1736" w:rsidRPr="004142CE" w:rsidRDefault="001C1736" w:rsidP="00091F3A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b/>
                <w:szCs w:val="18"/>
              </w:rPr>
              <w:t>값</w:t>
            </w:r>
          </w:p>
        </w:tc>
      </w:tr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게시판 그룹코드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B99</w:t>
            </w:r>
          </w:p>
        </w:tc>
      </w:tr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게시판 명칭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샘플게시판</w:t>
            </w:r>
          </w:p>
        </w:tc>
      </w:tr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첨부파일 경로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/board99</w:t>
            </w:r>
          </w:p>
        </w:tc>
      </w:tr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패키지 명칭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com.</w:t>
            </w:r>
            <w:r w:rsidRPr="004142CE">
              <w:rPr>
                <w:rFonts w:ascii="맑은 고딕" w:eastAsia="맑은 고딕" w:hAnsi="맑은 고딕"/>
                <w:szCs w:val="18"/>
              </w:rPr>
              <w:t>wsc.board</w:t>
            </w:r>
          </w:p>
        </w:tc>
      </w:tr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클래스 기본명칭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Sample</w:t>
            </w:r>
          </w:p>
        </w:tc>
      </w:tr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URL 기본경로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/common/board/sample/</w:t>
            </w:r>
          </w:p>
        </w:tc>
      </w:tr>
    </w:tbl>
    <w:p w:rsidR="00091F3A" w:rsidRPr="004142CE" w:rsidRDefault="00091F3A" w:rsidP="009E081A">
      <w:pPr>
        <w:rPr>
          <w:rFonts w:ascii="맑은 고딕" w:eastAsia="맑은 고딕" w:hAnsi="맑은 고딕"/>
          <w:lang w:val="ko-KR"/>
        </w:rPr>
      </w:pPr>
    </w:p>
    <w:p w:rsidR="00091F3A" w:rsidRPr="004142CE" w:rsidRDefault="00091F3A" w:rsidP="00091F3A">
      <w:pPr>
        <w:rPr>
          <w:rFonts w:ascii="맑은 고딕" w:eastAsia="맑은 고딕" w:hAnsi="맑은 고딕"/>
          <w:lang w:val="ko-KR"/>
        </w:rPr>
      </w:pPr>
    </w:p>
    <w:p w:rsidR="00091F3A" w:rsidRPr="004142CE" w:rsidRDefault="00091F3A" w:rsidP="009E081A">
      <w:pPr>
        <w:rPr>
          <w:rFonts w:ascii="맑은 고딕" w:eastAsia="맑은 고딕" w:hAnsi="맑은 고딕"/>
          <w:lang w:val="ko-KR"/>
        </w:rPr>
      </w:pPr>
    </w:p>
    <w:p w:rsidR="001C1736" w:rsidRPr="004142CE" w:rsidRDefault="001C1736">
      <w:pPr>
        <w:rPr>
          <w:rFonts w:ascii="맑은 고딕" w:eastAsia="맑은 고딕" w:hAnsi="맑은 고딕"/>
          <w:b/>
          <w:bCs/>
          <w:color w:val="5B9BD5" w:themeColor="accent1"/>
          <w:sz w:val="24"/>
          <w:lang w:val="ko-KR"/>
        </w:rPr>
      </w:pPr>
      <w:r w:rsidRPr="004142CE">
        <w:rPr>
          <w:rFonts w:ascii="맑은 고딕" w:eastAsia="맑은 고딕" w:hAnsi="맑은 고딕"/>
          <w:lang w:val="ko-KR"/>
        </w:rPr>
        <w:br w:type="page"/>
      </w:r>
    </w:p>
    <w:p w:rsidR="00465DD0" w:rsidRPr="004142CE" w:rsidRDefault="00D611A2" w:rsidP="00263435">
      <w:pPr>
        <w:pStyle w:val="2"/>
        <w:numPr>
          <w:ilvl w:val="0"/>
          <w:numId w:val="12"/>
        </w:numPr>
        <w:spacing w:before="240"/>
        <w:rPr>
          <w:rFonts w:ascii="맑은 고딕" w:eastAsia="맑은 고딕" w:hAnsi="맑은 고딕"/>
          <w:lang w:val="ko-KR"/>
        </w:rPr>
      </w:pPr>
      <w:bookmarkStart w:id="41" w:name="_Toc420506832"/>
      <w:r w:rsidRPr="004142CE">
        <w:rPr>
          <w:rFonts w:ascii="맑은 고딕" w:eastAsia="맑은 고딕" w:hAnsi="맑은 고딕" w:hint="eastAsia"/>
          <w:lang w:val="ko-KR"/>
        </w:rPr>
        <w:lastRenderedPageBreak/>
        <w:t>게시판 그룹 추가</w:t>
      </w:r>
      <w:bookmarkEnd w:id="41"/>
    </w:p>
    <w:p w:rsidR="00465DD0" w:rsidRPr="004142CE" w:rsidRDefault="00465DD0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관리자로 시스템 로그인 후에 시스템관리 </w:t>
      </w:r>
      <w:r w:rsidRPr="004142CE">
        <w:rPr>
          <w:rFonts w:ascii="맑은 고딕" w:eastAsia="맑은 고딕" w:hAnsi="맑은 고딕"/>
        </w:rPr>
        <w:t xml:space="preserve">– </w:t>
      </w:r>
      <w:r w:rsidRPr="004142CE">
        <w:rPr>
          <w:rFonts w:ascii="맑은 고딕" w:eastAsia="맑은 고딕" w:hAnsi="맑은 고딕" w:hint="eastAsia"/>
        </w:rPr>
        <w:t xml:space="preserve">코드관리로 이동하여 코드그룹을 </w:t>
      </w:r>
      <w:r w:rsidRPr="004142CE">
        <w:rPr>
          <w:rFonts w:ascii="맑은 고딕" w:eastAsia="맑은 고딕" w:hAnsi="맑은 고딕"/>
        </w:rPr>
        <w:t>“</w:t>
      </w:r>
      <w:r w:rsidRPr="004142CE">
        <w:rPr>
          <w:rFonts w:ascii="맑은 고딕" w:eastAsia="맑은 고딕" w:hAnsi="맑은 고딕" w:hint="eastAsia"/>
        </w:rPr>
        <w:t>게시판종류</w:t>
      </w:r>
      <w:r w:rsidRPr="004142CE">
        <w:rPr>
          <w:rFonts w:ascii="맑은 고딕" w:eastAsia="맑은 고딕" w:hAnsi="맑은 고딕"/>
        </w:rPr>
        <w:t>”</w:t>
      </w:r>
      <w:r w:rsidR="00023E21" w:rsidRPr="004142CE">
        <w:rPr>
          <w:rFonts w:ascii="맑은 고딕" w:eastAsia="맑은 고딕" w:hAnsi="맑은 고딕" w:hint="eastAsia"/>
        </w:rPr>
        <w:t>를 조건으로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검색한다.</w:t>
      </w:r>
      <w:r w:rsidR="002B40FB" w:rsidRPr="004142CE">
        <w:rPr>
          <w:rFonts w:ascii="맑은 고딕" w:eastAsia="맑은 고딕" w:hAnsi="맑은 고딕"/>
        </w:rPr>
        <w:t xml:space="preserve"> </w:t>
      </w:r>
      <w:r w:rsidR="00023E21" w:rsidRPr="004142CE">
        <w:rPr>
          <w:rFonts w:ascii="맑은 고딕" w:eastAsia="맑은 고딕" w:hAnsi="맑은 고딕" w:hint="eastAsia"/>
        </w:rPr>
        <w:t xml:space="preserve">등록 폼에서 코드그룹을 </w:t>
      </w:r>
      <w:r w:rsidR="00023E21" w:rsidRPr="004142CE">
        <w:rPr>
          <w:rFonts w:ascii="맑은 고딕" w:eastAsia="맑은 고딕" w:hAnsi="맑은 고딕"/>
        </w:rPr>
        <w:t>“</w:t>
      </w:r>
      <w:r w:rsidR="00023E21" w:rsidRPr="004142CE">
        <w:rPr>
          <w:rFonts w:ascii="맑은 고딕" w:eastAsia="맑은 고딕" w:hAnsi="맑은 고딕" w:hint="eastAsia"/>
        </w:rPr>
        <w:t>게시판종류</w:t>
      </w:r>
      <w:r w:rsidR="00023E21" w:rsidRPr="004142CE">
        <w:rPr>
          <w:rFonts w:ascii="맑은 고딕" w:eastAsia="맑은 고딕" w:hAnsi="맑은 고딕"/>
        </w:rPr>
        <w:t>”</w:t>
      </w:r>
      <w:r w:rsidR="00023E21" w:rsidRPr="004142CE">
        <w:rPr>
          <w:rFonts w:ascii="맑은 고딕" w:eastAsia="맑은 고딕" w:hAnsi="맑은 고딕" w:hint="eastAsia"/>
        </w:rPr>
        <w:t>로 선택하고,</w:t>
      </w:r>
      <w:r w:rsidR="00023E21" w:rsidRPr="004142CE">
        <w:rPr>
          <w:rFonts w:ascii="맑은 고딕" w:eastAsia="맑은 고딕" w:hAnsi="맑은 고딕"/>
        </w:rPr>
        <w:t xml:space="preserve"> </w:t>
      </w:r>
      <w:r w:rsidR="00023E21" w:rsidRPr="004142CE">
        <w:rPr>
          <w:rFonts w:ascii="맑은 고딕" w:eastAsia="맑은 고딕" w:hAnsi="맑은 고딕" w:hint="eastAsia"/>
        </w:rPr>
        <w:t>코드,</w:t>
      </w:r>
      <w:r w:rsidR="00023E21" w:rsidRPr="004142CE">
        <w:rPr>
          <w:rFonts w:ascii="맑은 고딕" w:eastAsia="맑은 고딕" w:hAnsi="맑은 고딕"/>
        </w:rPr>
        <w:t xml:space="preserve"> </w:t>
      </w:r>
      <w:r w:rsidR="00023E21" w:rsidRPr="004142CE">
        <w:rPr>
          <w:rFonts w:ascii="맑은 고딕" w:eastAsia="맑은 고딕" w:hAnsi="맑은 고딕" w:hint="eastAsia"/>
        </w:rPr>
        <w:t>순서,</w:t>
      </w:r>
      <w:r w:rsidR="00023E21" w:rsidRPr="004142CE">
        <w:rPr>
          <w:rFonts w:ascii="맑은 고딕" w:eastAsia="맑은 고딕" w:hAnsi="맑은 고딕"/>
        </w:rPr>
        <w:t xml:space="preserve"> </w:t>
      </w:r>
      <w:r w:rsidR="00023E21" w:rsidRPr="004142CE">
        <w:rPr>
          <w:rFonts w:ascii="맑은 고딕" w:eastAsia="맑은 고딕" w:hAnsi="맑은 고딕" w:hint="eastAsia"/>
        </w:rPr>
        <w:t>코드명칭, 사용유무를 입력한 후,</w:t>
      </w:r>
      <w:r w:rsidR="00023E21" w:rsidRPr="004142CE">
        <w:rPr>
          <w:rFonts w:ascii="맑은 고딕" w:eastAsia="맑은 고딕" w:hAnsi="맑은 고딕"/>
        </w:rPr>
        <w:t xml:space="preserve"> </w:t>
      </w:r>
      <w:r w:rsidR="00023E21" w:rsidRPr="004142CE">
        <w:rPr>
          <w:rFonts w:ascii="맑은 고딕" w:eastAsia="맑은 고딕" w:hAnsi="맑은 고딕" w:hint="eastAsia"/>
        </w:rPr>
        <w:t>저장버튼을 클릭한다.</w:t>
      </w:r>
    </w:p>
    <w:p w:rsidR="002B40FB" w:rsidRPr="004142CE" w:rsidRDefault="002B40FB" w:rsidP="002B40FB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29FCAA" wp14:editId="18CEF03C">
                <wp:simplePos x="0" y="0"/>
                <wp:positionH relativeFrom="column">
                  <wp:posOffset>647700</wp:posOffset>
                </wp:positionH>
                <wp:positionV relativeFrom="paragraph">
                  <wp:posOffset>3194685</wp:posOffset>
                </wp:positionV>
                <wp:extent cx="5124450" cy="647700"/>
                <wp:effectExtent l="0" t="0" r="19050" b="1905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6477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493D" w:rsidRDefault="003A493D" w:rsidP="002B40FB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  <w:p w:rsidR="003A493D" w:rsidRPr="002B40FB" w:rsidRDefault="003A493D" w:rsidP="002B40FB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  <w:r w:rsidRPr="002B40FB">
                              <w:rPr>
                                <w:rFonts w:ascii="맑은 고딕" w:eastAsia="맑은 고딕" w:hAnsi="맑은 고딕" w:hint="eastAsia"/>
                                <w:b/>
                                <w:color w:val="CE990B" w:themeColor="accent3" w:themeShade="BF"/>
                              </w:rPr>
                              <w:t>입</w:t>
                            </w:r>
                            <w:r w:rsidRPr="002B40FB"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  <w:t>력항목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9FCAA" id="직사각형 2" o:spid="_x0000_s1036" style="position:absolute;left:0;text-align:left;margin-left:51pt;margin-top:251.55pt;width:403.5pt;height:5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" fillcolor="#f4bf2e [3206]" strokecolor="#896507 [1606]" strokeweight="2pt">
                <v:fill opacity="13878f"/>
                <v:textbox>
                  <w:txbxContent>
                    <w:p w:rsidR="003A493D" w:rsidRDefault="003A493D" w:rsidP="002B40FB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  <w:p w:rsidR="003A493D" w:rsidRPr="002B40FB" w:rsidRDefault="003A493D" w:rsidP="002B40FB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  <w:r w:rsidRPr="002B40FB">
                        <w:rPr>
                          <w:rFonts w:ascii="맑은 고딕" w:eastAsia="맑은 고딕" w:hAnsi="맑은 고딕" w:hint="eastAsia"/>
                          <w:b/>
                          <w:color w:val="CE990B" w:themeColor="accent3" w:themeShade="BF"/>
                        </w:rPr>
                        <w:t>입</w:t>
                      </w:r>
                      <w:r w:rsidRPr="002B40FB"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  <w:t>력항목</w:t>
                      </w:r>
                    </w:p>
                  </w:txbxContent>
                </v:textbox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55E2FC8C" wp14:editId="7FFF5D06">
            <wp:extent cx="5410200" cy="518593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게시판유형등록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18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736" w:rsidRPr="004142CE" w:rsidRDefault="001C1736" w:rsidP="001C1736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023E21" w:rsidRPr="004142CE" w:rsidRDefault="00023E2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자바소스폴더</w:t>
      </w:r>
      <w:r w:rsidRPr="004142CE">
        <w:rPr>
          <w:rFonts w:ascii="맑은 고딕" w:eastAsia="맑은 고딕" w:hAnsi="맑은 고딕" w:hint="eastAsia"/>
        </w:rPr>
        <w:t xml:space="preserve">에서 </w:t>
      </w:r>
      <w:r w:rsidRPr="004142CE">
        <w:rPr>
          <w:rFonts w:ascii="맑은 고딕" w:eastAsia="맑은 고딕" w:hAnsi="맑은 고딕"/>
        </w:rPr>
        <w:t>com.wsc.common.</w:t>
      </w:r>
      <w:r w:rsidR="007A23DA" w:rsidRPr="004142CE">
        <w:rPr>
          <w:rFonts w:ascii="맑은 고딕" w:eastAsia="맑은 고딕" w:hAnsi="맑은 고딕"/>
        </w:rPr>
        <w:t>board.</w:t>
      </w:r>
      <w:r w:rsidRPr="004142CE">
        <w:rPr>
          <w:rFonts w:ascii="맑은 고딕" w:eastAsia="맑은 고딕" w:hAnsi="맑은 고딕"/>
        </w:rPr>
        <w:t>BoardGroup</w:t>
      </w:r>
      <w:r w:rsidRPr="004142CE">
        <w:rPr>
          <w:rFonts w:ascii="맑은 고딕" w:eastAsia="맑은 고딕" w:hAnsi="맑은 고딕" w:hint="eastAsia"/>
        </w:rPr>
        <w:t>클래스</w:t>
      </w:r>
      <w:r w:rsidR="007A23DA" w:rsidRPr="004142CE">
        <w:rPr>
          <w:rFonts w:ascii="맑은 고딕" w:eastAsia="맑은 고딕" w:hAnsi="맑은 고딕" w:hint="eastAsia"/>
        </w:rPr>
        <w:t>에</w:t>
      </w:r>
      <w:r w:rsidRPr="004142CE">
        <w:rPr>
          <w:rFonts w:ascii="맑은 고딕" w:eastAsia="맑은 고딕" w:hAnsi="맑은 고딕" w:hint="eastAsia"/>
        </w:rPr>
        <w:t xml:space="preserve"> 위에 입력한 코드에 해당되는 정보를 다음과 같이 입력한 후 저장한다.</w:t>
      </w:r>
    </w:p>
    <w:p w:rsidR="00023E21" w:rsidRPr="004142CE" w:rsidRDefault="00023E21" w:rsidP="00023E21">
      <w:pPr>
        <w:pStyle w:val="af2"/>
        <w:spacing w:after="0"/>
        <w:ind w:leftChars="0" w:left="760"/>
        <w:rPr>
          <w:rFonts w:ascii="맑은 고딕" w:eastAsia="맑은 고딕" w:hAnsi="맑은 고딕" w:cs="Courier New"/>
          <w:color w:val="000000"/>
          <w:sz w:val="20"/>
        </w:rPr>
      </w:pPr>
      <w:r w:rsidRPr="004142CE">
        <w:rPr>
          <w:rFonts w:ascii="맑은 고딕" w:eastAsia="맑은 고딕" w:hAnsi="맑은 고딕" w:cs="Courier New"/>
          <w:b/>
          <w:bCs/>
          <w:i/>
          <w:iCs/>
          <w:color w:val="0000C0"/>
          <w:sz w:val="20"/>
        </w:rPr>
        <w:t>SAMPLE</w:t>
      </w:r>
      <w:r w:rsidRPr="004142CE">
        <w:rPr>
          <w:rFonts w:ascii="맑은 고딕" w:eastAsia="맑은 고딕" w:hAnsi="맑은 고딕" w:cs="Courier New"/>
          <w:color w:val="000000"/>
          <w:sz w:val="20"/>
        </w:rPr>
        <w:t xml:space="preserve"> (</w:t>
      </w:r>
      <w:r w:rsidRPr="004142CE">
        <w:rPr>
          <w:rFonts w:ascii="맑은 고딕" w:eastAsia="맑은 고딕" w:hAnsi="맑은 고딕" w:cs="Courier New"/>
          <w:color w:val="2A00FF"/>
          <w:sz w:val="20"/>
        </w:rPr>
        <w:t>"B99"</w:t>
      </w:r>
      <w:r w:rsidRPr="004142CE">
        <w:rPr>
          <w:rFonts w:ascii="맑은 고딕" w:eastAsia="맑은 고딕" w:hAnsi="맑은 고딕" w:cs="Courier New"/>
          <w:color w:val="000000"/>
          <w:sz w:val="20"/>
        </w:rPr>
        <w:t xml:space="preserve">, </w:t>
      </w:r>
      <w:r w:rsidRPr="004142CE">
        <w:rPr>
          <w:rFonts w:ascii="맑은 고딕" w:eastAsia="맑은 고딕" w:hAnsi="맑은 고딕" w:cs="Courier New"/>
          <w:color w:val="2A00FF"/>
          <w:sz w:val="20"/>
        </w:rPr>
        <w:t>"ALL"</w:t>
      </w:r>
      <w:r w:rsidRPr="004142CE">
        <w:rPr>
          <w:rFonts w:ascii="맑은 고딕" w:eastAsia="맑은 고딕" w:hAnsi="맑은 고딕" w:cs="Courier New"/>
          <w:color w:val="000000"/>
          <w:sz w:val="20"/>
        </w:rPr>
        <w:t xml:space="preserve">, </w:t>
      </w:r>
      <w:r w:rsidRPr="004142CE">
        <w:rPr>
          <w:rFonts w:ascii="맑은 고딕" w:eastAsia="맑은 고딕" w:hAnsi="맑은 고딕" w:cs="Courier New"/>
          <w:color w:val="2A00FF"/>
          <w:sz w:val="20"/>
        </w:rPr>
        <w:t>"샘플게시판"</w:t>
      </w:r>
      <w:r w:rsidRPr="004142CE">
        <w:rPr>
          <w:rFonts w:ascii="맑은 고딕" w:eastAsia="맑은 고딕" w:hAnsi="맑은 고딕" w:cs="Courier New"/>
          <w:color w:val="000000"/>
          <w:sz w:val="20"/>
        </w:rPr>
        <w:t>)</w:t>
      </w:r>
    </w:p>
    <w:p w:rsidR="002B40FB" w:rsidRPr="004142CE" w:rsidRDefault="002B40FB" w:rsidP="00023E21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5CBBEB" wp14:editId="50A1F246">
                <wp:simplePos x="0" y="0"/>
                <wp:positionH relativeFrom="margin">
                  <wp:posOffset>532765</wp:posOffset>
                </wp:positionH>
                <wp:positionV relativeFrom="paragraph">
                  <wp:posOffset>1819275</wp:posOffset>
                </wp:positionV>
                <wp:extent cx="3381375" cy="190500"/>
                <wp:effectExtent l="0" t="0" r="28575" b="1905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493D" w:rsidRPr="002B40FB" w:rsidRDefault="003A493D" w:rsidP="002B40FB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CBBEB" id="직사각형 5" o:spid="_x0000_s1037" style="position:absolute;left:0;text-align:left;margin-left:41.95pt;margin-top:143.25pt;width:266.25pt;height:1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" fillcolor="#f4bf2e [3206]" strokecolor="#896507 [1606]" strokeweight="2pt">
                <v:fill opacity="13878f"/>
                <v:textbox>
                  <w:txbxContent>
                    <w:p w:rsidR="003A493D" w:rsidRPr="002B40FB" w:rsidRDefault="003A493D" w:rsidP="002B40FB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6FD84157" wp14:editId="564FA59C">
            <wp:extent cx="3343275" cy="2549246"/>
            <wp:effectExtent l="19050" t="19050" r="9525" b="2286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게시판2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840" cy="2561115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A23DA" w:rsidRPr="004142CE" w:rsidRDefault="007A23DA" w:rsidP="00263435">
      <w:pPr>
        <w:pStyle w:val="2"/>
        <w:numPr>
          <w:ilvl w:val="0"/>
          <w:numId w:val="12"/>
        </w:numPr>
        <w:spacing w:before="240"/>
        <w:rPr>
          <w:rFonts w:ascii="맑은 고딕" w:eastAsia="맑은 고딕" w:hAnsi="맑은 고딕"/>
          <w:lang w:val="ko-KR"/>
        </w:rPr>
      </w:pPr>
      <w:bookmarkStart w:id="42" w:name="_Toc420506833"/>
      <w:r w:rsidRPr="004142CE">
        <w:rPr>
          <w:rFonts w:ascii="맑은 고딕" w:eastAsia="맑은 고딕" w:hAnsi="맑은 고딕" w:hint="eastAsia"/>
          <w:lang w:val="ko-KR"/>
        </w:rPr>
        <w:t>첨부파일 정보 추가</w:t>
      </w:r>
      <w:bookmarkEnd w:id="42"/>
    </w:p>
    <w:p w:rsidR="007A23DA" w:rsidRPr="004142CE" w:rsidRDefault="007A23D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자바소스폴더</w:t>
      </w:r>
      <w:r w:rsidRPr="004142CE">
        <w:rPr>
          <w:rFonts w:ascii="맑은 고딕" w:eastAsia="맑은 고딕" w:hAnsi="맑은 고딕" w:hint="eastAsia"/>
        </w:rPr>
        <w:t xml:space="preserve">에서 </w:t>
      </w:r>
      <w:r w:rsidRPr="004142CE">
        <w:rPr>
          <w:rFonts w:ascii="맑은 고딕" w:eastAsia="맑은 고딕" w:hAnsi="맑은 고딕"/>
        </w:rPr>
        <w:t>com.wsc.common.</w:t>
      </w:r>
      <w:r w:rsidRPr="004142CE">
        <w:rPr>
          <w:rFonts w:ascii="맑은 고딕" w:eastAsia="맑은 고딕" w:hAnsi="맑은 고딕" w:hint="eastAsia"/>
        </w:rPr>
        <w:t>file</w:t>
      </w:r>
      <w:r w:rsidRPr="004142CE">
        <w:rPr>
          <w:rFonts w:ascii="맑은 고딕" w:eastAsia="맑은 고딕" w:hAnsi="맑은 고딕"/>
        </w:rPr>
        <w:t xml:space="preserve">.FileDirectory </w:t>
      </w:r>
      <w:r w:rsidRPr="004142CE">
        <w:rPr>
          <w:rFonts w:ascii="맑은 고딕" w:eastAsia="맑은 고딕" w:hAnsi="맑은 고딕" w:hint="eastAsia"/>
        </w:rPr>
        <w:t>클래스에 다음과 같이 입력한 후 저장한다.</w:t>
      </w:r>
    </w:p>
    <w:p w:rsidR="007A23DA" w:rsidRPr="004142CE" w:rsidRDefault="007A23DA" w:rsidP="007A23DA">
      <w:pPr>
        <w:pStyle w:val="af2"/>
        <w:spacing w:after="0"/>
        <w:ind w:leftChars="0" w:left="760"/>
        <w:rPr>
          <w:rFonts w:ascii="맑은 고딕" w:eastAsia="맑은 고딕" w:hAnsi="맑은 고딕" w:cs="Courier New"/>
          <w:color w:val="000000"/>
          <w:sz w:val="20"/>
        </w:rPr>
      </w:pPr>
      <w:r w:rsidRPr="004142CE">
        <w:rPr>
          <w:rFonts w:ascii="맑은 고딕" w:eastAsia="맑은 고딕" w:hAnsi="맑은 고딕" w:cs="Courier New"/>
          <w:b/>
          <w:bCs/>
          <w:i/>
          <w:iCs/>
          <w:color w:val="0000C0"/>
          <w:sz w:val="20"/>
        </w:rPr>
        <w:t>BOARD_SAMPLE</w:t>
      </w:r>
      <w:r w:rsidRPr="004142CE">
        <w:rPr>
          <w:rFonts w:ascii="맑은 고딕" w:eastAsia="맑은 고딕" w:hAnsi="맑은 고딕" w:cs="Courier New"/>
          <w:color w:val="000000"/>
          <w:sz w:val="20"/>
        </w:rPr>
        <w:t xml:space="preserve"> (</w:t>
      </w:r>
      <w:r w:rsidRPr="004142CE">
        <w:rPr>
          <w:rFonts w:ascii="맑은 고딕" w:eastAsia="맑은 고딕" w:hAnsi="맑은 고딕" w:cs="Courier New"/>
          <w:color w:val="2A00FF"/>
          <w:sz w:val="20"/>
        </w:rPr>
        <w:t>"/board99"</w:t>
      </w:r>
      <w:r w:rsidRPr="004142CE">
        <w:rPr>
          <w:rFonts w:ascii="맑은 고딕" w:eastAsia="맑은 고딕" w:hAnsi="맑은 고딕" w:cs="Courier New"/>
          <w:color w:val="000000"/>
          <w:sz w:val="20"/>
        </w:rPr>
        <w:t xml:space="preserve">, </w:t>
      </w:r>
      <w:r w:rsidRPr="004142CE">
        <w:rPr>
          <w:rFonts w:ascii="맑은 고딕" w:eastAsia="맑은 고딕" w:hAnsi="맑은 고딕" w:cs="Courier New"/>
          <w:color w:val="2A00FF"/>
          <w:sz w:val="20"/>
        </w:rPr>
        <w:t>"B99"</w:t>
      </w:r>
      <w:r w:rsidRPr="004142CE">
        <w:rPr>
          <w:rFonts w:ascii="맑은 고딕" w:eastAsia="맑은 고딕" w:hAnsi="맑은 고딕" w:cs="Courier New"/>
          <w:color w:val="000000"/>
          <w:sz w:val="20"/>
        </w:rPr>
        <w:t xml:space="preserve">, </w:t>
      </w:r>
      <w:r w:rsidRPr="004142CE">
        <w:rPr>
          <w:rFonts w:ascii="맑은 고딕" w:eastAsia="맑은 고딕" w:hAnsi="맑은 고딕" w:cs="Courier New"/>
          <w:color w:val="2A00FF"/>
          <w:sz w:val="20"/>
        </w:rPr>
        <w:t>"샘플게시판"</w:t>
      </w:r>
      <w:r w:rsidRPr="004142CE">
        <w:rPr>
          <w:rFonts w:ascii="맑은 고딕" w:eastAsia="맑은 고딕" w:hAnsi="맑은 고딕" w:cs="Courier New"/>
          <w:color w:val="000000"/>
          <w:sz w:val="20"/>
        </w:rPr>
        <w:t>)</w:t>
      </w:r>
    </w:p>
    <w:p w:rsidR="002B40FB" w:rsidRPr="004142CE" w:rsidRDefault="00CC54CB" w:rsidP="007A23DA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8CAEC5" wp14:editId="3F19A4C4">
                <wp:simplePos x="0" y="0"/>
                <wp:positionH relativeFrom="margin">
                  <wp:posOffset>485775</wp:posOffset>
                </wp:positionH>
                <wp:positionV relativeFrom="paragraph">
                  <wp:posOffset>1898650</wp:posOffset>
                </wp:positionV>
                <wp:extent cx="3381375" cy="190500"/>
                <wp:effectExtent l="0" t="0" r="28575" b="1905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493D" w:rsidRPr="002B40FB" w:rsidRDefault="003A493D" w:rsidP="00CC54CB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CAEC5" id="직사각형 11" o:spid="_x0000_s1038" style="position:absolute;left:0;text-align:left;margin-left:38.25pt;margin-top:149.5pt;width:266.25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" fillcolor="#f4bf2e [3206]" strokecolor="#896507 [1606]" strokeweight="2pt">
                <v:fill opacity="13878f"/>
                <v:textbox>
                  <w:txbxContent>
                    <w:p w:rsidR="003A493D" w:rsidRPr="002B40FB" w:rsidRDefault="003A493D" w:rsidP="00CC54CB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B40FB" w:rsidRPr="004142CE">
        <w:rPr>
          <w:rFonts w:ascii="맑은 고딕" w:eastAsia="맑은 고딕" w:hAnsi="맑은 고딕"/>
          <w:noProof/>
        </w:rPr>
        <w:drawing>
          <wp:inline distT="0" distB="0" distL="0" distR="0" wp14:anchorId="48912704" wp14:editId="03929A06">
            <wp:extent cx="3444826" cy="2714625"/>
            <wp:effectExtent l="19050" t="19050" r="2286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경로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75" cy="2720180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23E21" w:rsidRPr="004142CE" w:rsidRDefault="007C7CC3" w:rsidP="00263435">
      <w:pPr>
        <w:pStyle w:val="2"/>
        <w:numPr>
          <w:ilvl w:val="0"/>
          <w:numId w:val="12"/>
        </w:numPr>
        <w:spacing w:before="240"/>
        <w:rPr>
          <w:rFonts w:ascii="맑은 고딕" w:eastAsia="맑은 고딕" w:hAnsi="맑은 고딕"/>
          <w:lang w:val="ko-KR"/>
        </w:rPr>
      </w:pPr>
      <w:bookmarkStart w:id="43" w:name="_Toc420506834"/>
      <w:r w:rsidRPr="004142CE">
        <w:rPr>
          <w:rFonts w:ascii="맑은 고딕" w:eastAsia="맑은 고딕" w:hAnsi="맑은 고딕" w:hint="eastAsia"/>
          <w:lang w:val="ko-KR"/>
        </w:rPr>
        <w:t xml:space="preserve">게시판 </w:t>
      </w:r>
      <w:r w:rsidR="00D611A2" w:rsidRPr="004142CE">
        <w:rPr>
          <w:rFonts w:ascii="맑은 고딕" w:eastAsia="맑은 고딕" w:hAnsi="맑은 고딕" w:hint="eastAsia"/>
          <w:lang w:val="ko-KR"/>
        </w:rPr>
        <w:t>클래스 생성</w:t>
      </w:r>
      <w:bookmarkEnd w:id="43"/>
      <w:r w:rsidR="00D62D3A" w:rsidRPr="004142CE">
        <w:rPr>
          <w:rFonts w:ascii="맑은 고딕" w:eastAsia="맑은 고딕" w:hAnsi="맑은 고딕"/>
        </w:rPr>
        <w:t xml:space="preserve"> </w:t>
      </w:r>
    </w:p>
    <w:p w:rsidR="00023E21" w:rsidRPr="004142CE" w:rsidRDefault="00023E2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이클립스에서 </w:t>
      </w:r>
      <w:r w:rsidR="004A4A4F" w:rsidRPr="004142CE">
        <w:rPr>
          <w:rFonts w:ascii="맑은 고딕" w:eastAsia="맑은 고딕" w:hAnsi="맑은 고딕" w:hint="eastAsia"/>
        </w:rPr>
        <w:t>com.wsc.common.board.</w:t>
      </w:r>
      <w:r w:rsidRPr="004142CE">
        <w:rPr>
          <w:rFonts w:ascii="맑은 고딕" w:eastAsia="맑은 고딕" w:hAnsi="맑은 고딕" w:hint="eastAsia"/>
        </w:rPr>
        <w:t>B</w:t>
      </w:r>
      <w:r w:rsidRPr="004142CE">
        <w:rPr>
          <w:rFonts w:ascii="맑은 고딕" w:eastAsia="맑은 고딕" w:hAnsi="맑은 고딕"/>
        </w:rPr>
        <w:t xml:space="preserve">oardController </w:t>
      </w:r>
      <w:r w:rsidRPr="004142CE">
        <w:rPr>
          <w:rFonts w:ascii="맑은 고딕" w:eastAsia="맑은 고딕" w:hAnsi="맑은 고딕" w:hint="eastAsia"/>
        </w:rPr>
        <w:t xml:space="preserve">클래스를 </w:t>
      </w:r>
      <w:r w:rsidR="004A4A4F" w:rsidRPr="004142CE">
        <w:rPr>
          <w:rFonts w:ascii="맑은 고딕" w:eastAsia="맑은 고딕" w:hAnsi="맑은 고딕" w:hint="eastAsia"/>
        </w:rPr>
        <w:t>C</w:t>
      </w:r>
      <w:r w:rsidR="004A4A4F" w:rsidRPr="004142CE">
        <w:rPr>
          <w:rFonts w:ascii="맑은 고딕" w:eastAsia="맑은 고딕" w:hAnsi="맑은 고딕"/>
        </w:rPr>
        <w:t>opy</w:t>
      </w:r>
      <w:r w:rsidRPr="004142CE">
        <w:rPr>
          <w:rFonts w:ascii="맑은 고딕" w:eastAsia="맑은 고딕" w:hAnsi="맑은 고딕" w:hint="eastAsia"/>
        </w:rPr>
        <w:t xml:space="preserve">하여 해당 패키지에 </w:t>
      </w:r>
      <w:r w:rsidR="004A4A4F" w:rsidRPr="004142CE">
        <w:rPr>
          <w:rFonts w:ascii="맑은 고딕" w:eastAsia="맑은 고딕" w:hAnsi="맑은 고딕" w:hint="eastAsia"/>
        </w:rPr>
        <w:t>Paste</w:t>
      </w:r>
      <w:r w:rsidRPr="004142CE">
        <w:rPr>
          <w:rFonts w:ascii="맑은 고딕" w:eastAsia="맑은 고딕" w:hAnsi="맑은 고딕" w:hint="eastAsia"/>
        </w:rPr>
        <w:t xml:space="preserve">한 후에 </w:t>
      </w:r>
      <w:r w:rsidRPr="004142CE">
        <w:rPr>
          <w:rFonts w:ascii="맑은 고딕" w:eastAsia="맑은 고딕" w:hAnsi="맑은 고딕"/>
        </w:rPr>
        <w:t xml:space="preserve">SampleController </w:t>
      </w:r>
      <w:r w:rsidRPr="004142CE">
        <w:rPr>
          <w:rFonts w:ascii="맑은 고딕" w:eastAsia="맑은 고딕" w:hAnsi="맑은 고딕" w:hint="eastAsia"/>
        </w:rPr>
        <w:t>로 명명한다.</w:t>
      </w:r>
    </w:p>
    <w:p w:rsidR="00023E21" w:rsidRPr="004142CE" w:rsidRDefault="00023E2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SampleController</w:t>
      </w:r>
      <w:r w:rsidRPr="004142CE">
        <w:rPr>
          <w:rFonts w:ascii="맑은 고딕" w:eastAsia="맑은 고딕" w:hAnsi="맑은 고딕" w:hint="eastAsia"/>
        </w:rPr>
        <w:t xml:space="preserve">에서 </w:t>
      </w:r>
      <w:r w:rsidR="004A4A4F" w:rsidRPr="004142CE">
        <w:rPr>
          <w:rFonts w:ascii="맑은 고딕" w:eastAsia="맑은 고딕" w:hAnsi="맑은 고딕" w:hint="eastAsia"/>
        </w:rPr>
        <w:t xml:space="preserve">선언부의 </w:t>
      </w:r>
      <w:r w:rsidR="004A4A4F" w:rsidRPr="004142CE">
        <w:rPr>
          <w:rFonts w:ascii="맑은 고딕" w:eastAsia="맑은 고딕" w:hAnsi="맑은 고딕"/>
        </w:rPr>
        <w:t xml:space="preserve">@RequestMapping “/common/board” </w:t>
      </w:r>
      <w:r w:rsidR="004A4A4F" w:rsidRPr="004142CE">
        <w:rPr>
          <w:rFonts w:ascii="맑은 고딕" w:eastAsia="맑은 고딕" w:hAnsi="맑은 고딕" w:hint="eastAsia"/>
        </w:rPr>
        <w:t xml:space="preserve">를 </w:t>
      </w:r>
      <w:r w:rsidR="004A4A4F" w:rsidRPr="004142CE">
        <w:rPr>
          <w:rFonts w:ascii="맑은 고딕" w:eastAsia="맑은 고딕" w:hAnsi="맑은 고딕"/>
        </w:rPr>
        <w:t>“/</w:t>
      </w:r>
      <w:r w:rsidR="004A4A4F" w:rsidRPr="004142CE">
        <w:rPr>
          <w:rFonts w:ascii="맑은 고딕" w:eastAsia="맑은 고딕" w:hAnsi="맑은 고딕" w:hint="eastAsia"/>
        </w:rPr>
        <w:t>common/board/sample</w:t>
      </w:r>
      <w:r w:rsidR="004A4A4F" w:rsidRPr="004142CE">
        <w:rPr>
          <w:rFonts w:ascii="맑은 고딕" w:eastAsia="맑은 고딕" w:hAnsi="맑은 고딕"/>
        </w:rPr>
        <w:t>”</w:t>
      </w:r>
      <w:r w:rsidR="004A4A4F" w:rsidRPr="004142CE">
        <w:rPr>
          <w:rFonts w:ascii="맑은 고딕" w:eastAsia="맑은 고딕" w:hAnsi="맑은 고딕" w:hint="eastAsia"/>
        </w:rPr>
        <w:t>로 수정한다.</w:t>
      </w: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4A4A4F" w:rsidRPr="004142CE" w:rsidRDefault="004A4A4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lastRenderedPageBreak/>
        <w:t>SampleController</w:t>
      </w:r>
      <w:r w:rsidRPr="004142CE">
        <w:rPr>
          <w:rFonts w:ascii="맑은 고딕" w:eastAsia="맑은 고딕" w:hAnsi="맑은 고딕" w:hint="eastAsia"/>
        </w:rPr>
        <w:t xml:space="preserve">의 </w:t>
      </w:r>
      <w:r w:rsidRPr="004142CE">
        <w:rPr>
          <w:rFonts w:ascii="맑은 고딕" w:eastAsia="맑은 고딕" w:hAnsi="맑은 고딕"/>
        </w:rPr>
        <w:t>BoardGroup</w:t>
      </w:r>
      <w:r w:rsidRPr="004142CE">
        <w:rPr>
          <w:rFonts w:ascii="맑은 고딕" w:eastAsia="맑은 고딕" w:hAnsi="맑은 고딕" w:hint="eastAsia"/>
        </w:rPr>
        <w:t xml:space="preserve">에 해당되는 부분을 </w:t>
      </w:r>
      <w:proofErr w:type="gramStart"/>
      <w:r w:rsidRPr="004142CE">
        <w:rPr>
          <w:rFonts w:ascii="맑은 고딕" w:eastAsia="맑은 고딕" w:hAnsi="맑은 고딕"/>
        </w:rPr>
        <w:t>BoardGroup.GENERAL</w:t>
      </w:r>
      <w:r w:rsidRPr="004142CE">
        <w:rPr>
          <w:rFonts w:ascii="맑은 고딕" w:eastAsia="맑은 고딕" w:hAnsi="맑은 고딕" w:hint="eastAsia"/>
        </w:rPr>
        <w:t>에서</w:t>
      </w:r>
      <w:proofErr w:type="gramEnd"/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>BoardGroup.SAMPLE</w:t>
      </w:r>
      <w:r w:rsidRPr="004142CE">
        <w:rPr>
          <w:rFonts w:ascii="맑은 고딕" w:eastAsia="맑은 고딕" w:hAnsi="맑은 고딕" w:hint="eastAsia"/>
        </w:rPr>
        <w:t>로 변경한다.</w:t>
      </w:r>
    </w:p>
    <w:p w:rsidR="004A4A4F" w:rsidRPr="004142CE" w:rsidRDefault="004A4A4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SampleController</w:t>
      </w:r>
      <w:r w:rsidRPr="004142CE">
        <w:rPr>
          <w:rFonts w:ascii="맑은 고딕" w:eastAsia="맑은 고딕" w:hAnsi="맑은 고딕" w:hint="eastAsia"/>
        </w:rPr>
        <w:t xml:space="preserve">의 </w:t>
      </w:r>
      <w:r w:rsidRPr="004142CE">
        <w:rPr>
          <w:rFonts w:ascii="맑은 고딕" w:eastAsia="맑은 고딕" w:hAnsi="맑은 고딕"/>
        </w:rPr>
        <w:t>관리화면</w:t>
      </w:r>
      <w:r w:rsidRPr="004142CE">
        <w:rPr>
          <w:rFonts w:ascii="맑은 고딕" w:eastAsia="맑은 고딕" w:hAnsi="맑은 고딕" w:hint="eastAsia"/>
        </w:rPr>
        <w:t xml:space="preserve">오픈 메서드의 </w:t>
      </w:r>
      <w:r w:rsidRPr="004142CE">
        <w:rPr>
          <w:rFonts w:ascii="맑은 고딕" w:eastAsia="맑은 고딕" w:hAnsi="맑은 고딕"/>
        </w:rPr>
        <w:t>@RequestMapping “/</w:t>
      </w:r>
      <w:r w:rsidRPr="004142CE">
        <w:rPr>
          <w:rFonts w:ascii="맑은 고딕" w:eastAsia="맑은 고딕" w:hAnsi="맑은 고딕" w:hint="eastAsia"/>
        </w:rPr>
        <w:t>board.</w:t>
      </w:r>
      <w:r w:rsidRPr="004142CE">
        <w:rPr>
          <w:rFonts w:ascii="맑은 고딕" w:eastAsia="맑은 고딕" w:hAnsi="맑은 고딕"/>
        </w:rPr>
        <w:t>do”</w:t>
      </w:r>
      <w:r w:rsidRPr="004142CE">
        <w:rPr>
          <w:rFonts w:ascii="맑은 고딕" w:eastAsia="맑은 고딕" w:hAnsi="맑은 고딕" w:hint="eastAsia"/>
        </w:rPr>
        <w:t xml:space="preserve">를 </w:t>
      </w:r>
      <w:r w:rsidRPr="004142CE">
        <w:rPr>
          <w:rFonts w:ascii="맑은 고딕" w:eastAsia="맑은 고딕" w:hAnsi="맑은 고딕"/>
        </w:rPr>
        <w:t>“/</w:t>
      </w:r>
      <w:r w:rsidRPr="004142CE">
        <w:rPr>
          <w:rFonts w:ascii="맑은 고딕" w:eastAsia="맑은 고딕" w:hAnsi="맑은 고딕" w:hint="eastAsia"/>
        </w:rPr>
        <w:t>sample</w:t>
      </w:r>
      <w:r w:rsidRPr="004142CE">
        <w:rPr>
          <w:rFonts w:ascii="맑은 고딕" w:eastAsia="맑은 고딕" w:hAnsi="맑은 고딕"/>
        </w:rPr>
        <w:t>.do”</w:t>
      </w:r>
      <w:r w:rsidRPr="004142CE">
        <w:rPr>
          <w:rFonts w:ascii="맑은 고딕" w:eastAsia="맑은 고딕" w:hAnsi="맑은 고딕" w:hint="eastAsia"/>
        </w:rPr>
        <w:t>로 수정한다.</w:t>
      </w:r>
    </w:p>
    <w:p w:rsidR="004A4A4F" w:rsidRPr="004142CE" w:rsidRDefault="004A4A4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SampleController</w:t>
      </w:r>
      <w:r w:rsidRPr="004142CE">
        <w:rPr>
          <w:rFonts w:ascii="맑은 고딕" w:eastAsia="맑은 고딕" w:hAnsi="맑은 고딕" w:hint="eastAsia"/>
        </w:rPr>
        <w:t xml:space="preserve">의 편집화면오픈 메서드의 </w:t>
      </w:r>
      <w:r w:rsidRPr="004142CE">
        <w:rPr>
          <w:rFonts w:ascii="맑은 고딕" w:eastAsia="맑은 고딕" w:hAnsi="맑은 고딕"/>
        </w:rPr>
        <w:t>“</w:t>
      </w:r>
      <w:r w:rsidRPr="004142CE">
        <w:rPr>
          <w:rFonts w:ascii="맑은 고딕" w:eastAsia="맑은 고딕" w:hAnsi="맑은 고딕" w:hint="eastAsia"/>
        </w:rPr>
        <w:t>boardForm</w:t>
      </w:r>
      <w:r w:rsidRPr="004142CE">
        <w:rPr>
          <w:rFonts w:ascii="맑은 고딕" w:eastAsia="맑은 고딕" w:hAnsi="맑은 고딕"/>
        </w:rPr>
        <w:t xml:space="preserve">” </w:t>
      </w:r>
      <w:r w:rsidRPr="004142CE">
        <w:rPr>
          <w:rFonts w:ascii="맑은 고딕" w:eastAsia="맑은 고딕" w:hAnsi="맑은 고딕" w:hint="eastAsia"/>
        </w:rPr>
        <w:t xml:space="preserve">문자열을 </w:t>
      </w:r>
      <w:r w:rsidRPr="004142CE">
        <w:rPr>
          <w:rFonts w:ascii="맑은 고딕" w:eastAsia="맑은 고딕" w:hAnsi="맑은 고딕"/>
        </w:rPr>
        <w:t xml:space="preserve">“sampleForm” </w:t>
      </w:r>
      <w:r w:rsidRPr="004142CE">
        <w:rPr>
          <w:rFonts w:ascii="맑은 고딕" w:eastAsia="맑은 고딕" w:hAnsi="맑은 고딕" w:hint="eastAsia"/>
        </w:rPr>
        <w:t>문자열로 수정한다.</w:t>
      </w:r>
    </w:p>
    <w:p w:rsidR="004A4A4F" w:rsidRPr="004142CE" w:rsidRDefault="004A4A4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SampleController</w:t>
      </w:r>
      <w:r w:rsidRPr="004142CE">
        <w:rPr>
          <w:rFonts w:ascii="맑은 고딕" w:eastAsia="맑은 고딕" w:hAnsi="맑은 고딕" w:hint="eastAsia"/>
        </w:rPr>
        <w:t xml:space="preserve">의 상세화면오픈 메서드의 </w:t>
      </w:r>
      <w:r w:rsidRPr="004142CE">
        <w:rPr>
          <w:rFonts w:ascii="맑은 고딕" w:eastAsia="맑은 고딕" w:hAnsi="맑은 고딕"/>
        </w:rPr>
        <w:t>“</w:t>
      </w:r>
      <w:r w:rsidRPr="004142CE">
        <w:rPr>
          <w:rFonts w:ascii="맑은 고딕" w:eastAsia="맑은 고딕" w:hAnsi="맑은 고딕" w:hint="eastAsia"/>
        </w:rPr>
        <w:t>board</w:t>
      </w:r>
      <w:r w:rsidRPr="004142CE">
        <w:rPr>
          <w:rFonts w:ascii="맑은 고딕" w:eastAsia="맑은 고딕" w:hAnsi="맑은 고딕"/>
        </w:rPr>
        <w:t xml:space="preserve">View” </w:t>
      </w:r>
      <w:r w:rsidRPr="004142CE">
        <w:rPr>
          <w:rFonts w:ascii="맑은 고딕" w:eastAsia="맑은 고딕" w:hAnsi="맑은 고딕" w:hint="eastAsia"/>
        </w:rPr>
        <w:t xml:space="preserve">문자열을 </w:t>
      </w:r>
      <w:r w:rsidRPr="004142CE">
        <w:rPr>
          <w:rFonts w:ascii="맑은 고딕" w:eastAsia="맑은 고딕" w:hAnsi="맑은 고딕"/>
        </w:rPr>
        <w:t xml:space="preserve">“sampleView” </w:t>
      </w:r>
      <w:r w:rsidRPr="004142CE">
        <w:rPr>
          <w:rFonts w:ascii="맑은 고딕" w:eastAsia="맑은 고딕" w:hAnsi="맑은 고딕" w:hint="eastAsia"/>
        </w:rPr>
        <w:t>문자열로 수정한다.</w:t>
      </w: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B75C39" wp14:editId="0359D605">
                <wp:simplePos x="0" y="0"/>
                <wp:positionH relativeFrom="margin">
                  <wp:posOffset>990600</wp:posOffset>
                </wp:positionH>
                <wp:positionV relativeFrom="paragraph">
                  <wp:posOffset>6805295</wp:posOffset>
                </wp:positionV>
                <wp:extent cx="3381375" cy="190500"/>
                <wp:effectExtent l="0" t="0" r="28575" b="19050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493D" w:rsidRPr="002B40FB" w:rsidRDefault="003A493D" w:rsidP="00A807F1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75C39" id="직사각형 19" o:spid="_x0000_s1039" style="position:absolute;left:0;text-align:left;margin-left:78pt;margin-top:535.85pt;width:266.25pt;height:1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" fillcolor="#f4bf2e [3206]" strokecolor="#896507 [1606]" strokeweight="2pt">
                <v:fill opacity="13878f"/>
                <v:textbox>
                  <w:txbxContent>
                    <w:p w:rsidR="003A493D" w:rsidRPr="002B40FB" w:rsidRDefault="003A493D" w:rsidP="00A807F1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B75C39" wp14:editId="0359D605">
                <wp:simplePos x="0" y="0"/>
                <wp:positionH relativeFrom="margin">
                  <wp:posOffset>990600</wp:posOffset>
                </wp:positionH>
                <wp:positionV relativeFrom="paragraph">
                  <wp:posOffset>6167120</wp:posOffset>
                </wp:positionV>
                <wp:extent cx="3381375" cy="190500"/>
                <wp:effectExtent l="0" t="0" r="28575" b="19050"/>
                <wp:wrapNone/>
                <wp:docPr id="18" name="직사각형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493D" w:rsidRPr="002B40FB" w:rsidRDefault="003A493D" w:rsidP="00A807F1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75C39" id="직사각형 18" o:spid="_x0000_s1040" style="position:absolute;left:0;text-align:left;margin-left:78pt;margin-top:485.6pt;width:266.25pt;height:1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" fillcolor="#f4bf2e [3206]" strokecolor="#896507 [1606]" strokeweight="2pt">
                <v:fill opacity="13878f"/>
                <v:textbox>
                  <w:txbxContent>
                    <w:p w:rsidR="003A493D" w:rsidRPr="002B40FB" w:rsidRDefault="003A493D" w:rsidP="00A807F1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B75C39" wp14:editId="0359D605">
                <wp:simplePos x="0" y="0"/>
                <wp:positionH relativeFrom="margin">
                  <wp:posOffset>704850</wp:posOffset>
                </wp:positionH>
                <wp:positionV relativeFrom="paragraph">
                  <wp:posOffset>5271770</wp:posOffset>
                </wp:positionV>
                <wp:extent cx="3381375" cy="190500"/>
                <wp:effectExtent l="0" t="0" r="28575" b="19050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493D" w:rsidRPr="002B40FB" w:rsidRDefault="003A493D" w:rsidP="00A807F1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75C39" id="직사각형 17" o:spid="_x0000_s1041" style="position:absolute;left:0;text-align:left;margin-left:55.5pt;margin-top:415.1pt;width:266.25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" fillcolor="#f4bf2e [3206]" strokecolor="#896507 [1606]" strokeweight="2pt">
                <v:fill opacity="13878f"/>
                <v:textbox>
                  <w:txbxContent>
                    <w:p w:rsidR="003A493D" w:rsidRPr="002B40FB" w:rsidRDefault="003A493D" w:rsidP="00A807F1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906FCF" wp14:editId="5B1E30B0">
                <wp:simplePos x="0" y="0"/>
                <wp:positionH relativeFrom="margin">
                  <wp:posOffset>752475</wp:posOffset>
                </wp:positionH>
                <wp:positionV relativeFrom="paragraph">
                  <wp:posOffset>3328670</wp:posOffset>
                </wp:positionV>
                <wp:extent cx="3381375" cy="190500"/>
                <wp:effectExtent l="0" t="0" r="28575" b="19050"/>
                <wp:wrapNone/>
                <wp:docPr id="16" name="직사각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493D" w:rsidRPr="002B40FB" w:rsidRDefault="003A493D" w:rsidP="00A807F1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06FCF" id="직사각형 16" o:spid="_x0000_s1042" style="position:absolute;left:0;text-align:left;margin-left:59.25pt;margin-top:262.1pt;width:266.25pt;height:1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" fillcolor="#f4bf2e [3206]" strokecolor="#896507 [1606]" strokeweight="2pt">
                <v:fill opacity="13878f"/>
                <v:textbox>
                  <w:txbxContent>
                    <w:p w:rsidR="003A493D" w:rsidRPr="002B40FB" w:rsidRDefault="003A493D" w:rsidP="00A807F1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5C497F" wp14:editId="017C6482">
                <wp:simplePos x="0" y="0"/>
                <wp:positionH relativeFrom="margin">
                  <wp:posOffset>476250</wp:posOffset>
                </wp:positionH>
                <wp:positionV relativeFrom="paragraph">
                  <wp:posOffset>989965</wp:posOffset>
                </wp:positionV>
                <wp:extent cx="3381375" cy="190500"/>
                <wp:effectExtent l="0" t="0" r="28575" b="19050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493D" w:rsidRPr="002B40FB" w:rsidRDefault="003A493D" w:rsidP="00A807F1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C497F" id="직사각형 15" o:spid="_x0000_s1043" style="position:absolute;left:0;text-align:left;margin-left:37.5pt;margin-top:77.95pt;width:266.25pt;height:1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" fillcolor="#f4bf2e [3206]" strokecolor="#896507 [1606]" strokeweight="2pt">
                <v:fill opacity="13878f"/>
                <v:textbox>
                  <w:txbxContent>
                    <w:p w:rsidR="003A493D" w:rsidRPr="002B40FB" w:rsidRDefault="003A493D" w:rsidP="00A807F1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2B74E177" wp14:editId="3DFA669A">
            <wp:extent cx="4399196" cy="6981825"/>
            <wp:effectExtent l="19050" t="19050" r="20955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ntroller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229" cy="6988225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A4A4F" w:rsidRPr="004142CE" w:rsidRDefault="00D611A2" w:rsidP="00263435">
      <w:pPr>
        <w:pStyle w:val="2"/>
        <w:numPr>
          <w:ilvl w:val="0"/>
          <w:numId w:val="12"/>
        </w:numPr>
        <w:spacing w:before="240"/>
        <w:rPr>
          <w:rFonts w:ascii="맑은 고딕" w:eastAsia="맑은 고딕" w:hAnsi="맑은 고딕"/>
          <w:lang w:val="ko-KR"/>
        </w:rPr>
      </w:pPr>
      <w:bookmarkStart w:id="44" w:name="_Toc420506835"/>
      <w:r w:rsidRPr="004142CE">
        <w:rPr>
          <w:rFonts w:ascii="맑은 고딕" w:eastAsia="맑은 고딕" w:hAnsi="맑은 고딕" w:hint="eastAsia"/>
        </w:rPr>
        <w:lastRenderedPageBreak/>
        <w:t>J</w:t>
      </w:r>
      <w:r w:rsidRPr="004142CE">
        <w:rPr>
          <w:rFonts w:ascii="맑은 고딕" w:eastAsia="맑은 고딕" w:hAnsi="맑은 고딕"/>
        </w:rPr>
        <w:t xml:space="preserve">SP and JavaScript </w:t>
      </w:r>
      <w:r w:rsidRPr="004142CE">
        <w:rPr>
          <w:rFonts w:ascii="맑은 고딕" w:eastAsia="맑은 고딕" w:hAnsi="맑은 고딕" w:hint="eastAsia"/>
          <w:lang w:val="ko-KR"/>
        </w:rPr>
        <w:t>생성</w:t>
      </w:r>
      <w:bookmarkEnd w:id="44"/>
      <w:r w:rsidR="004A4A4F" w:rsidRPr="004142CE">
        <w:rPr>
          <w:rFonts w:ascii="맑은 고딕" w:eastAsia="맑은 고딕" w:hAnsi="맑은 고딕"/>
          <w:lang w:val="ko-KR"/>
        </w:rPr>
        <w:t xml:space="preserve"> </w:t>
      </w:r>
    </w:p>
    <w:p w:rsidR="004A4A4F" w:rsidRPr="004142CE" w:rsidRDefault="00A807F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w:drawing>
          <wp:anchor distT="0" distB="0" distL="114300" distR="114300" simplePos="0" relativeHeight="251675648" behindDoc="0" locked="0" layoutInCell="1" allowOverlap="1" wp14:anchorId="023CD926" wp14:editId="7363291E">
            <wp:simplePos x="0" y="0"/>
            <wp:positionH relativeFrom="column">
              <wp:posOffset>485775</wp:posOffset>
            </wp:positionH>
            <wp:positionV relativeFrom="paragraph">
              <wp:posOffset>12700</wp:posOffset>
            </wp:positionV>
            <wp:extent cx="1847850" cy="7686675"/>
            <wp:effectExtent l="19050" t="19050" r="19050" b="28575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소스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7686675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4A4F" w:rsidRPr="004142CE">
        <w:rPr>
          <w:rFonts w:ascii="맑은 고딕" w:eastAsia="맑은 고딕" w:hAnsi="맑은 고딕" w:hint="eastAsia"/>
        </w:rPr>
        <w:t xml:space="preserve">이클립스에서 </w:t>
      </w:r>
      <w:r w:rsidR="004A4A4F" w:rsidRPr="004142CE">
        <w:rPr>
          <w:rFonts w:ascii="맑은 고딕" w:eastAsia="맑은 고딕" w:hAnsi="맑은 고딕"/>
        </w:rPr>
        <w:t xml:space="preserve">src/main/webapp/WEB-INF/views/common/board/ </w:t>
      </w:r>
      <w:r w:rsidR="004A4A4F" w:rsidRPr="004142CE">
        <w:rPr>
          <w:rFonts w:ascii="맑은 고딕" w:eastAsia="맑은 고딕" w:hAnsi="맑은 고딕" w:hint="eastAsia"/>
        </w:rPr>
        <w:t xml:space="preserve">경로안의 </w:t>
      </w:r>
      <w:r w:rsidR="004A4A4F" w:rsidRPr="004142CE">
        <w:rPr>
          <w:rFonts w:ascii="맑은 고딕" w:eastAsia="맑은 고딕" w:hAnsi="맑은 고딕"/>
        </w:rPr>
        <w:t>board.jsp, boardForm.jsp, boardView.jsp</w:t>
      </w:r>
      <w:r w:rsidR="004A4A4F" w:rsidRPr="004142CE">
        <w:rPr>
          <w:rFonts w:ascii="맑은 고딕" w:eastAsia="맑은 고딕" w:hAnsi="맑은 고딕" w:hint="eastAsia"/>
        </w:rPr>
        <w:t xml:space="preserve">를 </w:t>
      </w:r>
      <w:r w:rsidR="004A4A4F" w:rsidRPr="004142CE">
        <w:rPr>
          <w:rFonts w:ascii="맑은 고딕" w:eastAsia="맑은 고딕" w:hAnsi="맑은 고딕"/>
        </w:rPr>
        <w:t xml:space="preserve">Copy </w:t>
      </w:r>
      <w:r w:rsidR="004A4A4F" w:rsidRPr="004142CE">
        <w:rPr>
          <w:rFonts w:ascii="맑은 고딕" w:eastAsia="맑은 고딕" w:hAnsi="맑은 고딕" w:hint="eastAsia"/>
        </w:rPr>
        <w:t xml:space="preserve">하여 </w:t>
      </w:r>
      <w:r w:rsidR="004A4A4F" w:rsidRPr="004142CE">
        <w:rPr>
          <w:rFonts w:ascii="맑은 고딕" w:eastAsia="맑은 고딕" w:hAnsi="맑은 고딕"/>
        </w:rPr>
        <w:t xml:space="preserve">동일경로에 Paste </w:t>
      </w:r>
      <w:r w:rsidR="004A4A4F" w:rsidRPr="004142CE">
        <w:rPr>
          <w:rFonts w:ascii="맑은 고딕" w:eastAsia="맑은 고딕" w:hAnsi="맑은 고딕" w:hint="eastAsia"/>
        </w:rPr>
        <w:t xml:space="preserve">한 후 각각 </w:t>
      </w:r>
      <w:r w:rsidR="004A4A4F" w:rsidRPr="004142CE">
        <w:rPr>
          <w:rFonts w:ascii="맑은 고딕" w:eastAsia="맑은 고딕" w:hAnsi="맑은 고딕"/>
        </w:rPr>
        <w:t>sample.jsp, sampleForm.jsp, sampleView.jsp</w:t>
      </w:r>
      <w:r w:rsidR="004A4A4F" w:rsidRPr="004142CE">
        <w:rPr>
          <w:rFonts w:ascii="맑은 고딕" w:eastAsia="맑은 고딕" w:hAnsi="맑은 고딕" w:hint="eastAsia"/>
        </w:rPr>
        <w:t xml:space="preserve"> </w:t>
      </w:r>
      <w:r w:rsidR="00A07B53" w:rsidRPr="004142CE">
        <w:rPr>
          <w:rFonts w:ascii="맑은 고딕" w:eastAsia="맑은 고딕" w:hAnsi="맑은 고딕" w:hint="eastAsia"/>
        </w:rPr>
        <w:t xml:space="preserve">로 </w:t>
      </w:r>
      <w:r w:rsidR="004A4A4F" w:rsidRPr="004142CE">
        <w:rPr>
          <w:rFonts w:ascii="맑은 고딕" w:eastAsia="맑은 고딕" w:hAnsi="맑은 고딕" w:hint="eastAsia"/>
        </w:rPr>
        <w:t>명명한다.</w:t>
      </w: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4A4A4F" w:rsidRPr="004142CE" w:rsidRDefault="004A4A4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이클립스에서 </w:t>
      </w:r>
      <w:r w:rsidRPr="004142CE">
        <w:rPr>
          <w:rFonts w:ascii="맑은 고딕" w:eastAsia="맑은 고딕" w:hAnsi="맑은 고딕"/>
        </w:rPr>
        <w:t>src/main/webapp/resources/</w:t>
      </w:r>
      <w:r w:rsidR="00A07B53" w:rsidRPr="004142CE">
        <w:rPr>
          <w:rFonts w:ascii="맑은 고딕" w:eastAsia="맑은 고딕" w:hAnsi="맑은 고딕"/>
        </w:rPr>
        <w:t>js</w:t>
      </w:r>
      <w:r w:rsidRPr="004142CE">
        <w:rPr>
          <w:rFonts w:ascii="맑은 고딕" w:eastAsia="맑은 고딕" w:hAnsi="맑은 고딕"/>
        </w:rPr>
        <w:t xml:space="preserve">/common/ </w:t>
      </w:r>
      <w:r w:rsidRPr="004142CE">
        <w:rPr>
          <w:rFonts w:ascii="맑은 고딕" w:eastAsia="맑은 고딕" w:hAnsi="맑은 고딕" w:hint="eastAsia"/>
        </w:rPr>
        <w:t>경로</w:t>
      </w:r>
      <w:r w:rsidR="00A07B53"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안의 </w:t>
      </w:r>
      <w:r w:rsidRPr="004142CE">
        <w:rPr>
          <w:rFonts w:ascii="맑은 고딕" w:eastAsia="맑은 고딕" w:hAnsi="맑은 고딕"/>
        </w:rPr>
        <w:t>board.js</w:t>
      </w:r>
      <w:r w:rsidR="00A07B53"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를 </w:t>
      </w:r>
      <w:r w:rsidRPr="004142CE">
        <w:rPr>
          <w:rFonts w:ascii="맑은 고딕" w:eastAsia="맑은 고딕" w:hAnsi="맑은 고딕"/>
        </w:rPr>
        <w:t xml:space="preserve">Copy </w:t>
      </w:r>
      <w:r w:rsidRPr="004142CE">
        <w:rPr>
          <w:rFonts w:ascii="맑은 고딕" w:eastAsia="맑은 고딕" w:hAnsi="맑은 고딕" w:hint="eastAsia"/>
        </w:rPr>
        <w:t xml:space="preserve">하여 </w:t>
      </w:r>
      <w:r w:rsidRPr="004142CE">
        <w:rPr>
          <w:rFonts w:ascii="맑은 고딕" w:eastAsia="맑은 고딕" w:hAnsi="맑은 고딕"/>
        </w:rPr>
        <w:t xml:space="preserve">동일경로에 Paste </w:t>
      </w:r>
      <w:r w:rsidRPr="004142CE">
        <w:rPr>
          <w:rFonts w:ascii="맑은 고딕" w:eastAsia="맑은 고딕" w:hAnsi="맑은 고딕" w:hint="eastAsia"/>
        </w:rPr>
        <w:t xml:space="preserve">한 후 각각 </w:t>
      </w:r>
      <w:r w:rsidRPr="004142CE">
        <w:rPr>
          <w:rFonts w:ascii="맑은 고딕" w:eastAsia="맑은 고딕" w:hAnsi="맑은 고딕"/>
        </w:rPr>
        <w:t>sample.</w:t>
      </w:r>
      <w:r w:rsidR="00A07B53" w:rsidRPr="004142CE">
        <w:rPr>
          <w:rFonts w:ascii="맑은 고딕" w:eastAsia="맑은 고딕" w:hAnsi="맑은 고딕"/>
        </w:rPr>
        <w:t>js</w:t>
      </w:r>
      <w:r w:rsidR="00A07B53" w:rsidRPr="004142CE">
        <w:rPr>
          <w:rFonts w:ascii="맑은 고딕" w:eastAsia="맑은 고딕" w:hAnsi="맑은 고딕" w:hint="eastAsia"/>
        </w:rPr>
        <w:t>로</w:t>
      </w:r>
      <w:r w:rsidRPr="004142CE">
        <w:rPr>
          <w:rFonts w:ascii="맑은 고딕" w:eastAsia="맑은 고딕" w:hAnsi="맑은 고딕" w:hint="eastAsia"/>
        </w:rPr>
        <w:t xml:space="preserve"> 명명한다.</w:t>
      </w: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7A23DA" w:rsidRPr="004142CE" w:rsidRDefault="0099226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294B67" wp14:editId="603E80D6">
                <wp:simplePos x="0" y="0"/>
                <wp:positionH relativeFrom="margin">
                  <wp:posOffset>1171575</wp:posOffset>
                </wp:positionH>
                <wp:positionV relativeFrom="paragraph">
                  <wp:posOffset>440055</wp:posOffset>
                </wp:positionV>
                <wp:extent cx="971550" cy="171450"/>
                <wp:effectExtent l="0" t="0" r="19050" b="19050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1714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493D" w:rsidRPr="002B40FB" w:rsidRDefault="003A493D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94B67" id="직사각형 21" o:spid="_x0000_s1044" style="position:absolute;left:0;text-align:left;margin-left:92.25pt;margin-top:34.65pt;width:76.5pt;height:13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" fillcolor="#f4bf2e [3206]" strokecolor="#896507 [1606]" strokeweight="2pt">
                <v:fill opacity="13878f"/>
                <v:textbox>
                  <w:txbxContent>
                    <w:p w:rsidR="003A493D" w:rsidRPr="002B40FB" w:rsidRDefault="003A493D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D30BB" w:rsidRPr="004142CE">
        <w:rPr>
          <w:rFonts w:ascii="맑은 고딕" w:eastAsia="맑은 고딕" w:hAnsi="맑은 고딕" w:hint="eastAsia"/>
        </w:rPr>
        <w:t>sample.</w:t>
      </w:r>
      <w:r w:rsidR="008D30BB" w:rsidRPr="004142CE">
        <w:rPr>
          <w:rFonts w:ascii="맑은 고딕" w:eastAsia="맑은 고딕" w:hAnsi="맑은 고딕"/>
        </w:rPr>
        <w:t>jsp</w:t>
      </w:r>
      <w:r w:rsidR="007A23DA" w:rsidRPr="004142CE">
        <w:rPr>
          <w:rFonts w:ascii="맑은 고딕" w:eastAsia="맑은 고딕" w:hAnsi="맑은 고딕"/>
        </w:rPr>
        <w:t>를</w:t>
      </w:r>
      <w:r w:rsidR="007A23DA" w:rsidRPr="004142CE">
        <w:rPr>
          <w:rFonts w:ascii="맑은 고딕" w:eastAsia="맑은 고딕" w:hAnsi="맑은 고딕" w:hint="eastAsia"/>
        </w:rPr>
        <w:t xml:space="preserve"> 편집기에서 열고 업무스크립트를 </w:t>
      </w:r>
      <w:r w:rsidR="007A23DA" w:rsidRPr="004142CE">
        <w:rPr>
          <w:rFonts w:ascii="맑은 고딕" w:eastAsia="맑은 고딕" w:hAnsi="맑은 고딕" w:cs="Courier New"/>
          <w:i/>
          <w:iCs/>
          <w:color w:val="2A00FF"/>
          <w:sz w:val="16"/>
          <w:szCs w:val="16"/>
        </w:rPr>
        <w:t>"/resources/js/common/board.js" =&gt; "/resources/js/common/sample.js"</w:t>
      </w:r>
      <w:r w:rsidR="007A23DA" w:rsidRPr="004142CE">
        <w:rPr>
          <w:rFonts w:ascii="맑은 고딕" w:eastAsia="맑은 고딕" w:hAnsi="맑은 고딕" w:hint="eastAsia"/>
        </w:rPr>
        <w:t>로 수정한다.</w:t>
      </w: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A807F1" w:rsidRPr="004142CE" w:rsidRDefault="007A23D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sample.</w:t>
      </w:r>
      <w:r w:rsidRPr="004142CE">
        <w:rPr>
          <w:rFonts w:ascii="맑은 고딕" w:eastAsia="맑은 고딕" w:hAnsi="맑은 고딕"/>
        </w:rPr>
        <w:t>js</w:t>
      </w:r>
      <w:r w:rsidRPr="004142CE">
        <w:rPr>
          <w:rFonts w:ascii="맑은 고딕" w:eastAsia="맑은 고딕" w:hAnsi="맑은 고딕" w:hint="eastAsia"/>
        </w:rPr>
        <w:t xml:space="preserve">를 편집기에서 열고 </w:t>
      </w:r>
      <w:r w:rsidRPr="004142CE">
        <w:rPr>
          <w:rFonts w:ascii="맑은 고딕" w:eastAsia="맑은 고딕" w:hAnsi="맑은 고딕"/>
        </w:rPr>
        <w:t xml:space="preserve">consts.url </w:t>
      </w:r>
      <w:r w:rsidRPr="004142CE">
        <w:rPr>
          <w:rFonts w:ascii="맑은 고딕" w:eastAsia="맑은 고딕" w:hAnsi="맑은 고딕" w:hint="eastAsia"/>
        </w:rPr>
        <w:t xml:space="preserve">항목의 </w:t>
      </w:r>
      <w:r w:rsidRPr="004142CE">
        <w:rPr>
          <w:rFonts w:ascii="맑은 고딕" w:eastAsia="맑은 고딕" w:hAnsi="맑은 고딕"/>
        </w:rPr>
        <w:t>URL</w:t>
      </w:r>
      <w:r w:rsidRPr="004142CE">
        <w:rPr>
          <w:rFonts w:ascii="맑은 고딕" w:eastAsia="맑은 고딕" w:hAnsi="맑은 고딕" w:hint="eastAsia"/>
        </w:rPr>
        <w:t xml:space="preserve">을 </w:t>
      </w:r>
      <w:r w:rsidRPr="004142CE">
        <w:rPr>
          <w:rFonts w:ascii="맑은 고딕" w:eastAsia="맑은 고딕" w:hAnsi="맑은 고딕"/>
        </w:rPr>
        <w:t>Controller</w:t>
      </w:r>
      <w:r w:rsidRPr="004142CE">
        <w:rPr>
          <w:rFonts w:ascii="맑은 고딕" w:eastAsia="맑은 고딕" w:hAnsi="맑은 고딕" w:hint="eastAsia"/>
        </w:rPr>
        <w:t xml:space="preserve">에서 정의한 </w:t>
      </w:r>
      <w:r w:rsidRPr="004142CE">
        <w:rPr>
          <w:rFonts w:ascii="맑은 고딕" w:eastAsia="맑은 고딕" w:hAnsi="맑은 고딕"/>
        </w:rPr>
        <w:t>URL</w:t>
      </w:r>
      <w:r w:rsidRPr="004142CE">
        <w:rPr>
          <w:rFonts w:ascii="맑은 고딕" w:eastAsia="맑은 고딕" w:hAnsi="맑은 고딕" w:hint="eastAsia"/>
        </w:rPr>
        <w:t>로 모두 변경한다.</w:t>
      </w:r>
    </w:p>
    <w:tbl>
      <w:tblPr>
        <w:tblStyle w:val="ae"/>
        <w:tblpPr w:leftFromText="142" w:rightFromText="142" w:vertAnchor="text" w:horzAnchor="page" w:tblpX="5446" w:tblpY="184"/>
        <w:tblW w:w="0" w:type="auto"/>
        <w:tblLook w:val="04A0" w:firstRow="1" w:lastRow="0" w:firstColumn="1" w:lastColumn="0" w:noHBand="0" w:noVBand="1"/>
      </w:tblPr>
      <w:tblGrid>
        <w:gridCol w:w="904"/>
        <w:gridCol w:w="4194"/>
      </w:tblGrid>
      <w:tr w:rsidR="00A807F1" w:rsidRPr="004142CE" w:rsidTr="00992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4" w:type="dxa"/>
          </w:tcPr>
          <w:p w:rsidR="00A807F1" w:rsidRPr="004142CE" w:rsidRDefault="00A807F1" w:rsidP="00A807F1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U</w:t>
            </w:r>
            <w:r w:rsidRPr="004142CE">
              <w:rPr>
                <w:rFonts w:ascii="맑은 고딕" w:eastAsia="맑은 고딕" w:hAnsi="맑은 고딕"/>
              </w:rPr>
              <w:t>RL</w:t>
            </w:r>
          </w:p>
        </w:tc>
        <w:tc>
          <w:tcPr>
            <w:tcW w:w="4194" w:type="dxa"/>
          </w:tcPr>
          <w:p w:rsidR="00A807F1" w:rsidRPr="004142CE" w:rsidRDefault="00A807F1" w:rsidP="00A807F1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변경 전</w:t>
            </w:r>
          </w:p>
        </w:tc>
      </w:tr>
      <w:tr w:rsidR="00A807F1" w:rsidRPr="004142CE" w:rsidTr="00992262">
        <w:tc>
          <w:tcPr>
            <w:tcW w:w="904" w:type="dxa"/>
          </w:tcPr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search: 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excel:  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select: 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remove: 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save:   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form:   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view:   </w:t>
            </w:r>
          </w:p>
        </w:tc>
        <w:tc>
          <w:tcPr>
            <w:tcW w:w="4194" w:type="dxa"/>
          </w:tcPr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"/common/board/search.json"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"/common/board/download.do"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"/common/board/select.json"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"/common/board/delete.json"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"/common/board/save.json"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"/common/board/form.do"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"/common/board/view.do"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</w:tc>
      </w:tr>
    </w:tbl>
    <w:p w:rsidR="00A807F1" w:rsidRPr="004142CE" w:rsidRDefault="00992262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350773" wp14:editId="396B7FB9">
                <wp:simplePos x="0" y="0"/>
                <wp:positionH relativeFrom="margin">
                  <wp:posOffset>1304925</wp:posOffset>
                </wp:positionH>
                <wp:positionV relativeFrom="paragraph">
                  <wp:posOffset>2687320</wp:posOffset>
                </wp:positionV>
                <wp:extent cx="971550" cy="438150"/>
                <wp:effectExtent l="0" t="0" r="19050" b="19050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381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493D" w:rsidRPr="002B40FB" w:rsidRDefault="003A493D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50773" id="직사각형 23" o:spid="_x0000_s1045" style="position:absolute;left:0;text-align:left;margin-left:102.75pt;margin-top:211.6pt;width:76.5pt;height:34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" fillcolor="#f4bf2e [3206]" strokecolor="#896507 [1606]" strokeweight="2pt">
                <v:fill opacity="13878f"/>
                <v:textbox>
                  <w:txbxContent>
                    <w:p w:rsidR="003A493D" w:rsidRPr="002B40FB" w:rsidRDefault="003A493D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ae"/>
        <w:tblpPr w:leftFromText="142" w:rightFromText="142" w:vertAnchor="text" w:horzAnchor="page" w:tblpX="5476" w:tblpY="239"/>
        <w:tblW w:w="0" w:type="auto"/>
        <w:tblLayout w:type="fixed"/>
        <w:tblLook w:val="04A0" w:firstRow="1" w:lastRow="0" w:firstColumn="1" w:lastColumn="0" w:noHBand="0" w:noVBand="1"/>
      </w:tblPr>
      <w:tblGrid>
        <w:gridCol w:w="904"/>
        <w:gridCol w:w="4194"/>
      </w:tblGrid>
      <w:tr w:rsidR="00992262" w:rsidRPr="004142CE" w:rsidTr="00992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4" w:type="dxa"/>
          </w:tcPr>
          <w:p w:rsidR="00992262" w:rsidRPr="004142CE" w:rsidRDefault="00992262" w:rsidP="0099226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U</w:t>
            </w:r>
            <w:r w:rsidRPr="004142CE">
              <w:rPr>
                <w:rFonts w:ascii="맑은 고딕" w:eastAsia="맑은 고딕" w:hAnsi="맑은 고딕"/>
              </w:rPr>
              <w:t>RL</w:t>
            </w:r>
          </w:p>
        </w:tc>
        <w:tc>
          <w:tcPr>
            <w:tcW w:w="4194" w:type="dxa"/>
          </w:tcPr>
          <w:p w:rsidR="00992262" w:rsidRPr="004142CE" w:rsidRDefault="00992262" w:rsidP="0099226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변경 후</w:t>
            </w:r>
          </w:p>
        </w:tc>
      </w:tr>
      <w:tr w:rsidR="00992262" w:rsidRPr="004142CE" w:rsidTr="00992262">
        <w:tc>
          <w:tcPr>
            <w:tcW w:w="904" w:type="dxa"/>
          </w:tcPr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search: 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excel:  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select: 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remove: 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save:   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lastRenderedPageBreak/>
              <w:t xml:space="preserve">form:   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view:   </w:t>
            </w:r>
          </w:p>
        </w:tc>
        <w:tc>
          <w:tcPr>
            <w:tcW w:w="4194" w:type="dxa"/>
          </w:tcPr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lastRenderedPageBreak/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search.json"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download.do"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select.json"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delete.json"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save.json"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lastRenderedPageBreak/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form.do"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992262" w:rsidRPr="004142CE" w:rsidRDefault="00992262" w:rsidP="00657E58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view.do"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</w:tc>
      </w:tr>
    </w:tbl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132C0F" w:rsidRPr="004142CE" w:rsidRDefault="00132C0F" w:rsidP="00263435">
      <w:pPr>
        <w:pStyle w:val="2"/>
        <w:numPr>
          <w:ilvl w:val="0"/>
          <w:numId w:val="12"/>
        </w:numPr>
        <w:spacing w:before="240"/>
        <w:rPr>
          <w:rFonts w:ascii="맑은 고딕" w:eastAsia="맑은 고딕" w:hAnsi="맑은 고딕"/>
          <w:lang w:val="ko-KR"/>
        </w:rPr>
      </w:pPr>
      <w:bookmarkStart w:id="45" w:name="_Toc420506836"/>
      <w:r w:rsidRPr="004142CE">
        <w:rPr>
          <w:rFonts w:ascii="맑은 고딕" w:eastAsia="맑은 고딕" w:hAnsi="맑은 고딕" w:hint="eastAsia"/>
          <w:lang w:val="ko-KR"/>
        </w:rPr>
        <w:t>WAS 실행</w:t>
      </w:r>
      <w:bookmarkEnd w:id="45"/>
      <w:r w:rsidRPr="004142CE">
        <w:rPr>
          <w:rFonts w:ascii="맑은 고딕" w:eastAsia="맑은 고딕" w:hAnsi="맑은 고딕"/>
          <w:lang w:val="ko-KR"/>
        </w:rPr>
        <w:t xml:space="preserve"> </w:t>
      </w:r>
    </w:p>
    <w:p w:rsidR="00132C0F" w:rsidRPr="004142CE" w:rsidRDefault="00132C0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프로젝트 개발환경 설정방법을 참고한다.</w:t>
      </w:r>
    </w:p>
    <w:p w:rsidR="00132C0F" w:rsidRPr="004142CE" w:rsidRDefault="00D611A2" w:rsidP="00263435">
      <w:pPr>
        <w:pStyle w:val="2"/>
        <w:numPr>
          <w:ilvl w:val="0"/>
          <w:numId w:val="12"/>
        </w:numPr>
        <w:spacing w:before="240"/>
        <w:rPr>
          <w:rFonts w:ascii="맑은 고딕" w:eastAsia="맑은 고딕" w:hAnsi="맑은 고딕"/>
          <w:lang w:val="ko-KR"/>
        </w:rPr>
      </w:pPr>
      <w:bookmarkStart w:id="46" w:name="_Toc420506837"/>
      <w:r w:rsidRPr="004142CE">
        <w:rPr>
          <w:rFonts w:ascii="맑은 고딕" w:eastAsia="맑은 고딕" w:hAnsi="맑은 고딕" w:hint="eastAsia"/>
          <w:lang w:val="ko-KR"/>
        </w:rPr>
        <w:t>메뉴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생성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및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권한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설정</w:t>
      </w:r>
      <w:bookmarkEnd w:id="46"/>
      <w:r w:rsidR="00132C0F" w:rsidRPr="004142CE">
        <w:rPr>
          <w:rFonts w:ascii="맑은 고딕" w:eastAsia="맑은 고딕" w:hAnsi="맑은 고딕"/>
          <w:lang w:val="ko-KR"/>
        </w:rPr>
        <w:t xml:space="preserve"> </w:t>
      </w:r>
    </w:p>
    <w:p w:rsidR="00132C0F" w:rsidRPr="004142CE" w:rsidRDefault="00132C0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웹 화면에서 시스템관리 </w:t>
      </w:r>
      <w:r w:rsidRPr="004142CE">
        <w:rPr>
          <w:rFonts w:ascii="맑은 고딕" w:eastAsia="맑은 고딕" w:hAnsi="맑은 고딕"/>
        </w:rPr>
        <w:t xml:space="preserve">– </w:t>
      </w:r>
      <w:r w:rsidRPr="004142CE">
        <w:rPr>
          <w:rFonts w:ascii="맑은 고딕" w:eastAsia="맑은 고딕" w:hAnsi="맑은 고딕" w:hint="eastAsia"/>
        </w:rPr>
        <w:t xml:space="preserve">화면관리로 이동한 후 추가 버튼을 눌러 </w:t>
      </w:r>
      <w:r w:rsidR="00D47284" w:rsidRPr="004142CE">
        <w:rPr>
          <w:rFonts w:ascii="맑은 고딕" w:eastAsia="맑은 고딕" w:hAnsi="맑은 고딕" w:hint="eastAsia"/>
        </w:rPr>
        <w:t xml:space="preserve">게시판의 화면정보를 참고하여 </w:t>
      </w:r>
      <w:r w:rsidRPr="004142CE">
        <w:rPr>
          <w:rFonts w:ascii="맑은 고딕" w:eastAsia="맑은 고딕" w:hAnsi="맑은 고딕" w:hint="eastAsia"/>
        </w:rPr>
        <w:t xml:space="preserve">관리화면 </w:t>
      </w:r>
      <w:r w:rsidRPr="004142CE">
        <w:rPr>
          <w:rFonts w:ascii="맑은 고딕" w:eastAsia="맑은 고딕" w:hAnsi="맑은 고딕"/>
        </w:rPr>
        <w:t>URL</w:t>
      </w:r>
      <w:r w:rsidRPr="004142CE">
        <w:rPr>
          <w:rFonts w:ascii="맑은 고딕" w:eastAsia="맑은 고딕" w:hAnsi="맑은 고딕" w:hint="eastAsia"/>
        </w:rPr>
        <w:t>을 화면으로 등록한다.</w:t>
      </w: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DD1E6B" wp14:editId="09E4D574">
                <wp:simplePos x="0" y="0"/>
                <wp:positionH relativeFrom="margin">
                  <wp:posOffset>1590675</wp:posOffset>
                </wp:positionH>
                <wp:positionV relativeFrom="paragraph">
                  <wp:posOffset>3067685</wp:posOffset>
                </wp:positionV>
                <wp:extent cx="2343150" cy="209550"/>
                <wp:effectExtent l="0" t="0" r="19050" b="19050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2095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493D" w:rsidRPr="002B40FB" w:rsidRDefault="003A493D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D1E6B" id="직사각형 27" o:spid="_x0000_s1046" style="position:absolute;left:0;text-align:left;margin-left:125.25pt;margin-top:241.55pt;width:184.5pt;height:16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" fillcolor="#f4bf2e [3206]" strokecolor="#896507 [1606]" strokeweight="2pt">
                <v:fill opacity="13878f"/>
                <v:textbox>
                  <w:txbxContent>
                    <w:p w:rsidR="003A493D" w:rsidRPr="002B40FB" w:rsidRDefault="003A493D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3D0C7F82" wp14:editId="23847FDC">
            <wp:extent cx="5410200" cy="5479562"/>
            <wp:effectExtent l="0" t="0" r="0" b="698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화면등록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632" cy="54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284" w:rsidRPr="004142CE" w:rsidRDefault="00132C0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lastRenderedPageBreak/>
        <w:t xml:space="preserve">웹 화면에서 시스템관리 </w:t>
      </w:r>
      <w:r w:rsidRPr="004142CE">
        <w:rPr>
          <w:rFonts w:ascii="맑은 고딕" w:eastAsia="맑은 고딕" w:hAnsi="맑은 고딕"/>
        </w:rPr>
        <w:t xml:space="preserve">– </w:t>
      </w:r>
      <w:r w:rsidRPr="004142CE">
        <w:rPr>
          <w:rFonts w:ascii="맑은 고딕" w:eastAsia="맑은 고딕" w:hAnsi="맑은 고딕" w:hint="eastAsia"/>
        </w:rPr>
        <w:t xml:space="preserve">메뉴관리로 이동한 후 추가 버튼을 눌러 </w:t>
      </w:r>
      <w:r w:rsidR="00D47284" w:rsidRPr="004142CE">
        <w:rPr>
          <w:rFonts w:ascii="맑은 고딕" w:eastAsia="맑은 고딕" w:hAnsi="맑은 고딕" w:hint="eastAsia"/>
        </w:rPr>
        <w:t xml:space="preserve">게시판의 메뉴정보를 참고하여 </w:t>
      </w:r>
      <w:r w:rsidRPr="004142CE">
        <w:rPr>
          <w:rFonts w:ascii="맑은 고딕" w:eastAsia="맑은 고딕" w:hAnsi="맑은 고딕" w:hint="eastAsia"/>
        </w:rPr>
        <w:t xml:space="preserve">관리화면 </w:t>
      </w:r>
      <w:r w:rsidRPr="004142CE">
        <w:rPr>
          <w:rFonts w:ascii="맑은 고딕" w:eastAsia="맑은 고딕" w:hAnsi="맑은 고딕"/>
        </w:rPr>
        <w:t>URL</w:t>
      </w:r>
      <w:r w:rsidRPr="004142CE">
        <w:rPr>
          <w:rFonts w:ascii="맑은 고딕" w:eastAsia="맑은 고딕" w:hAnsi="맑은 고딕" w:hint="eastAsia"/>
        </w:rPr>
        <w:t>을 메뉴로 등록한다.</w:t>
      </w:r>
    </w:p>
    <w:p w:rsidR="00132C0F" w:rsidRPr="004142CE" w:rsidRDefault="00D47284" w:rsidP="00D47284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(</w:t>
      </w:r>
      <w:r w:rsidRPr="004142CE">
        <w:rPr>
          <w:rFonts w:ascii="맑은 고딕" w:eastAsia="맑은 고딕" w:hAnsi="맑은 고딕" w:hint="eastAsia"/>
        </w:rPr>
        <w:t>필수입력: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메뉴ID, </w:t>
      </w:r>
      <w:r w:rsidRPr="004142CE">
        <w:rPr>
          <w:rFonts w:ascii="맑은 고딕" w:eastAsia="맑은 고딕" w:hAnsi="맑은 고딕"/>
        </w:rPr>
        <w:t>메뉴명칭</w:t>
      </w:r>
      <w:r w:rsidRPr="004142CE">
        <w:rPr>
          <w:rFonts w:ascii="맑은 고딕" w:eastAsia="맑은 고딕" w:hAnsi="맑은 고딕" w:hint="eastAsia"/>
        </w:rPr>
        <w:t xml:space="preserve">, 상위메뉴ID, </w:t>
      </w:r>
      <w:r w:rsidRPr="004142CE">
        <w:rPr>
          <w:rFonts w:ascii="맑은 고딕" w:eastAsia="맑은 고딕" w:hAnsi="맑은 고딕"/>
        </w:rPr>
        <w:t>메뉴</w:t>
      </w:r>
      <w:r w:rsidRPr="004142CE">
        <w:rPr>
          <w:rFonts w:ascii="맑은 고딕" w:eastAsia="맑은 고딕" w:hAnsi="맑은 고딕" w:hint="eastAsia"/>
        </w:rPr>
        <w:t xml:space="preserve">URL, </w:t>
      </w:r>
      <w:r w:rsidRPr="004142CE">
        <w:rPr>
          <w:rFonts w:ascii="맑은 고딕" w:eastAsia="맑은 고딕" w:hAnsi="맑은 고딕"/>
        </w:rPr>
        <w:t>메뉴레벨</w:t>
      </w:r>
      <w:r w:rsidRPr="004142CE">
        <w:rPr>
          <w:rFonts w:ascii="맑은 고딕" w:eastAsia="맑은 고딕" w:hAnsi="맑은 고딕" w:hint="eastAsia"/>
        </w:rPr>
        <w:t>, 메뉴순서,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화면타입,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활성화</w:t>
      </w:r>
      <w:r w:rsidR="00992262"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</w:rPr>
        <w:t>여부)</w:t>
      </w:r>
    </w:p>
    <w:p w:rsidR="00992262" w:rsidRPr="004142CE" w:rsidRDefault="00992262" w:rsidP="00D47284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96FC27" wp14:editId="0B540D28">
                <wp:simplePos x="0" y="0"/>
                <wp:positionH relativeFrom="margin">
                  <wp:posOffset>1619250</wp:posOffset>
                </wp:positionH>
                <wp:positionV relativeFrom="paragraph">
                  <wp:posOffset>4162424</wp:posOffset>
                </wp:positionV>
                <wp:extent cx="4152900" cy="180975"/>
                <wp:effectExtent l="0" t="0" r="19050" b="28575"/>
                <wp:wrapNone/>
                <wp:docPr id="28" name="직사각형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52900" cy="1809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493D" w:rsidRPr="002B40FB" w:rsidRDefault="003A493D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6FC27" id="직사각형 28" o:spid="_x0000_s1047" style="position:absolute;left:0;text-align:left;margin-left:127.5pt;margin-top:327.75pt;width:327pt;height:14.2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" fillcolor="#f4bf2e [3206]" strokecolor="#896507 [1606]" strokeweight="2pt">
                <v:fill opacity="13878f"/>
                <v:textbox>
                  <w:txbxContent>
                    <w:p w:rsidR="003A493D" w:rsidRPr="002B40FB" w:rsidRDefault="003A493D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2C8284D9" wp14:editId="262F5273">
            <wp:extent cx="5429250" cy="5498855"/>
            <wp:effectExtent l="0" t="0" r="0" b="698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메뉴등록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041" cy="55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262" w:rsidRPr="004142CE" w:rsidRDefault="00992262" w:rsidP="00D47284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D47284" w:rsidRPr="004142CE" w:rsidRDefault="00D47284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웹 화면에서 시스템관리 </w:t>
      </w:r>
      <w:r w:rsidRPr="004142CE">
        <w:rPr>
          <w:rFonts w:ascii="맑은 고딕" w:eastAsia="맑은 고딕" w:hAnsi="맑은 고딕"/>
        </w:rPr>
        <w:t xml:space="preserve">– </w:t>
      </w:r>
      <w:r w:rsidRPr="004142CE">
        <w:rPr>
          <w:rFonts w:ascii="맑은 고딕" w:eastAsia="맑은 고딕" w:hAnsi="맑은 고딕" w:hint="eastAsia"/>
        </w:rPr>
        <w:t xml:space="preserve">그룹화면관리로 이동한 후 </w:t>
      </w:r>
      <w:r w:rsidRPr="004142CE">
        <w:rPr>
          <w:rFonts w:ascii="맑은 고딕" w:eastAsia="맑은 고딕" w:hAnsi="맑은 고딕"/>
        </w:rPr>
        <w:t>[</w:t>
      </w:r>
      <w:r w:rsidRPr="004142CE">
        <w:rPr>
          <w:rFonts w:ascii="맑은 고딕" w:eastAsia="맑은 고딕" w:hAnsi="맑은 고딕" w:hint="eastAsia"/>
        </w:rPr>
        <w:t>그룹목록]</w:t>
      </w:r>
      <w:r w:rsidRPr="004142CE">
        <w:rPr>
          <w:rFonts w:ascii="맑은 고딕" w:eastAsia="맑은 고딕" w:hAnsi="맑은 고딕"/>
        </w:rPr>
        <w:t>에서 “</w:t>
      </w:r>
      <w:r w:rsidRPr="004142CE">
        <w:rPr>
          <w:rFonts w:ascii="맑은 고딕" w:eastAsia="맑은 고딕" w:hAnsi="맑은 고딕" w:hint="eastAsia"/>
        </w:rPr>
        <w:t>시스템관리그룹</w:t>
      </w:r>
      <w:r w:rsidRPr="004142CE">
        <w:rPr>
          <w:rFonts w:ascii="맑은 고딕" w:eastAsia="맑은 고딕" w:hAnsi="맑은 고딕"/>
        </w:rPr>
        <w:t>”</w:t>
      </w:r>
      <w:r w:rsidRPr="004142CE">
        <w:rPr>
          <w:rFonts w:ascii="맑은 고딕" w:eastAsia="맑은 고딕" w:hAnsi="맑은 고딕" w:hint="eastAsia"/>
        </w:rPr>
        <w:t>을 선택하고,</w:t>
      </w:r>
      <w:r w:rsidRPr="004142CE">
        <w:rPr>
          <w:rFonts w:ascii="맑은 고딕" w:eastAsia="맑은 고딕" w:hAnsi="맑은 고딕"/>
        </w:rPr>
        <w:t xml:space="preserve"> [</w:t>
      </w:r>
      <w:r w:rsidRPr="004142CE">
        <w:rPr>
          <w:rFonts w:ascii="맑은 고딕" w:eastAsia="맑은 고딕" w:hAnsi="맑은 고딕" w:hint="eastAsia"/>
        </w:rPr>
        <w:t xml:space="preserve">화면목록]에선 </w:t>
      </w:r>
      <w:r w:rsidRPr="004142CE">
        <w:rPr>
          <w:rFonts w:ascii="맑은 고딕" w:eastAsia="맑은 고딕" w:hAnsi="맑은 고딕"/>
        </w:rPr>
        <w:t>“</w:t>
      </w:r>
      <w:r w:rsidRPr="004142CE">
        <w:rPr>
          <w:rFonts w:ascii="맑은 고딕" w:eastAsia="맑은 고딕" w:hAnsi="맑은 고딕" w:hint="eastAsia"/>
        </w:rPr>
        <w:t>샘플게시판</w:t>
      </w:r>
      <w:r w:rsidRPr="004142CE">
        <w:rPr>
          <w:rFonts w:ascii="맑은 고딕" w:eastAsia="맑은 고딕" w:hAnsi="맑은 고딕"/>
        </w:rPr>
        <w:t xml:space="preserve">”을 </w:t>
      </w:r>
      <w:r w:rsidRPr="004142CE">
        <w:rPr>
          <w:rFonts w:ascii="맑은 고딕" w:eastAsia="맑은 고딕" w:hAnsi="맑은 고딕" w:hint="eastAsia"/>
        </w:rPr>
        <w:t>선택한 후 [그룹화면관리]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목록의 추가 버튼을 누른 다음,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추가된 항목의 기본항목을 허용으로 변경한 후 저장버튼을 클릭하여 시스템관리그룹에게 생성한 게시판의 접근권한을 부여한다.</w:t>
      </w: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9F51BD" wp14:editId="6E0F77C7">
                <wp:simplePos x="0" y="0"/>
                <wp:positionH relativeFrom="margin">
                  <wp:posOffset>3762375</wp:posOffset>
                </wp:positionH>
                <wp:positionV relativeFrom="paragraph">
                  <wp:posOffset>1104900</wp:posOffset>
                </wp:positionV>
                <wp:extent cx="1962150" cy="180975"/>
                <wp:effectExtent l="0" t="0" r="19050" b="28575"/>
                <wp:wrapNone/>
                <wp:docPr id="31" name="직사각형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62150" cy="1809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493D" w:rsidRPr="002B40FB" w:rsidRDefault="003A493D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F51BD" id="직사각형 31" o:spid="_x0000_s1048" style="position:absolute;left:0;text-align:left;margin-left:296.25pt;margin-top:87pt;width:154.5pt;height:14.25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" fillcolor="#f4bf2e [3206]" strokecolor="#896507 [1606]" strokeweight="2pt">
                <v:fill opacity="13878f"/>
                <v:textbox>
                  <w:txbxContent>
                    <w:p w:rsidR="003A493D" w:rsidRPr="002B40FB" w:rsidRDefault="003A493D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9F51BD" wp14:editId="6E0F77C7">
                <wp:simplePos x="0" y="0"/>
                <wp:positionH relativeFrom="margin">
                  <wp:posOffset>1600200</wp:posOffset>
                </wp:positionH>
                <wp:positionV relativeFrom="paragraph">
                  <wp:posOffset>1304924</wp:posOffset>
                </wp:positionV>
                <wp:extent cx="2105025" cy="161925"/>
                <wp:effectExtent l="0" t="0" r="28575" b="28575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05025" cy="1619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493D" w:rsidRPr="002B40FB" w:rsidRDefault="003A493D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F51BD" id="직사각형 30" o:spid="_x0000_s1049" style="position:absolute;left:0;text-align:left;margin-left:126pt;margin-top:102.75pt;width:165.75pt;height:12.7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" fillcolor="#f4bf2e [3206]" strokecolor="#896507 [1606]" strokeweight="2pt">
                <v:fill opacity="13878f"/>
                <v:textbox>
                  <w:txbxContent>
                    <w:p w:rsidR="003A493D" w:rsidRPr="002B40FB" w:rsidRDefault="003A493D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9F51BD" wp14:editId="6E0F77C7">
                <wp:simplePos x="0" y="0"/>
                <wp:positionH relativeFrom="margin">
                  <wp:posOffset>1562100</wp:posOffset>
                </wp:positionH>
                <wp:positionV relativeFrom="paragraph">
                  <wp:posOffset>4476750</wp:posOffset>
                </wp:positionV>
                <wp:extent cx="4152900" cy="180975"/>
                <wp:effectExtent l="0" t="0" r="19050" b="28575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52900" cy="1809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493D" w:rsidRPr="002B40FB" w:rsidRDefault="003A493D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F51BD" id="직사각형 29" o:spid="_x0000_s1050" style="position:absolute;left:0;text-align:left;margin-left:123pt;margin-top:352.5pt;width:327pt;height:14.2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" fillcolor="#f4bf2e [3206]" strokecolor="#896507 [1606]" strokeweight="2pt">
                <v:fill opacity="13878f"/>
                <v:textbox>
                  <w:txbxContent>
                    <w:p w:rsidR="003A493D" w:rsidRPr="002B40FB" w:rsidRDefault="003A493D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378F485A" wp14:editId="0ED78684">
            <wp:extent cx="5400675" cy="5469914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권한등록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812" cy="547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284" w:rsidRPr="004142CE" w:rsidRDefault="00D47284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처리완료 후 로그아웃 후에 다시 로그인해야 추가된 메뉴를 확인할 수 있다.</w:t>
      </w: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D47284" w:rsidRPr="004142CE" w:rsidRDefault="00CD0554" w:rsidP="00263435">
      <w:pPr>
        <w:pStyle w:val="2"/>
        <w:numPr>
          <w:ilvl w:val="0"/>
          <w:numId w:val="12"/>
        </w:numPr>
        <w:spacing w:before="240"/>
        <w:rPr>
          <w:rFonts w:ascii="맑은 고딕" w:eastAsia="맑은 고딕" w:hAnsi="맑은 고딕"/>
          <w:lang w:val="ko-KR"/>
        </w:rPr>
      </w:pPr>
      <w:bookmarkStart w:id="47" w:name="_Toc420506838"/>
      <w:r w:rsidRPr="004142CE">
        <w:rPr>
          <w:rFonts w:ascii="맑은 고딕" w:eastAsia="맑은 고딕" w:hAnsi="맑은 고딕" w:hint="eastAsia"/>
          <w:lang w:val="ko-KR"/>
        </w:rPr>
        <w:t>결과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확인</w:t>
      </w:r>
      <w:bookmarkEnd w:id="47"/>
      <w:r w:rsidR="00D47284" w:rsidRPr="004142CE">
        <w:rPr>
          <w:rFonts w:ascii="맑은 고딕" w:eastAsia="맑은 고딕" w:hAnsi="맑은 고딕"/>
          <w:lang w:val="ko-KR"/>
        </w:rPr>
        <w:t xml:space="preserve"> </w:t>
      </w:r>
    </w:p>
    <w:p w:rsidR="00D47284" w:rsidRPr="004142CE" w:rsidRDefault="00D47284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웹 화면에서 시스템관리 </w:t>
      </w:r>
      <w:r w:rsidRPr="004142CE">
        <w:rPr>
          <w:rFonts w:ascii="맑은 고딕" w:eastAsia="맑은 고딕" w:hAnsi="맑은 고딕"/>
        </w:rPr>
        <w:t xml:space="preserve">– </w:t>
      </w:r>
      <w:r w:rsidRPr="004142CE">
        <w:rPr>
          <w:rFonts w:ascii="맑은 고딕" w:eastAsia="맑은 고딕" w:hAnsi="맑은 고딕" w:hint="eastAsia"/>
        </w:rPr>
        <w:t>샘플게시판으로 이동하여 게시 글을 등록하고,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등록한 글을 검색해본다.</w:t>
      </w: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6C25B0E5" wp14:editId="7D0021D8">
            <wp:simplePos x="0" y="0"/>
            <wp:positionH relativeFrom="column">
              <wp:posOffset>94615</wp:posOffset>
            </wp:positionH>
            <wp:positionV relativeFrom="paragraph">
              <wp:posOffset>38100</wp:posOffset>
            </wp:positionV>
            <wp:extent cx="2763520" cy="2724150"/>
            <wp:effectExtent l="19050" t="19050" r="17780" b="19050"/>
            <wp:wrapSquare wrapText="bothSides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등록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2724150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42CE">
        <w:rPr>
          <w:rFonts w:ascii="맑은 고딕" w:eastAsia="맑은 고딕" w:hAnsi="맑은 고딕" w:hint="eastAsia"/>
          <w:noProof/>
        </w:rPr>
        <w:drawing>
          <wp:inline distT="0" distB="0" distL="0" distR="0" wp14:anchorId="2CC48B76" wp14:editId="0B2705FD">
            <wp:extent cx="2798470" cy="2752725"/>
            <wp:effectExtent l="19050" t="19050" r="20955" b="952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검색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716" cy="2767722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D47284" w:rsidRPr="004142CE" w:rsidRDefault="00D47284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정상적으로 실행되면 해당 샘플게시판의 생성이 완료된다.</w:t>
      </w:r>
    </w:p>
    <w:p w:rsidR="00C72F1A" w:rsidRPr="004142CE" w:rsidRDefault="00C72F1A">
      <w:pPr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br w:type="page"/>
      </w:r>
    </w:p>
    <w:p w:rsidR="00C72F1A" w:rsidRPr="004142CE" w:rsidRDefault="00846058" w:rsidP="00C72F1A">
      <w:pPr>
        <w:pStyle w:val="1"/>
        <w:spacing w:before="120" w:after="0"/>
        <w:rPr>
          <w:rFonts w:ascii="맑은 고딕" w:eastAsia="맑은 고딕" w:hAnsi="맑은 고딕"/>
          <w:lang w:val="ko-KR"/>
        </w:rPr>
      </w:pPr>
      <w:bookmarkStart w:id="48" w:name="_Toc420506839"/>
      <w:r w:rsidRPr="004142CE">
        <w:rPr>
          <w:rFonts w:ascii="맑은 고딕" w:eastAsia="맑은 고딕" w:hAnsi="맑은 고딕" w:hint="eastAsia"/>
          <w:lang w:val="ko-KR"/>
        </w:rPr>
        <w:lastRenderedPageBreak/>
        <w:t>이</w:t>
      </w:r>
      <w:r w:rsidR="00C72F1A" w:rsidRPr="004142CE">
        <w:rPr>
          <w:rFonts w:ascii="맑은 고딕" w:eastAsia="맑은 고딕" w:hAnsi="맑은 고딕" w:hint="eastAsia"/>
          <w:lang w:val="ko-KR"/>
        </w:rPr>
        <w:t>후 개발 과제</w:t>
      </w:r>
      <w:bookmarkEnd w:id="48"/>
    </w:p>
    <w:p w:rsidR="00E4494D" w:rsidRPr="004142CE" w:rsidRDefault="00E4494D" w:rsidP="00263435">
      <w:pPr>
        <w:pStyle w:val="2"/>
        <w:numPr>
          <w:ilvl w:val="0"/>
          <w:numId w:val="22"/>
        </w:numPr>
        <w:spacing w:before="240"/>
        <w:rPr>
          <w:rFonts w:ascii="맑은 고딕" w:eastAsia="맑은 고딕" w:hAnsi="맑은 고딕"/>
          <w:lang w:val="ko-KR"/>
        </w:rPr>
      </w:pPr>
      <w:bookmarkStart w:id="49" w:name="_Toc420506840"/>
      <w:r w:rsidRPr="004142CE">
        <w:rPr>
          <w:rFonts w:ascii="맑은 고딕" w:eastAsia="맑은 고딕" w:hAnsi="맑은 고딕" w:hint="eastAsia"/>
          <w:lang w:val="ko-KR"/>
        </w:rPr>
        <w:t>현재까지 구현된 기능</w:t>
      </w:r>
      <w:bookmarkEnd w:id="49"/>
    </w:p>
    <w:tbl>
      <w:tblPr>
        <w:tblW w:w="888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2"/>
        <w:gridCol w:w="1300"/>
        <w:gridCol w:w="1320"/>
        <w:gridCol w:w="1480"/>
        <w:gridCol w:w="4300"/>
      </w:tblGrid>
      <w:tr w:rsidR="00043E20" w:rsidRPr="004142CE" w:rsidTr="00511B09">
        <w:trPr>
          <w:trHeight w:val="240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분류1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분류2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분류3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작업내용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Spring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 개발환경 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Spring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프레이워크 통합 구성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Mybatis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 Mybatis 설정 및 구성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Logging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 Log4j 설정 및 구성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Mybatis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 트랜젝션 설정 및 어노테이션 처리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Spring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 공통 상위클래스 정의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Exception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Exception Handling 및 Logging 처리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Resource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메세지리소스 적용(로케일 적용)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Locale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Locale 변경 처리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Cache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ehcache 설정 및 구성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Cache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코드데이터 캐쉬 구성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Security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로그인, 로그아웃, 사용자로깅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Security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인증 및 권한처리 구성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Security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SYS_ID 기본설정 구성(세션처리)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Security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비밀번호 변경횟수 누적 및 리셋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 설정 및 적용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 INCLUDE 생성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상단메뉴, 좌측메뉴 개발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기본 템플릿 및 화면 레이아웃 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그리드 기본 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그리드 편집 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폼패널 및 팝업폼 설정 및 편집기능 구현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 연동된 콤보 검색 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Mybatis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 서비스 트랜젝션 테스트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Security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접근권한VIEW 적용 및 권한적용 테스트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Pagination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페이징 처리 설정 및 그리드 페이징 연동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사용자관리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그룹관리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그룹관리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코드관리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메뉴관리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메뉴관리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화면관리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사용자그룹관리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사용자그룹관리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사용자화면관리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사용자화면관리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그룹화면관리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그룹화면관리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 Editor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웹에디터 플러그인 추가적용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lastRenderedPageBreak/>
              <w:t>36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File Control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파일업로드 플러그인 추가적용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File Control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첨부파일 업로드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File Control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첨부파일 다운로드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Pagination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페이징처리 테스트 및 수정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콤보그리드 적용(사용자관리 예제)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일반게시판(게)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사용자관리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관리자의 사용자별 자동로그인 기능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Menu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메뉴 검색시 권한연동 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Excel Control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엑셀다운로드 개발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Excel Control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엑셀다운로드 적용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전자메일-개인주소록 관리 및 게시대상 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전자메일-그룹주소록 관리 및 게시대상 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전자메일-수신</w:t>
            </w:r>
            <w:proofErr w:type="gram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,발신,보관,발송</w:t>
            </w:r>
            <w:proofErr w:type="gramEnd"/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그리드의 헤더 정렬 적용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Q&amp;A(게) - 답변게시판 트리그리드 적용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초기화면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사이트맵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사이트맵 구현 - 탭없는페이지 샘플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초기화면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핫메뉴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즐겨찾기메뉴(HOTMENU) - 컨텍스트메뉴 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Excel Control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엑셀로더 개발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코드엑셀로더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코드엑셀로더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그리드 다중정렬</w:t>
            </w:r>
            <w:proofErr w:type="gram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,로컬정렬,콤보정렬</w:t>
            </w:r>
            <w:proofErr w:type="gram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샘플작업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일정관리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일정관리(개인</w:t>
            </w:r>
            <w:proofErr w:type="gram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,공유일정</w:t>
            </w:r>
            <w:proofErr w:type="gram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)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일정관리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일정관리(개인</w:t>
            </w:r>
            <w:proofErr w:type="gram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,공유일정</w:t>
            </w:r>
            <w:proofErr w:type="gram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) - 공유대상설정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단계콤보 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Printing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iReport를 활용한 출력기능 구현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/>
                <w:color w:val="0070C0"/>
                <w:szCs w:val="18"/>
              </w:rPr>
              <w:t>60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02032B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공지사항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공지사항(게)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/>
                <w:color w:val="0070C0"/>
                <w:szCs w:val="18"/>
              </w:rPr>
              <w:t>61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02032B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공지사항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공지사항(게) - 게시기간 설정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/>
                <w:color w:val="0070C0"/>
                <w:szCs w:val="18"/>
              </w:rPr>
              <w:t>62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02032B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팝업관리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POPUP(게)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/>
                <w:color w:val="0070C0"/>
                <w:szCs w:val="18"/>
              </w:rPr>
              <w:t>63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초기화면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팝업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POPUP(게) - POPUP 메인공지</w:t>
            </w:r>
          </w:p>
        </w:tc>
      </w:tr>
      <w:tr w:rsidR="0002032B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64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팝업관리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 xml:space="preserve">POPUP(게) </w:t>
            </w:r>
            <w:r w:rsidRPr="0002032B">
              <w:rPr>
                <w:rFonts w:ascii="맑은 고딕" w:eastAsia="맑은 고딕" w:hAnsi="맑은 고딕" w:cs="굴림"/>
                <w:color w:val="0070C0"/>
                <w:szCs w:val="18"/>
              </w:rPr>
              <w:t>–</w:t>
            </w: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 xml:space="preserve"> 미리보기</w:t>
            </w:r>
          </w:p>
        </w:tc>
      </w:tr>
      <w:tr w:rsidR="0002032B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65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엑셀로더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자동맵핑 엑셀로더 개발</w:t>
            </w:r>
          </w:p>
        </w:tc>
      </w:tr>
      <w:tr w:rsidR="0002032B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66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샘플예제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개발참고용 샘플예제 개발</w:t>
            </w:r>
          </w:p>
        </w:tc>
      </w:tr>
      <w:tr w:rsidR="0002032B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67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웹에디터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웹에디터 확장(다음에디터,</w:t>
            </w:r>
            <w:r w:rsidRPr="0002032B">
              <w:rPr>
                <w:rFonts w:ascii="맑은 고딕" w:eastAsia="맑은 고딕" w:hAnsi="맑은 고딕" w:cs="굴림"/>
                <w:color w:val="0070C0"/>
                <w:szCs w:val="18"/>
              </w:rPr>
              <w:t xml:space="preserve"> CK</w:t>
            </w: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에디터)</w:t>
            </w:r>
          </w:p>
        </w:tc>
      </w:tr>
      <w:tr w:rsidR="0002032B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68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페이지 이동형 게시판 개발</w:t>
            </w:r>
          </w:p>
        </w:tc>
      </w:tr>
      <w:tr w:rsidR="0002032B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69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화면 기본 레이아웃 변경</w:t>
            </w:r>
          </w:p>
        </w:tc>
      </w:tr>
      <w:tr w:rsidR="0002032B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Common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메뉴의 아이콘 설정 기능 개발</w:t>
            </w:r>
          </w:p>
        </w:tc>
      </w:tr>
      <w:tr w:rsidR="0002032B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71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Common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디자인 요청용 샘플</w:t>
            </w:r>
            <w:r w:rsidRPr="0002032B">
              <w:rPr>
                <w:rFonts w:ascii="맑은 고딕" w:eastAsia="맑은 고딕" w:hAnsi="맑은 고딕" w:cs="굴림"/>
                <w:color w:val="0070C0"/>
                <w:szCs w:val="18"/>
              </w:rPr>
              <w:t xml:space="preserve">HTML </w:t>
            </w: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및 가이드 문서</w:t>
            </w:r>
          </w:p>
        </w:tc>
      </w:tr>
      <w:tr w:rsidR="0002032B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72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Common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탭패널형과 일반형태의 자동전환 기능</w:t>
            </w:r>
          </w:p>
        </w:tc>
      </w:tr>
    </w:tbl>
    <w:p w:rsidR="00043E20" w:rsidRPr="004142CE" w:rsidRDefault="00043E20" w:rsidP="00043E20">
      <w:pPr>
        <w:rPr>
          <w:rFonts w:ascii="맑은 고딕" w:eastAsia="맑은 고딕" w:hAnsi="맑은 고딕"/>
        </w:rPr>
      </w:pPr>
    </w:p>
    <w:p w:rsidR="00E4494D" w:rsidRPr="004142CE" w:rsidRDefault="00E4494D" w:rsidP="00263435">
      <w:pPr>
        <w:pStyle w:val="2"/>
        <w:numPr>
          <w:ilvl w:val="0"/>
          <w:numId w:val="22"/>
        </w:numPr>
        <w:rPr>
          <w:rFonts w:ascii="맑은 고딕" w:eastAsia="맑은 고딕" w:hAnsi="맑은 고딕"/>
          <w:lang w:val="ko-KR"/>
        </w:rPr>
      </w:pPr>
      <w:bookmarkStart w:id="50" w:name="_Toc420506841"/>
      <w:r w:rsidRPr="004142CE">
        <w:rPr>
          <w:rFonts w:ascii="맑은 고딕" w:eastAsia="맑은 고딕" w:hAnsi="맑은 고딕" w:hint="eastAsia"/>
          <w:lang w:val="ko-KR"/>
        </w:rPr>
        <w:lastRenderedPageBreak/>
        <w:t>아직 개발되지 않은 기능</w:t>
      </w:r>
      <w:bookmarkEnd w:id="50"/>
    </w:p>
    <w:tbl>
      <w:tblPr>
        <w:tblW w:w="888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2"/>
        <w:gridCol w:w="1300"/>
        <w:gridCol w:w="1320"/>
        <w:gridCol w:w="1480"/>
        <w:gridCol w:w="4300"/>
      </w:tblGrid>
      <w:tr w:rsidR="00043E20" w:rsidRPr="004142CE" w:rsidTr="00511B09">
        <w:trPr>
          <w:trHeight w:val="240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분류1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분류2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분류3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작업내용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Security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버튼별 권한 설정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공문 수/발신 이력조회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공문관리(게)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긴급통보서(게)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도움말(게)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도움말(게) - 개인도움말(E-Help)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자료실(게)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통합게시판 관리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용어관리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용어관리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용어관리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화면</w:t>
            </w: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/</w:t>
            </w: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용어관리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코드이력관리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코드관리(BP)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코드관리</w:t>
            </w: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(BP)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로그인현황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로그인현황(사용자로그 조회)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배치현황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배치작업현황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초기화면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MyPage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MyPage 기능 구현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초기화면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공문/게시판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초기화면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알람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대쉬보드(Alarm)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사용자공통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동호회관리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동호회관리(회원관리</w:t>
            </w:r>
            <w:proofErr w:type="gram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,게시판,앨범</w:t>
            </w:r>
            <w:proofErr w:type="gram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사용자공통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업체관리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업체관리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</w:tr>
    </w:tbl>
    <w:p w:rsidR="00043E20" w:rsidRPr="004142CE" w:rsidRDefault="00043E20" w:rsidP="00043E20">
      <w:pPr>
        <w:rPr>
          <w:rFonts w:ascii="맑은 고딕" w:eastAsia="맑은 고딕" w:hAnsi="맑은 고딕"/>
          <w:lang w:val="ko-KR"/>
        </w:rPr>
      </w:pPr>
    </w:p>
    <w:p w:rsidR="00E4494D" w:rsidRPr="004142CE" w:rsidRDefault="00E4494D" w:rsidP="00263435">
      <w:pPr>
        <w:pStyle w:val="2"/>
        <w:numPr>
          <w:ilvl w:val="0"/>
          <w:numId w:val="22"/>
        </w:numPr>
        <w:rPr>
          <w:rFonts w:ascii="맑은 고딕" w:eastAsia="맑은 고딕" w:hAnsi="맑은 고딕"/>
          <w:lang w:val="ko-KR"/>
        </w:rPr>
      </w:pPr>
      <w:bookmarkStart w:id="51" w:name="_Toc420506842"/>
      <w:r w:rsidRPr="004142CE">
        <w:rPr>
          <w:rFonts w:ascii="맑은 고딕" w:eastAsia="맑은 고딕" w:hAnsi="맑은 고딕" w:hint="eastAsia"/>
          <w:lang w:val="ko-KR"/>
        </w:rPr>
        <w:t>보완 필요 사항</w:t>
      </w:r>
      <w:bookmarkEnd w:id="51"/>
    </w:p>
    <w:p w:rsidR="00EE60DA" w:rsidRPr="004142CE" w:rsidRDefault="00EE60D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화면별 권한 처리에 대해 좀더 정밀한 테스트와 보완 필요.</w:t>
      </w:r>
    </w:p>
    <w:p w:rsidR="00EE60DA" w:rsidRPr="004142CE" w:rsidRDefault="00EE60D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U</w:t>
      </w:r>
      <w:r w:rsidRPr="004142CE">
        <w:rPr>
          <w:rFonts w:ascii="맑은 고딕" w:eastAsia="맑은 고딕" w:hAnsi="맑은 고딕"/>
        </w:rPr>
        <w:t xml:space="preserve">RL </w:t>
      </w:r>
      <w:r w:rsidRPr="004142CE">
        <w:rPr>
          <w:rFonts w:ascii="맑은 고딕" w:eastAsia="맑은 고딕" w:hAnsi="맑은 고딕" w:hint="eastAsia"/>
        </w:rPr>
        <w:t>유형별 에러메세지 표시에 대한 세부적인 처리 필요.</w:t>
      </w:r>
    </w:p>
    <w:p w:rsidR="00EE60DA" w:rsidRPr="004142CE" w:rsidRDefault="00EE60D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일정관리에서 전체적으로 적용될 </w:t>
      </w:r>
      <w:r w:rsidRPr="004142CE">
        <w:rPr>
          <w:rFonts w:ascii="맑은 고딕" w:eastAsia="맑은 고딕" w:hAnsi="맑은 고딕"/>
        </w:rPr>
        <w:t>Work Calendar</w:t>
      </w:r>
      <w:r w:rsidRPr="004142CE">
        <w:rPr>
          <w:rFonts w:ascii="맑은 고딕" w:eastAsia="맑은 고딕" w:hAnsi="맑은 고딕" w:hint="eastAsia"/>
        </w:rPr>
        <w:t>에 대한 데이터 셋팅 및 그에 따른 보완 필요.</w:t>
      </w:r>
    </w:p>
    <w:p w:rsidR="00EE60DA" w:rsidRPr="004142CE" w:rsidRDefault="00EE60D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인증시 비밀번호 실패횟수에 따른 인증 제한 기능 필요.</w:t>
      </w:r>
    </w:p>
    <w:p w:rsidR="002D0A00" w:rsidRPr="004142CE" w:rsidRDefault="002D0A00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iReport </w:t>
      </w:r>
      <w:r w:rsidRPr="004142CE">
        <w:rPr>
          <w:rFonts w:ascii="맑은 고딕" w:eastAsia="맑은 고딕" w:hAnsi="맑은 고딕" w:hint="eastAsia"/>
        </w:rPr>
        <w:t>부분에 대한 세부적인 설정 및 출력 연동 필요.</w:t>
      </w:r>
    </w:p>
    <w:p w:rsidR="00992262" w:rsidRPr="00511B09" w:rsidRDefault="00B82317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세부적인 </w:t>
      </w:r>
      <w:r w:rsidRPr="004142CE">
        <w:rPr>
          <w:rFonts w:ascii="맑은 고딕" w:eastAsia="맑은 고딕" w:hAnsi="맑은 고딕" w:hint="eastAsia"/>
        </w:rPr>
        <w:t>화면 웹디자인 변경 및 적용 필요.</w:t>
      </w:r>
    </w:p>
    <w:sectPr w:rsidR="00992262" w:rsidRPr="00511B09" w:rsidSect="004B4F51">
      <w:headerReference w:type="default" r:id="rId48"/>
      <w:footerReference w:type="default" r:id="rId49"/>
      <w:pgSz w:w="12240" w:h="15840" w:code="1"/>
      <w:pgMar w:top="1440" w:right="1440" w:bottom="1440" w:left="1440" w:header="720" w:footer="86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08CD" w:rsidRDefault="00FF08CD">
      <w:pPr>
        <w:spacing w:after="0" w:line="240" w:lineRule="auto"/>
      </w:pPr>
      <w:r>
        <w:separator/>
      </w:r>
    </w:p>
  </w:endnote>
  <w:endnote w:type="continuationSeparator" w:id="0">
    <w:p w:rsidR="00FF08CD" w:rsidRDefault="00FF0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29D77CFB" w:usb2="00000012" w:usb3="00000000" w:csb0="0008008D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493D" w:rsidRDefault="003A493D">
    <w:pPr>
      <w:pStyle w:val="ac"/>
    </w:pPr>
    <w:r>
      <w:rPr>
        <w:rFonts w:ascii="맑은 고딕" w:eastAsia="맑은 고딕" w:hAnsi="맑은 고딕" w:hint="eastAsia"/>
        <w:b/>
        <w:color w:val="000000" w:themeColor="tex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984B0F9" wp14:editId="1286119C">
              <wp:simplePos x="0" y="0"/>
              <wp:positionH relativeFrom="margin">
                <wp:posOffset>0</wp:posOffset>
              </wp:positionH>
              <wp:positionV relativeFrom="paragraph">
                <wp:posOffset>170815</wp:posOffset>
              </wp:positionV>
              <wp:extent cx="5928360" cy="9525"/>
              <wp:effectExtent l="0" t="0" r="34290" b="28575"/>
              <wp:wrapNone/>
              <wp:docPr id="84" name="직선 연결선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2836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B52C34" id="직선 연결선 84" o:spid="_x0000_s1026" style="position:absolute;left:0;text-align:lef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3.45pt" to="466.8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" strokecolor="#5b9bd5 [3204]" strokeweight=".5pt">
              <v:stroke joinstyle="miter"/>
              <w10:wrap anchorx="margin"/>
            </v:line>
          </w:pict>
        </mc:Fallback>
      </mc:AlternateContent>
    </w:r>
    <w:r w:rsidRPr="008E2822">
      <w:rPr>
        <w:rFonts w:ascii="맑은 고딕" w:eastAsia="맑은 고딕" w:hAnsi="맑은 고딕"/>
        <w:b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4FB531" wp14:editId="5FE71CF9">
              <wp:simplePos x="0" y="0"/>
              <wp:positionH relativeFrom="leftMargin">
                <wp:posOffset>638175</wp:posOffset>
              </wp:positionH>
              <wp:positionV relativeFrom="bottomMargin">
                <wp:posOffset>142875</wp:posOffset>
              </wp:positionV>
              <wp:extent cx="339090" cy="333375"/>
              <wp:effectExtent l="0" t="0" r="3810" b="9525"/>
              <wp:wrapNone/>
              <wp:docPr id="22" name="텍스트 상자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333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A493D" w:rsidRDefault="003A493D">
                          <w:pPr>
                            <w:pStyle w:val="ac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A1705"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4FB531" id="_x0000_t202" coordsize="21600,21600" o:spt="202" path="m,l,21600r21600,l21600,xe">
              <v:stroke joinstyle="miter"/>
              <v:path gradientshapeok="t" o:connecttype="rect"/>
            </v:shapetype>
            <v:shape id="텍스트 상자 22" o:spid="_x0000_s1051" type="#_x0000_t202" style="position:absolute;left:0;text-align:left;margin-left:50.25pt;margin-top:11.25pt;width:26.7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" filled="f" stroked="f" strokeweight=".5pt">
              <v:textbox inset="0,0,0,0">
                <w:txbxContent>
                  <w:p w:rsidR="003A493D" w:rsidRDefault="003A493D">
                    <w:pPr>
                      <w:pStyle w:val="ac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A1705"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08CD" w:rsidRDefault="00FF08CD">
      <w:pPr>
        <w:spacing w:after="0" w:line="240" w:lineRule="auto"/>
      </w:pPr>
      <w:r>
        <w:separator/>
      </w:r>
    </w:p>
  </w:footnote>
  <w:footnote w:type="continuationSeparator" w:id="0">
    <w:p w:rsidR="00FF08CD" w:rsidRDefault="00FF08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493D" w:rsidRPr="008E2822" w:rsidRDefault="003A493D">
    <w:pPr>
      <w:pStyle w:val="ab"/>
      <w:rPr>
        <w:rFonts w:ascii="맑은 고딕" w:eastAsia="맑은 고딕" w:hAnsi="맑은 고딕"/>
        <w:b/>
        <w:sz w:val="20"/>
      </w:rPr>
    </w:pPr>
    <w:r w:rsidRPr="0040361D">
      <w:rPr>
        <w:rFonts w:ascii="맑은 고딕" w:eastAsia="맑은 고딕" w:hAnsi="맑은 고딕" w:hint="eastAsia"/>
        <w:b/>
        <w:noProof/>
        <w:color w:val="002060"/>
        <w:sz w:val="20"/>
      </w:rPr>
      <w:drawing>
        <wp:anchor distT="0" distB="0" distL="114300" distR="114300" simplePos="0" relativeHeight="251660288" behindDoc="0" locked="0" layoutInCell="1" allowOverlap="1" wp14:anchorId="5530F08A" wp14:editId="5188AE4E">
          <wp:simplePos x="0" y="0"/>
          <wp:positionH relativeFrom="column">
            <wp:posOffset>5400675</wp:posOffset>
          </wp:positionH>
          <wp:positionV relativeFrom="page">
            <wp:posOffset>447675</wp:posOffset>
          </wp:positionV>
          <wp:extent cx="523875" cy="209550"/>
          <wp:effectExtent l="0" t="0" r="9525" b="0"/>
          <wp:wrapNone/>
          <wp:docPr id="81" name="그림 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" name="Logo_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875" cy="209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0361D">
      <w:rPr>
        <w:rFonts w:ascii="맑은 고딕" w:eastAsia="맑은 고딕" w:hAnsi="맑은 고딕" w:hint="eastAsia"/>
        <w:b/>
        <w:noProof/>
        <w:color w:val="002060"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93CDD1" wp14:editId="584B787B">
              <wp:simplePos x="0" y="0"/>
              <wp:positionH relativeFrom="margin">
                <wp:align>left</wp:align>
              </wp:positionH>
              <wp:positionV relativeFrom="paragraph">
                <wp:posOffset>227965</wp:posOffset>
              </wp:positionV>
              <wp:extent cx="5928360" cy="9525"/>
              <wp:effectExtent l="0" t="0" r="34290" b="28575"/>
              <wp:wrapNone/>
              <wp:docPr id="82" name="직선 연결선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2836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E8B470" id="직선 연결선 82" o:spid="_x0000_s1026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95pt" to="466.8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" strokecolor="#5b9bd5 [3204]" strokeweight=".5pt">
              <v:stroke joinstyle="miter"/>
              <w10:wrap anchorx="margin"/>
            </v:line>
          </w:pict>
        </mc:Fallback>
      </mc:AlternateContent>
    </w:r>
    <w:r w:rsidRPr="0040361D">
      <w:rPr>
        <w:rFonts w:ascii="맑은 고딕" w:eastAsia="맑은 고딕" w:hAnsi="맑은 고딕" w:hint="eastAsia"/>
        <w:b/>
        <w:color w:val="002060"/>
        <w:sz w:val="20"/>
      </w:rPr>
      <w:t>W</w:t>
    </w:r>
    <w:r w:rsidRPr="0040361D">
      <w:rPr>
        <w:rFonts w:ascii="맑은 고딕" w:eastAsia="맑은 고딕" w:hAnsi="맑은 고딕"/>
        <w:b/>
        <w:color w:val="002060"/>
        <w:sz w:val="20"/>
      </w:rPr>
      <w:t xml:space="preserve">SC </w:t>
    </w:r>
    <w:r>
      <w:rPr>
        <w:rFonts w:ascii="맑은 고딕" w:eastAsia="맑은 고딕" w:hAnsi="맑은 고딕" w:hint="eastAsia"/>
        <w:b/>
        <w:color w:val="002060"/>
        <w:sz w:val="20"/>
      </w:rPr>
      <w:t>FRAMEWORK</w:t>
    </w:r>
    <w:r w:rsidRPr="0040361D">
      <w:rPr>
        <w:rFonts w:ascii="맑은 고딕" w:eastAsia="맑은 고딕" w:hAnsi="맑은 고딕" w:hint="eastAsia"/>
        <w:b/>
        <w:color w:val="002060"/>
        <w:sz w:val="20"/>
      </w:rPr>
      <w:t xml:space="preserve"> 개발자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01994"/>
    <w:multiLevelType w:val="hybridMultilevel"/>
    <w:tmpl w:val="7E5E3FE4"/>
    <w:lvl w:ilvl="0" w:tplc="D6AC10C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>
    <w:nsid w:val="059C6088"/>
    <w:multiLevelType w:val="hybridMultilevel"/>
    <w:tmpl w:val="7E5E3FE4"/>
    <w:lvl w:ilvl="0" w:tplc="D6AC10C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>
    <w:nsid w:val="05BD582D"/>
    <w:multiLevelType w:val="hybridMultilevel"/>
    <w:tmpl w:val="5A18C942"/>
    <w:lvl w:ilvl="0" w:tplc="E6640BB8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" w:hanging="360"/>
      </w:pPr>
    </w:lvl>
    <w:lvl w:ilvl="2" w:tplc="0409001B" w:tentative="1">
      <w:start w:val="1"/>
      <w:numFmt w:val="lowerRoman"/>
      <w:lvlText w:val="%3."/>
      <w:lvlJc w:val="right"/>
      <w:pPr>
        <w:ind w:left="884" w:hanging="180"/>
      </w:pPr>
    </w:lvl>
    <w:lvl w:ilvl="3" w:tplc="0409000F" w:tentative="1">
      <w:start w:val="1"/>
      <w:numFmt w:val="decimal"/>
      <w:lvlText w:val="%4."/>
      <w:lvlJc w:val="left"/>
      <w:pPr>
        <w:ind w:left="1604" w:hanging="360"/>
      </w:pPr>
    </w:lvl>
    <w:lvl w:ilvl="4" w:tplc="04090019" w:tentative="1">
      <w:start w:val="1"/>
      <w:numFmt w:val="lowerLetter"/>
      <w:lvlText w:val="%5."/>
      <w:lvlJc w:val="left"/>
      <w:pPr>
        <w:ind w:left="2324" w:hanging="360"/>
      </w:pPr>
    </w:lvl>
    <w:lvl w:ilvl="5" w:tplc="0409001B" w:tentative="1">
      <w:start w:val="1"/>
      <w:numFmt w:val="lowerRoman"/>
      <w:lvlText w:val="%6."/>
      <w:lvlJc w:val="right"/>
      <w:pPr>
        <w:ind w:left="3044" w:hanging="180"/>
      </w:pPr>
    </w:lvl>
    <w:lvl w:ilvl="6" w:tplc="0409000F" w:tentative="1">
      <w:start w:val="1"/>
      <w:numFmt w:val="decimal"/>
      <w:lvlText w:val="%7."/>
      <w:lvlJc w:val="left"/>
      <w:pPr>
        <w:ind w:left="3764" w:hanging="360"/>
      </w:pPr>
    </w:lvl>
    <w:lvl w:ilvl="7" w:tplc="04090019" w:tentative="1">
      <w:start w:val="1"/>
      <w:numFmt w:val="lowerLetter"/>
      <w:lvlText w:val="%8."/>
      <w:lvlJc w:val="left"/>
      <w:pPr>
        <w:ind w:left="4484" w:hanging="360"/>
      </w:pPr>
    </w:lvl>
    <w:lvl w:ilvl="8" w:tplc="0409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3">
    <w:nsid w:val="06867CA2"/>
    <w:multiLevelType w:val="hybridMultilevel"/>
    <w:tmpl w:val="77929368"/>
    <w:lvl w:ilvl="0" w:tplc="162E4EE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>
    <w:nsid w:val="071F70B7"/>
    <w:multiLevelType w:val="hybridMultilevel"/>
    <w:tmpl w:val="013E0708"/>
    <w:lvl w:ilvl="0" w:tplc="36ACC57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>
    <w:nsid w:val="0784712E"/>
    <w:multiLevelType w:val="hybridMultilevel"/>
    <w:tmpl w:val="95A0C2C0"/>
    <w:lvl w:ilvl="0" w:tplc="DC40FEB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>
    <w:nsid w:val="080430F6"/>
    <w:multiLevelType w:val="hybridMultilevel"/>
    <w:tmpl w:val="14F8D18A"/>
    <w:lvl w:ilvl="0" w:tplc="CE68293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>
    <w:nsid w:val="08474C9C"/>
    <w:multiLevelType w:val="hybridMultilevel"/>
    <w:tmpl w:val="7E5E3FE4"/>
    <w:lvl w:ilvl="0" w:tplc="D6AC10C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>
    <w:nsid w:val="131E0B2C"/>
    <w:multiLevelType w:val="hybridMultilevel"/>
    <w:tmpl w:val="7E10C44C"/>
    <w:lvl w:ilvl="0" w:tplc="6D18B324">
      <w:start w:val="1"/>
      <w:numFmt w:val="decimal"/>
      <w:lvlText w:val="%1)"/>
      <w:lvlJc w:val="left"/>
      <w:pPr>
        <w:ind w:left="760" w:hanging="360"/>
      </w:pPr>
      <w:rPr>
        <w:rFonts w:hint="eastAsia"/>
        <w:b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146A5A74"/>
    <w:multiLevelType w:val="hybridMultilevel"/>
    <w:tmpl w:val="73421B12"/>
    <w:lvl w:ilvl="0" w:tplc="9EE400FE">
      <w:start w:val="1"/>
      <w:numFmt w:val="bullet"/>
      <w:lvlText w:val="◈"/>
      <w:lvlJc w:val="left"/>
      <w:pPr>
        <w:ind w:left="644" w:hanging="360"/>
      </w:pPr>
      <w:rPr>
        <w:rFonts w:ascii="맑은 고딕" w:eastAsia="맑은 고딕" w:hAnsi="맑은 고딕" w:cstheme="minorBidi" w:hint="eastAsia"/>
        <w:color w:val="5B9BD5" w:themeColor="accent1"/>
        <w:sz w:val="20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10">
    <w:nsid w:val="148A1DEA"/>
    <w:multiLevelType w:val="hybridMultilevel"/>
    <w:tmpl w:val="AF0E5E30"/>
    <w:lvl w:ilvl="0" w:tplc="A0989618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1C895FDA"/>
    <w:multiLevelType w:val="hybridMultilevel"/>
    <w:tmpl w:val="75DE6386"/>
    <w:lvl w:ilvl="0" w:tplc="36ACC57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>
    <w:nsid w:val="1E8622E1"/>
    <w:multiLevelType w:val="hybridMultilevel"/>
    <w:tmpl w:val="77929368"/>
    <w:lvl w:ilvl="0" w:tplc="162E4EE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>
    <w:nsid w:val="2459354C"/>
    <w:multiLevelType w:val="hybridMultilevel"/>
    <w:tmpl w:val="E2F20BEE"/>
    <w:lvl w:ilvl="0" w:tplc="38B0445E">
      <w:start w:val="1"/>
      <w:numFmt w:val="bullet"/>
      <w:lvlText w:val="●"/>
      <w:lvlJc w:val="left"/>
      <w:pPr>
        <w:ind w:left="1210" w:hanging="360"/>
      </w:pPr>
      <w:rPr>
        <w:rFonts w:ascii="맑은 고딕" w:eastAsia="맑은 고딕" w:hAnsi="맑은 고딕" w:cstheme="minorBidi" w:hint="eastAsia"/>
        <w:color w:val="5B9BD5" w:themeColor="accent1"/>
        <w:sz w:val="16"/>
        <w:vertAlign w:val="superscript"/>
      </w:rPr>
    </w:lvl>
    <w:lvl w:ilvl="1" w:tplc="04090003" w:tentative="1">
      <w:start w:val="1"/>
      <w:numFmt w:val="bullet"/>
      <w:lvlText w:val=""/>
      <w:lvlJc w:val="left"/>
      <w:pPr>
        <w:ind w:left="16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00"/>
      </w:pPr>
      <w:rPr>
        <w:rFonts w:ascii="Wingdings" w:hAnsi="Wingdings" w:hint="default"/>
      </w:rPr>
    </w:lvl>
  </w:abstractNum>
  <w:abstractNum w:abstractNumId="14">
    <w:nsid w:val="2A525461"/>
    <w:multiLevelType w:val="hybridMultilevel"/>
    <w:tmpl w:val="41002F8E"/>
    <w:lvl w:ilvl="0" w:tplc="D6AC10C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>
    <w:nsid w:val="32646318"/>
    <w:multiLevelType w:val="hybridMultilevel"/>
    <w:tmpl w:val="946ED4C2"/>
    <w:lvl w:ilvl="0" w:tplc="594E9B7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3A661D70"/>
    <w:multiLevelType w:val="hybridMultilevel"/>
    <w:tmpl w:val="75DE6386"/>
    <w:lvl w:ilvl="0" w:tplc="36ACC57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>
    <w:nsid w:val="460449D6"/>
    <w:multiLevelType w:val="hybridMultilevel"/>
    <w:tmpl w:val="C5C8FFB6"/>
    <w:lvl w:ilvl="0" w:tplc="D67A953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>
    <w:nsid w:val="47EF5620"/>
    <w:multiLevelType w:val="hybridMultilevel"/>
    <w:tmpl w:val="77929368"/>
    <w:lvl w:ilvl="0" w:tplc="162E4EE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>
    <w:nsid w:val="556132C5"/>
    <w:multiLevelType w:val="hybridMultilevel"/>
    <w:tmpl w:val="BCE8A92E"/>
    <w:lvl w:ilvl="0" w:tplc="B9242E76">
      <w:start w:val="1"/>
      <w:numFmt w:val="decimal"/>
      <w:lvlText w:val="%1)"/>
      <w:lvlJc w:val="left"/>
      <w:pPr>
        <w:ind w:left="50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>
    <w:nsid w:val="56722E5D"/>
    <w:multiLevelType w:val="hybridMultilevel"/>
    <w:tmpl w:val="386CFD34"/>
    <w:lvl w:ilvl="0" w:tplc="2848BDF6">
      <w:start w:val="1"/>
      <w:numFmt w:val="bullet"/>
      <w:lvlText w:val="※"/>
      <w:lvlJc w:val="left"/>
      <w:pPr>
        <w:ind w:left="4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60" w:hanging="400"/>
      </w:pPr>
      <w:rPr>
        <w:rFonts w:ascii="Wingdings" w:hAnsi="Wingdings" w:hint="default"/>
      </w:rPr>
    </w:lvl>
  </w:abstractNum>
  <w:abstractNum w:abstractNumId="21">
    <w:nsid w:val="5AF77116"/>
    <w:multiLevelType w:val="hybridMultilevel"/>
    <w:tmpl w:val="E2A8C26C"/>
    <w:lvl w:ilvl="0" w:tplc="38B0445E">
      <w:start w:val="1"/>
      <w:numFmt w:val="bullet"/>
      <w:lvlText w:val="●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5B9BD5" w:themeColor="accent1"/>
        <w:sz w:val="16"/>
        <w:vertAlign w:val="superscrip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>
    <w:nsid w:val="5BBB68F4"/>
    <w:multiLevelType w:val="hybridMultilevel"/>
    <w:tmpl w:val="7E10C44C"/>
    <w:lvl w:ilvl="0" w:tplc="6D18B324">
      <w:start w:val="1"/>
      <w:numFmt w:val="decimal"/>
      <w:lvlText w:val="%1)"/>
      <w:lvlJc w:val="left"/>
      <w:pPr>
        <w:ind w:left="760" w:hanging="360"/>
      </w:pPr>
      <w:rPr>
        <w:rFonts w:hint="eastAsia"/>
        <w:b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>
    <w:nsid w:val="5FF572F6"/>
    <w:multiLevelType w:val="hybridMultilevel"/>
    <w:tmpl w:val="27C4F060"/>
    <w:lvl w:ilvl="0" w:tplc="23D648B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4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783"/>
        </w:tabs>
        <w:ind w:left="855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25">
    <w:nsid w:val="6E207FD7"/>
    <w:multiLevelType w:val="hybridMultilevel"/>
    <w:tmpl w:val="7E5E3FE4"/>
    <w:lvl w:ilvl="0" w:tplc="D6AC10C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6">
    <w:nsid w:val="750E738C"/>
    <w:multiLevelType w:val="hybridMultilevel"/>
    <w:tmpl w:val="40C069B2"/>
    <w:lvl w:ilvl="0" w:tplc="ADCC1B64">
      <w:start w:val="1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num w:numId="1">
    <w:abstractNumId w:val="24"/>
  </w:num>
  <w:num w:numId="2">
    <w:abstractNumId w:val="9"/>
  </w:num>
  <w:num w:numId="3">
    <w:abstractNumId w:val="21"/>
  </w:num>
  <w:num w:numId="4">
    <w:abstractNumId w:val="8"/>
  </w:num>
  <w:num w:numId="5">
    <w:abstractNumId w:val="19"/>
  </w:num>
  <w:num w:numId="6">
    <w:abstractNumId w:val="13"/>
  </w:num>
  <w:num w:numId="7">
    <w:abstractNumId w:val="10"/>
  </w:num>
  <w:num w:numId="8">
    <w:abstractNumId w:val="22"/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</w:num>
  <w:num w:numId="12">
    <w:abstractNumId w:val="2"/>
    <w:lvlOverride w:ilvl="0">
      <w:startOverride w:val="1"/>
    </w:lvlOverride>
  </w:num>
  <w:num w:numId="13">
    <w:abstractNumId w:val="15"/>
  </w:num>
  <w:num w:numId="14">
    <w:abstractNumId w:val="20"/>
  </w:num>
  <w:num w:numId="15">
    <w:abstractNumId w:val="6"/>
  </w:num>
  <w:num w:numId="16">
    <w:abstractNumId w:val="16"/>
  </w:num>
  <w:num w:numId="17">
    <w:abstractNumId w:val="11"/>
  </w:num>
  <w:num w:numId="18">
    <w:abstractNumId w:val="4"/>
  </w:num>
  <w:num w:numId="19">
    <w:abstractNumId w:val="12"/>
  </w:num>
  <w:num w:numId="20">
    <w:abstractNumId w:val="3"/>
  </w:num>
  <w:num w:numId="21">
    <w:abstractNumId w:val="26"/>
  </w:num>
  <w:num w:numId="22">
    <w:abstractNumId w:val="2"/>
    <w:lvlOverride w:ilvl="0">
      <w:startOverride w:val="1"/>
    </w:lvlOverride>
  </w:num>
  <w:num w:numId="23">
    <w:abstractNumId w:val="5"/>
  </w:num>
  <w:num w:numId="24">
    <w:abstractNumId w:val="17"/>
  </w:num>
  <w:num w:numId="25">
    <w:abstractNumId w:val="18"/>
  </w:num>
  <w:num w:numId="26">
    <w:abstractNumId w:val="1"/>
  </w:num>
  <w:num w:numId="27">
    <w:abstractNumId w:val="23"/>
  </w:num>
  <w:num w:numId="28">
    <w:abstractNumId w:val="25"/>
  </w:num>
  <w:num w:numId="29">
    <w:abstractNumId w:val="0"/>
  </w:num>
  <w:num w:numId="30">
    <w:abstractNumId w:val="7"/>
  </w:num>
  <w:num w:numId="31">
    <w:abstractNumId w:val="1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hideSpellingErrors/>
  <w:hideGrammaticalErrors/>
  <w:proofState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48E"/>
    <w:rsid w:val="00002DFD"/>
    <w:rsid w:val="00005DEA"/>
    <w:rsid w:val="0002032B"/>
    <w:rsid w:val="00023E21"/>
    <w:rsid w:val="00027C9F"/>
    <w:rsid w:val="00043E20"/>
    <w:rsid w:val="00062E04"/>
    <w:rsid w:val="000776FE"/>
    <w:rsid w:val="0008117C"/>
    <w:rsid w:val="000828B5"/>
    <w:rsid w:val="000902F2"/>
    <w:rsid w:val="00091F3A"/>
    <w:rsid w:val="00093F52"/>
    <w:rsid w:val="000F5485"/>
    <w:rsid w:val="00103A30"/>
    <w:rsid w:val="00105415"/>
    <w:rsid w:val="0011610C"/>
    <w:rsid w:val="00120441"/>
    <w:rsid w:val="001269A9"/>
    <w:rsid w:val="00132C0F"/>
    <w:rsid w:val="00196548"/>
    <w:rsid w:val="001C1736"/>
    <w:rsid w:val="001C7626"/>
    <w:rsid w:val="00210BA2"/>
    <w:rsid w:val="00213F85"/>
    <w:rsid w:val="00232F33"/>
    <w:rsid w:val="00237801"/>
    <w:rsid w:val="00245861"/>
    <w:rsid w:val="002475F1"/>
    <w:rsid w:val="00254483"/>
    <w:rsid w:val="00263435"/>
    <w:rsid w:val="002635DF"/>
    <w:rsid w:val="00270EDF"/>
    <w:rsid w:val="00277F37"/>
    <w:rsid w:val="002A07C2"/>
    <w:rsid w:val="002B40FB"/>
    <w:rsid w:val="002C33DF"/>
    <w:rsid w:val="002D0A00"/>
    <w:rsid w:val="002F26C5"/>
    <w:rsid w:val="00331AEF"/>
    <w:rsid w:val="0034750B"/>
    <w:rsid w:val="00355D53"/>
    <w:rsid w:val="00356B09"/>
    <w:rsid w:val="003643FC"/>
    <w:rsid w:val="003911C6"/>
    <w:rsid w:val="003A493D"/>
    <w:rsid w:val="003B5562"/>
    <w:rsid w:val="0040361D"/>
    <w:rsid w:val="004142CE"/>
    <w:rsid w:val="0043204C"/>
    <w:rsid w:val="00465DD0"/>
    <w:rsid w:val="0047288D"/>
    <w:rsid w:val="00485302"/>
    <w:rsid w:val="00493181"/>
    <w:rsid w:val="004961AC"/>
    <w:rsid w:val="00497AE9"/>
    <w:rsid w:val="004A4A4F"/>
    <w:rsid w:val="004A64BD"/>
    <w:rsid w:val="004B4F51"/>
    <w:rsid w:val="004B7B67"/>
    <w:rsid w:val="004F29A4"/>
    <w:rsid w:val="004F567F"/>
    <w:rsid w:val="00511B09"/>
    <w:rsid w:val="005178E9"/>
    <w:rsid w:val="00532DEC"/>
    <w:rsid w:val="00564D97"/>
    <w:rsid w:val="00570E44"/>
    <w:rsid w:val="005722E1"/>
    <w:rsid w:val="0057317D"/>
    <w:rsid w:val="00586AB0"/>
    <w:rsid w:val="005909C3"/>
    <w:rsid w:val="005A52D4"/>
    <w:rsid w:val="005A7C64"/>
    <w:rsid w:val="005C31EA"/>
    <w:rsid w:val="005D0AFF"/>
    <w:rsid w:val="005D2B10"/>
    <w:rsid w:val="005D4F86"/>
    <w:rsid w:val="00631918"/>
    <w:rsid w:val="00631C58"/>
    <w:rsid w:val="00657E58"/>
    <w:rsid w:val="006702FA"/>
    <w:rsid w:val="00681740"/>
    <w:rsid w:val="00693F06"/>
    <w:rsid w:val="00694461"/>
    <w:rsid w:val="006B39EB"/>
    <w:rsid w:val="006E7FDC"/>
    <w:rsid w:val="006F448E"/>
    <w:rsid w:val="00710E46"/>
    <w:rsid w:val="007122FA"/>
    <w:rsid w:val="00761427"/>
    <w:rsid w:val="007707B6"/>
    <w:rsid w:val="00774172"/>
    <w:rsid w:val="007906A3"/>
    <w:rsid w:val="00792EA5"/>
    <w:rsid w:val="007A23DA"/>
    <w:rsid w:val="007A511B"/>
    <w:rsid w:val="007B0A8F"/>
    <w:rsid w:val="007B2AD9"/>
    <w:rsid w:val="007C7CC3"/>
    <w:rsid w:val="007D1044"/>
    <w:rsid w:val="007E5612"/>
    <w:rsid w:val="008339EE"/>
    <w:rsid w:val="00836037"/>
    <w:rsid w:val="00846058"/>
    <w:rsid w:val="00846637"/>
    <w:rsid w:val="008941AF"/>
    <w:rsid w:val="008A2739"/>
    <w:rsid w:val="008B7603"/>
    <w:rsid w:val="008C6A7D"/>
    <w:rsid w:val="008D30BB"/>
    <w:rsid w:val="008D51E5"/>
    <w:rsid w:val="008D7CE0"/>
    <w:rsid w:val="008E2822"/>
    <w:rsid w:val="008E6825"/>
    <w:rsid w:val="008E7231"/>
    <w:rsid w:val="00910F4F"/>
    <w:rsid w:val="00946BA1"/>
    <w:rsid w:val="00975613"/>
    <w:rsid w:val="00977305"/>
    <w:rsid w:val="00977E3B"/>
    <w:rsid w:val="009815C4"/>
    <w:rsid w:val="00992262"/>
    <w:rsid w:val="009952E3"/>
    <w:rsid w:val="009958D0"/>
    <w:rsid w:val="009A41CE"/>
    <w:rsid w:val="009A4C69"/>
    <w:rsid w:val="009E081A"/>
    <w:rsid w:val="00A0677A"/>
    <w:rsid w:val="00A07B53"/>
    <w:rsid w:val="00A330FC"/>
    <w:rsid w:val="00A74352"/>
    <w:rsid w:val="00A807F1"/>
    <w:rsid w:val="00A83DB9"/>
    <w:rsid w:val="00AB1F30"/>
    <w:rsid w:val="00AC4264"/>
    <w:rsid w:val="00AC6B7E"/>
    <w:rsid w:val="00AD3479"/>
    <w:rsid w:val="00B05ACA"/>
    <w:rsid w:val="00B5194A"/>
    <w:rsid w:val="00B6190B"/>
    <w:rsid w:val="00B71A3C"/>
    <w:rsid w:val="00B75671"/>
    <w:rsid w:val="00B82317"/>
    <w:rsid w:val="00B8682C"/>
    <w:rsid w:val="00B9256C"/>
    <w:rsid w:val="00BD3C50"/>
    <w:rsid w:val="00BF2494"/>
    <w:rsid w:val="00BF3672"/>
    <w:rsid w:val="00BF6C89"/>
    <w:rsid w:val="00C0386D"/>
    <w:rsid w:val="00C11DBD"/>
    <w:rsid w:val="00C26B7B"/>
    <w:rsid w:val="00C321DC"/>
    <w:rsid w:val="00C473C5"/>
    <w:rsid w:val="00C479D2"/>
    <w:rsid w:val="00C61832"/>
    <w:rsid w:val="00C67ADC"/>
    <w:rsid w:val="00C72F1A"/>
    <w:rsid w:val="00C73CC4"/>
    <w:rsid w:val="00CC0736"/>
    <w:rsid w:val="00CC54CB"/>
    <w:rsid w:val="00CD0554"/>
    <w:rsid w:val="00D01F5F"/>
    <w:rsid w:val="00D17770"/>
    <w:rsid w:val="00D43165"/>
    <w:rsid w:val="00D47284"/>
    <w:rsid w:val="00D509A9"/>
    <w:rsid w:val="00D57FA2"/>
    <w:rsid w:val="00D611A2"/>
    <w:rsid w:val="00D62D3A"/>
    <w:rsid w:val="00D96F9C"/>
    <w:rsid w:val="00DA1705"/>
    <w:rsid w:val="00DB3CF9"/>
    <w:rsid w:val="00DC17B1"/>
    <w:rsid w:val="00DF5C49"/>
    <w:rsid w:val="00DF7AE2"/>
    <w:rsid w:val="00E00C6E"/>
    <w:rsid w:val="00E02D75"/>
    <w:rsid w:val="00E06E75"/>
    <w:rsid w:val="00E23394"/>
    <w:rsid w:val="00E25134"/>
    <w:rsid w:val="00E4494D"/>
    <w:rsid w:val="00E56CB4"/>
    <w:rsid w:val="00E648ED"/>
    <w:rsid w:val="00E72C1D"/>
    <w:rsid w:val="00E81B26"/>
    <w:rsid w:val="00EA329E"/>
    <w:rsid w:val="00EA5822"/>
    <w:rsid w:val="00EC6E01"/>
    <w:rsid w:val="00EE60DA"/>
    <w:rsid w:val="00EF62C6"/>
    <w:rsid w:val="00F41F7D"/>
    <w:rsid w:val="00F56B36"/>
    <w:rsid w:val="00F85A77"/>
    <w:rsid w:val="00F94267"/>
    <w:rsid w:val="00FA5753"/>
    <w:rsid w:val="00FE2AA5"/>
    <w:rsid w:val="00FF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8F5FD92-E225-47DE-99F5-185653429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18"/>
        <w:lang w:val="en-US" w:eastAsia="ko-K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pPr>
      <w:keepNext/>
      <w:keepLines/>
      <w:numPr>
        <w:numId w:val="11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customStyle="1" w:styleId="a5">
    <w:name w:val="표 눈금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0"/>
    <w:next w:val="a0"/>
    <w:link w:val="Char0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6"/>
    <w:uiPriority w:val="11"/>
    <w:rPr>
      <w:b/>
      <w:bCs/>
      <w:color w:val="5B9BD5" w:themeColor="accent1"/>
      <w:sz w:val="24"/>
    </w:rPr>
  </w:style>
  <w:style w:type="character" w:customStyle="1" w:styleId="1Char">
    <w:name w:val="제목 1 Char"/>
    <w:basedOn w:val="a1"/>
    <w:link w:val="1"/>
    <w:uiPriority w:val="9"/>
    <w:rPr>
      <w:b/>
      <w:bCs/>
      <w:caps/>
      <w:color w:val="1F4E79" w:themeColor="accent1" w:themeShade="80"/>
      <w:sz w:val="28"/>
    </w:rPr>
  </w:style>
  <w:style w:type="table" w:customStyle="1" w:styleId="a7">
    <w:name w:val="팁 표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8">
    <w:name w:val="팁 텍스트"/>
    <w:basedOn w:val="a0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9">
    <w:name w:val="개체 틀 텍스트"/>
    <w:basedOn w:val="a1"/>
    <w:uiPriority w:val="99"/>
    <w:semiHidden/>
    <w:rPr>
      <w:color w:val="808080"/>
    </w:rPr>
  </w:style>
  <w:style w:type="paragraph" w:styleId="aa">
    <w:name w:val="No Spacing"/>
    <w:link w:val="Char1"/>
    <w:uiPriority w:val="1"/>
    <w:qFormat/>
    <w:pPr>
      <w:spacing w:after="0" w:line="240" w:lineRule="auto"/>
    </w:pPr>
  </w:style>
  <w:style w:type="character" w:customStyle="1" w:styleId="2Char">
    <w:name w:val="제목 2 Char"/>
    <w:basedOn w:val="a1"/>
    <w:link w:val="2"/>
    <w:uiPriority w:val="9"/>
    <w:rPr>
      <w:b/>
      <w:bCs/>
      <w:color w:val="5B9BD5" w:themeColor="accent1"/>
      <w:sz w:val="24"/>
    </w:rPr>
  </w:style>
  <w:style w:type="paragraph" w:customStyle="1" w:styleId="a">
    <w:name w:val="글머리 기호 목록"/>
    <w:basedOn w:val="a0"/>
    <w:uiPriority w:val="1"/>
    <w:unhideWhenUsed/>
    <w:qFormat/>
    <w:pPr>
      <w:numPr>
        <w:numId w:val="1"/>
      </w:numPr>
      <w:spacing w:after="60"/>
    </w:pPr>
  </w:style>
  <w:style w:type="paragraph" w:styleId="ab">
    <w:name w:val="header"/>
    <w:basedOn w:val="a0"/>
    <w:link w:val="Char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2">
    <w:name w:val="머리글 Char"/>
    <w:basedOn w:val="a1"/>
    <w:link w:val="ab"/>
    <w:uiPriority w:val="99"/>
  </w:style>
  <w:style w:type="paragraph" w:styleId="ac">
    <w:name w:val="footer"/>
    <w:basedOn w:val="a0"/>
    <w:link w:val="Char3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Char3">
    <w:name w:val="바닥글 Char"/>
    <w:basedOn w:val="a1"/>
    <w:link w:val="ac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customStyle="1" w:styleId="41">
    <w:name w:val="눈금 표 4 강조 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ad">
    <w:name w:val="눈금 표 밝게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e">
    <w:name w:val="프로젝트 범위 표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customStyle="1" w:styleId="af">
    <w:name w:val="바닥글 텍스트"/>
    <w:basedOn w:val="a0"/>
    <w:link w:val="af0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af0">
    <w:name w:val="바닥글 텍스트 문자"/>
    <w:basedOn w:val="a1"/>
    <w:link w:val="af"/>
    <w:uiPriority w:val="12"/>
    <w:rPr>
      <w:i/>
      <w:iCs/>
      <w:sz w:val="14"/>
    </w:rPr>
  </w:style>
  <w:style w:type="character" w:styleId="af1">
    <w:name w:val="Placeholder Text"/>
    <w:basedOn w:val="a1"/>
    <w:uiPriority w:val="99"/>
    <w:semiHidden/>
    <w:rsid w:val="00DB3CF9"/>
    <w:rPr>
      <w:color w:val="808080"/>
    </w:rPr>
  </w:style>
  <w:style w:type="paragraph" w:styleId="af2">
    <w:name w:val="List Paragraph"/>
    <w:basedOn w:val="a0"/>
    <w:uiPriority w:val="34"/>
    <w:unhideWhenUsed/>
    <w:qFormat/>
    <w:rsid w:val="007B0A8F"/>
    <w:pPr>
      <w:ind w:leftChars="400" w:left="800"/>
    </w:pPr>
  </w:style>
  <w:style w:type="character" w:styleId="af3">
    <w:name w:val="Hyperlink"/>
    <w:basedOn w:val="a1"/>
    <w:uiPriority w:val="99"/>
    <w:unhideWhenUsed/>
    <w:rsid w:val="008D51E5"/>
    <w:rPr>
      <w:color w:val="40ACD1" w:themeColor="hyperlink"/>
      <w:u w:val="single"/>
    </w:rPr>
  </w:style>
  <w:style w:type="paragraph" w:styleId="TOC">
    <w:name w:val="TOC Heading"/>
    <w:basedOn w:val="1"/>
    <w:next w:val="a0"/>
    <w:uiPriority w:val="39"/>
    <w:unhideWhenUsed/>
    <w:qFormat/>
    <w:rsid w:val="00FA575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</w:rPr>
  </w:style>
  <w:style w:type="paragraph" w:styleId="20">
    <w:name w:val="toc 2"/>
    <w:basedOn w:val="a0"/>
    <w:next w:val="a0"/>
    <w:autoRedefine/>
    <w:uiPriority w:val="39"/>
    <w:unhideWhenUsed/>
    <w:rsid w:val="00FA5753"/>
    <w:pPr>
      <w:spacing w:after="100" w:line="259" w:lineRule="auto"/>
      <w:ind w:left="220"/>
    </w:pPr>
    <w:rPr>
      <w:rFonts w:cs="Times New Roman"/>
      <w:color w:val="auto"/>
      <w:sz w:val="22"/>
      <w:szCs w:val="22"/>
    </w:rPr>
  </w:style>
  <w:style w:type="paragraph" w:styleId="10">
    <w:name w:val="toc 1"/>
    <w:basedOn w:val="a0"/>
    <w:next w:val="a0"/>
    <w:autoRedefine/>
    <w:uiPriority w:val="39"/>
    <w:unhideWhenUsed/>
    <w:rsid w:val="00FA5753"/>
    <w:pPr>
      <w:spacing w:after="100" w:line="259" w:lineRule="auto"/>
    </w:pPr>
    <w:rPr>
      <w:rFonts w:cs="Times New Roman"/>
      <w:color w:val="auto"/>
      <w:sz w:val="22"/>
      <w:szCs w:val="22"/>
    </w:rPr>
  </w:style>
  <w:style w:type="paragraph" w:styleId="3">
    <w:name w:val="toc 3"/>
    <w:basedOn w:val="a0"/>
    <w:next w:val="a0"/>
    <w:autoRedefine/>
    <w:uiPriority w:val="39"/>
    <w:unhideWhenUsed/>
    <w:rsid w:val="00FA5753"/>
    <w:pPr>
      <w:spacing w:after="100" w:line="259" w:lineRule="auto"/>
      <w:ind w:left="440"/>
    </w:pPr>
    <w:rPr>
      <w:rFonts w:cs="Times New Roman"/>
      <w:color w:val="auto"/>
      <w:sz w:val="22"/>
      <w:szCs w:val="22"/>
    </w:rPr>
  </w:style>
  <w:style w:type="character" w:customStyle="1" w:styleId="Char1">
    <w:name w:val="간격 없음 Char"/>
    <w:basedOn w:val="a1"/>
    <w:link w:val="aa"/>
    <w:uiPriority w:val="1"/>
    <w:rsid w:val="004B4F51"/>
  </w:style>
  <w:style w:type="character" w:styleId="af4">
    <w:name w:val="FollowedHyperlink"/>
    <w:basedOn w:val="a1"/>
    <w:uiPriority w:val="99"/>
    <w:semiHidden/>
    <w:unhideWhenUsed/>
    <w:rsid w:val="00EA5822"/>
    <w:rPr>
      <w:color w:val="92588D" w:themeColor="followedHyperlink"/>
      <w:u w:val="single"/>
    </w:rPr>
  </w:style>
  <w:style w:type="table" w:styleId="5-1">
    <w:name w:val="Grid Table 5 Dark Accent 1"/>
    <w:basedOn w:val="a2"/>
    <w:uiPriority w:val="50"/>
    <w:rsid w:val="00132C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af5">
    <w:name w:val="Balloon Text"/>
    <w:basedOn w:val="a0"/>
    <w:link w:val="Char4"/>
    <w:uiPriority w:val="99"/>
    <w:semiHidden/>
    <w:unhideWhenUsed/>
    <w:rsid w:val="00F41F7D"/>
    <w:pPr>
      <w:spacing w:after="0" w:line="240" w:lineRule="auto"/>
    </w:pPr>
    <w:rPr>
      <w:rFonts w:asciiTheme="majorHAnsi" w:eastAsiaTheme="majorEastAsia" w:hAnsiTheme="majorHAnsi" w:cstheme="majorBidi"/>
      <w:szCs w:val="18"/>
    </w:rPr>
  </w:style>
  <w:style w:type="character" w:customStyle="1" w:styleId="Char4">
    <w:name w:val="풍선 도움말 텍스트 Char"/>
    <w:basedOn w:val="a1"/>
    <w:link w:val="af5"/>
    <w:uiPriority w:val="99"/>
    <w:semiHidden/>
    <w:rsid w:val="00F41F7D"/>
    <w:rPr>
      <w:rFonts w:asciiTheme="majorHAnsi" w:eastAsiaTheme="majorEastAsia" w:hAnsiTheme="majorHAnsi" w:cstheme="majorBidi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hyperlink" Target="http://jqueryui.com/themeroller/" TargetMode="External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header" Target="header1.xml"/><Relationship Id="rId8" Type="http://schemas.openxmlformats.org/officeDocument/2006/relationships/footnotes" Target="footnotes.xml"/><Relationship Id="rId51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://www.jeasyui.com/themebuilder/index.php" TargetMode="External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mine\AppData\Roaming\Microsoft\Templates\&#54532;&#47196;&#51229;&#53944;%20&#48276;&#50948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889C6FB3C304450AAB141E9B00CCD3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F7DFE37-5DAB-41E2-A236-869751FEC6CF}"/>
      </w:docPartPr>
      <w:docPartBody>
        <w:p w:rsidR="00FB1D35" w:rsidRDefault="00FB1D35" w:rsidP="00FB1D35">
          <w:pPr>
            <w:pStyle w:val="3889C6FB3C304450AAB141E9B00CCD3F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  <w:lang w:val="ko-KR"/>
            </w:rPr>
            <w:t>[문서 제목]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29D77CFB" w:usb2="00000012" w:usb3="00000000" w:csb0="0008008D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07A"/>
    <w:rsid w:val="00235820"/>
    <w:rsid w:val="00445794"/>
    <w:rsid w:val="00457301"/>
    <w:rsid w:val="004909B1"/>
    <w:rsid w:val="005A0245"/>
    <w:rsid w:val="007065AC"/>
    <w:rsid w:val="00800671"/>
    <w:rsid w:val="008D112D"/>
    <w:rsid w:val="009E707A"/>
    <w:rsid w:val="00D108C2"/>
    <w:rsid w:val="00F3631D"/>
    <w:rsid w:val="00FA6A98"/>
    <w:rsid w:val="00FB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61C96F3D83F4B61B8EDCC4232412FB8">
    <w:name w:val="561C96F3D83F4B61B8EDCC4232412FB8"/>
    <w:pPr>
      <w:widowControl w:val="0"/>
      <w:wordWrap w:val="0"/>
      <w:autoSpaceDE w:val="0"/>
      <w:autoSpaceDN w:val="0"/>
    </w:pPr>
  </w:style>
  <w:style w:type="paragraph" w:customStyle="1" w:styleId="8A74183D77824CD88F748C441614223A">
    <w:name w:val="8A74183D77824CD88F748C441614223A"/>
    <w:pPr>
      <w:widowControl w:val="0"/>
      <w:wordWrap w:val="0"/>
      <w:autoSpaceDE w:val="0"/>
      <w:autoSpaceDN w:val="0"/>
    </w:pPr>
  </w:style>
  <w:style w:type="character" w:customStyle="1" w:styleId="a3">
    <w:name w:val="개체 틀 텍스트"/>
    <w:basedOn w:val="a0"/>
    <w:uiPriority w:val="99"/>
    <w:semiHidden/>
    <w:rsid w:val="00FB1D35"/>
    <w:rPr>
      <w:color w:val="808080"/>
    </w:rPr>
  </w:style>
  <w:style w:type="paragraph" w:customStyle="1" w:styleId="01CFDA48685045ED987989ECEF46E121">
    <w:name w:val="01CFDA48685045ED987989ECEF46E121"/>
    <w:pPr>
      <w:widowControl w:val="0"/>
      <w:wordWrap w:val="0"/>
      <w:autoSpaceDE w:val="0"/>
      <w:autoSpaceDN w:val="0"/>
    </w:pPr>
  </w:style>
  <w:style w:type="paragraph" w:customStyle="1" w:styleId="F3CCE1A33A6A421EADA7A2A91CC369D4">
    <w:name w:val="F3CCE1A33A6A421EADA7A2A91CC369D4"/>
    <w:rsid w:val="009E707A"/>
    <w:pPr>
      <w:widowControl w:val="0"/>
      <w:wordWrap w:val="0"/>
      <w:autoSpaceDE w:val="0"/>
      <w:autoSpaceDN w:val="0"/>
    </w:pPr>
  </w:style>
  <w:style w:type="paragraph" w:customStyle="1" w:styleId="65B4C0D0F133487983BC4CE19AF3FE72">
    <w:name w:val="65B4C0D0F133487983BC4CE19AF3FE72"/>
    <w:rsid w:val="009E707A"/>
    <w:pPr>
      <w:widowControl w:val="0"/>
      <w:wordWrap w:val="0"/>
      <w:autoSpaceDE w:val="0"/>
      <w:autoSpaceDN w:val="0"/>
    </w:pPr>
  </w:style>
  <w:style w:type="paragraph" w:customStyle="1" w:styleId="135D7C0EBF4B4866918C605B5C64E849">
    <w:name w:val="135D7C0EBF4B4866918C605B5C64E849"/>
    <w:rsid w:val="009E707A"/>
    <w:pPr>
      <w:widowControl w:val="0"/>
      <w:wordWrap w:val="0"/>
      <w:autoSpaceDE w:val="0"/>
      <w:autoSpaceDN w:val="0"/>
    </w:pPr>
  </w:style>
  <w:style w:type="paragraph" w:customStyle="1" w:styleId="C8EE4CEAC87846FFA42ADE4663C04675">
    <w:name w:val="C8EE4CEAC87846FFA42ADE4663C04675"/>
    <w:rsid w:val="009E707A"/>
    <w:pPr>
      <w:widowControl w:val="0"/>
      <w:wordWrap w:val="0"/>
      <w:autoSpaceDE w:val="0"/>
      <w:autoSpaceDN w:val="0"/>
    </w:pPr>
  </w:style>
  <w:style w:type="paragraph" w:customStyle="1" w:styleId="C66A394C3D7842D6816B11A136652C4F">
    <w:name w:val="C66A394C3D7842D6816B11A136652C4F"/>
    <w:rsid w:val="009E707A"/>
    <w:pPr>
      <w:widowControl w:val="0"/>
      <w:wordWrap w:val="0"/>
      <w:autoSpaceDE w:val="0"/>
      <w:autoSpaceDN w:val="0"/>
    </w:pPr>
  </w:style>
  <w:style w:type="paragraph" w:customStyle="1" w:styleId="3519786662E94FEEA5C930A580C78E89">
    <w:name w:val="3519786662E94FEEA5C930A580C78E89"/>
    <w:rsid w:val="00FB1D35"/>
    <w:pPr>
      <w:widowControl w:val="0"/>
      <w:wordWrap w:val="0"/>
      <w:autoSpaceDE w:val="0"/>
      <w:autoSpaceDN w:val="0"/>
    </w:pPr>
  </w:style>
  <w:style w:type="paragraph" w:customStyle="1" w:styleId="88D134EED1ED46A291E7C87F4C743385">
    <w:name w:val="88D134EED1ED46A291E7C87F4C743385"/>
    <w:rsid w:val="00FB1D35"/>
    <w:pPr>
      <w:widowControl w:val="0"/>
      <w:wordWrap w:val="0"/>
      <w:autoSpaceDE w:val="0"/>
      <w:autoSpaceDN w:val="0"/>
    </w:pPr>
  </w:style>
  <w:style w:type="paragraph" w:customStyle="1" w:styleId="22F837107ACF463BBF9BA6121803172B">
    <w:name w:val="22F837107ACF463BBF9BA6121803172B"/>
    <w:rsid w:val="00FB1D35"/>
    <w:pPr>
      <w:widowControl w:val="0"/>
      <w:wordWrap w:val="0"/>
      <w:autoSpaceDE w:val="0"/>
      <w:autoSpaceDN w:val="0"/>
    </w:pPr>
  </w:style>
  <w:style w:type="paragraph" w:customStyle="1" w:styleId="BB0589421B6742838CC2046746D6B5C4">
    <w:name w:val="BB0589421B6742838CC2046746D6B5C4"/>
    <w:rsid w:val="00FB1D35"/>
    <w:pPr>
      <w:widowControl w:val="0"/>
      <w:wordWrap w:val="0"/>
      <w:autoSpaceDE w:val="0"/>
      <w:autoSpaceDN w:val="0"/>
    </w:pPr>
  </w:style>
  <w:style w:type="paragraph" w:customStyle="1" w:styleId="3AF9FBF8CB3C4E66B521AD5BD45A45A9">
    <w:name w:val="3AF9FBF8CB3C4E66B521AD5BD45A45A9"/>
    <w:rsid w:val="00FB1D35"/>
    <w:pPr>
      <w:widowControl w:val="0"/>
      <w:wordWrap w:val="0"/>
      <w:autoSpaceDE w:val="0"/>
      <w:autoSpaceDN w:val="0"/>
    </w:pPr>
  </w:style>
  <w:style w:type="paragraph" w:customStyle="1" w:styleId="C3BF61E69A6544959F9CBF8768481F95">
    <w:name w:val="C3BF61E69A6544959F9CBF8768481F95"/>
    <w:rsid w:val="00FB1D35"/>
    <w:pPr>
      <w:widowControl w:val="0"/>
      <w:wordWrap w:val="0"/>
      <w:autoSpaceDE w:val="0"/>
      <w:autoSpaceDN w:val="0"/>
    </w:pPr>
  </w:style>
  <w:style w:type="paragraph" w:customStyle="1" w:styleId="BAFBD29F234B4FA89185AC8F665C0150">
    <w:name w:val="BAFBD29F234B4FA89185AC8F665C0150"/>
    <w:rsid w:val="00FB1D35"/>
    <w:pPr>
      <w:widowControl w:val="0"/>
      <w:wordWrap w:val="0"/>
      <w:autoSpaceDE w:val="0"/>
      <w:autoSpaceDN w:val="0"/>
    </w:pPr>
  </w:style>
  <w:style w:type="paragraph" w:customStyle="1" w:styleId="F83C76FBCE924CD6BDBD9BD87D371155">
    <w:name w:val="F83C76FBCE924CD6BDBD9BD87D371155"/>
    <w:rsid w:val="00FB1D35"/>
    <w:pPr>
      <w:widowControl w:val="0"/>
      <w:wordWrap w:val="0"/>
      <w:autoSpaceDE w:val="0"/>
      <w:autoSpaceDN w:val="0"/>
    </w:pPr>
  </w:style>
  <w:style w:type="paragraph" w:customStyle="1" w:styleId="3889C6FB3C304450AAB141E9B00CCD3F">
    <w:name w:val="3889C6FB3C304450AAB141E9B00CCD3F"/>
    <w:rsid w:val="00FB1D35"/>
    <w:pPr>
      <w:widowControl w:val="0"/>
      <w:wordWrap w:val="0"/>
      <w:autoSpaceDE w:val="0"/>
      <w:autoSpaceDN w:val="0"/>
    </w:pPr>
  </w:style>
  <w:style w:type="paragraph" w:customStyle="1" w:styleId="26CB8D7526E44B3DA3C6AC827F3A0931">
    <w:name w:val="26CB8D7526E44B3DA3C6AC827F3A0931"/>
    <w:rsid w:val="00FB1D35"/>
    <w:pPr>
      <w:widowControl w:val="0"/>
      <w:wordWrap w:val="0"/>
      <w:autoSpaceDE w:val="0"/>
      <w:autoSpaceDN w:val="0"/>
    </w:pPr>
  </w:style>
  <w:style w:type="paragraph" w:customStyle="1" w:styleId="FA8C49B984764B88A7BA04E1A4754A55">
    <w:name w:val="FA8C49B984764B88A7BA04E1A4754A55"/>
    <w:rsid w:val="00FB1D35"/>
    <w:pPr>
      <w:widowControl w:val="0"/>
      <w:wordWrap w:val="0"/>
      <w:autoSpaceDE w:val="0"/>
      <w:autoSpaceDN w:val="0"/>
    </w:pPr>
  </w:style>
  <w:style w:type="paragraph" w:customStyle="1" w:styleId="B9DA42644F974F96B104A1DAEC6B7BE3">
    <w:name w:val="B9DA42644F974F96B104A1DAEC6B7BE3"/>
    <w:rsid w:val="00FB1D35"/>
    <w:pPr>
      <w:widowControl w:val="0"/>
      <w:wordWrap w:val="0"/>
      <w:autoSpaceDE w:val="0"/>
      <w:autoSpaceDN w:val="0"/>
    </w:pPr>
  </w:style>
  <w:style w:type="paragraph" w:customStyle="1" w:styleId="F71B17C8DB7241CE9F75E969763F439B">
    <w:name w:val="F71B17C8DB7241CE9F75E969763F439B"/>
    <w:rsid w:val="00FB1D35"/>
    <w:pPr>
      <w:widowControl w:val="0"/>
      <w:wordWrap w:val="0"/>
      <w:autoSpaceDE w:val="0"/>
      <w:autoSpaceDN w:val="0"/>
    </w:pPr>
  </w:style>
  <w:style w:type="paragraph" w:customStyle="1" w:styleId="F9EA184A0B14482F87253BAC5F489CA8">
    <w:name w:val="F9EA184A0B14482F87253BAC5F489CA8"/>
    <w:rsid w:val="00FB1D35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2015-05-27T00:00:00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F6B333-2A9A-48A6-8A2C-0FEF95B584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6D67DE-0AD4-4593-99E8-0A6E7534C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프로젝트 범위.dotx</Template>
  <TotalTime>2320</TotalTime>
  <Pages>1</Pages>
  <Words>8727</Words>
  <Characters>49749</Characters>
  <Application>Microsoft Office Word</Application>
  <DocSecurity>0</DocSecurity>
  <Lines>414</Lines>
  <Paragraphs>116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>WSC FRAMEWORK 개발자 가이드</vt:lpstr>
      <vt:lpstr/>
      <vt:lpstr>개요</vt:lpstr>
      <vt:lpstr>    프로젝트 배경 및 설명</vt:lpstr>
      <vt:lpstr>    프로젝트 범위</vt:lpstr>
      <vt:lpstr>    고수준 요구 사항</vt:lpstr>
      <vt:lpstr>    결과</vt:lpstr>
      <vt:lpstr>    관계자</vt:lpstr>
      <vt:lpstr>    관련 비즈니스 프로세스 또는 시스템</vt:lpstr>
      <vt:lpstr>    특정 제외 사항</vt:lpstr>
      <vt:lpstr>    이행 계획</vt:lpstr>
      <vt:lpstr>    고수준 일정</vt:lpstr>
      <vt:lpstr>승인 및 진행 담당</vt:lpstr>
    </vt:vector>
  </TitlesOfParts>
  <Company>C-NODE</Company>
  <LinksUpToDate>false</LinksUpToDate>
  <CharactersWithSpaces>58360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WSC FRAMEWORK 개발자 가이드</dc:title>
  <dc:creator>carmine</dc:creator>
  <cp:keywords/>
  <cp:lastModifiedBy>carmine</cp:lastModifiedBy>
  <cp:revision>100</cp:revision>
  <cp:lastPrinted>2014-10-20T10:59:00Z</cp:lastPrinted>
  <dcterms:created xsi:type="dcterms:W3CDTF">2014-10-17T14:07:00Z</dcterms:created>
  <dcterms:modified xsi:type="dcterms:W3CDTF">2015-05-27T07:17:00Z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